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21FD7" w14:textId="6CE00F8D" w:rsidR="005D1D73" w:rsidRPr="006B5E8E" w:rsidRDefault="00350810">
      <w:r w:rsidRPr="006B5E8E">
        <w:rPr>
          <w:noProof/>
        </w:rPr>
        <mc:AlternateContent>
          <mc:Choice Requires="wps">
            <w:drawing>
              <wp:anchor distT="0" distB="0" distL="114300" distR="114300" simplePos="0" relativeHeight="251654143" behindDoc="1" locked="0" layoutInCell="1" allowOverlap="1" wp14:anchorId="40618331" wp14:editId="163004FD">
                <wp:simplePos x="0" y="0"/>
                <wp:positionH relativeFrom="page">
                  <wp:posOffset>-2604977</wp:posOffset>
                </wp:positionH>
                <wp:positionV relativeFrom="paragraph">
                  <wp:posOffset>-3363492</wp:posOffset>
                </wp:positionV>
                <wp:extent cx="13304018" cy="17628575"/>
                <wp:effectExtent l="0" t="0" r="12065" b="12065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04018" cy="176285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solidFill>
                            <a:srgbClr val="C5513A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907983" id="Rectangle 4" o:spid="_x0000_s1026" style="position:absolute;margin-left:-205.1pt;margin-top:-264.85pt;width:1047.55pt;height:1388.1pt;z-index:-2516623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" fillcolor="#323e4f [2415]" strokecolor="#c5513a">
                <w10:wrap anchorx="page"/>
              </v:rect>
            </w:pict>
          </mc:Fallback>
        </mc:AlternateContent>
      </w:r>
      <w:r w:rsidR="000A06A1" w:rsidRPr="006B5E8E"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3E50CECE" wp14:editId="4D7A7430">
                <wp:simplePos x="0" y="0"/>
                <wp:positionH relativeFrom="margin">
                  <wp:posOffset>205740</wp:posOffset>
                </wp:positionH>
                <wp:positionV relativeFrom="margin">
                  <wp:posOffset>258445</wp:posOffset>
                </wp:positionV>
                <wp:extent cx="4976495" cy="1562100"/>
                <wp:effectExtent l="57150" t="57150" r="71755" b="7620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6495" cy="1562100"/>
                        </a:xfrm>
                        <a:prstGeom prst="flowChartProcess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127000" cmpd="dbl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831CC6F" w14:textId="4E287439" w:rsidR="00A828E4" w:rsidRPr="002D19D8" w:rsidRDefault="000A06A1" w:rsidP="008952B8">
                            <w:pPr>
                              <w:jc w:val="center"/>
                              <w:rPr>
                                <w:rFonts w:ascii="Source Code Pro" w:hAnsi="Source Code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2D19D8">
                              <w:rPr>
                                <w:rFonts w:ascii="Source Code Pro" w:hAnsi="Source Code Pro"/>
                                <w:color w:val="FFFFFF" w:themeColor="background1"/>
                                <w:sz w:val="72"/>
                                <w:szCs w:val="72"/>
                              </w:rPr>
                              <w:t>Configuración de Hosts Virtuales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50CECE" id="_x0000_t109" coordsize="21600,21600" o:spt="109" path="m,l,21600r21600,l21600,xe">
                <v:stroke joinstyle="miter"/>
                <v:path gradientshapeok="t" o:connecttype="rect"/>
              </v:shapetype>
              <v:shape id="Cuadro de texto 2" o:spid="_x0000_s1026" type="#_x0000_t109" style="position:absolute;margin-left:16.2pt;margin-top:20.35pt;width:391.85pt;height:123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" fillcolor="black [3200]" strokecolor="black [3200]" strokeweight="10pt">
                <v:stroke linestyle="thinThin"/>
                <v:shadow color="#868686"/>
                <v:textbox>
                  <w:txbxContent>
                    <w:p w14:paraId="1831CC6F" w14:textId="4E287439" w:rsidR="00A828E4" w:rsidRPr="002D19D8" w:rsidRDefault="000A06A1" w:rsidP="008952B8">
                      <w:pPr>
                        <w:jc w:val="center"/>
                        <w:rPr>
                          <w:rFonts w:ascii="Source Code Pro" w:hAnsi="Source Code Pro"/>
                          <w:color w:val="FFFFFF" w:themeColor="background1"/>
                          <w:sz w:val="72"/>
                          <w:szCs w:val="72"/>
                        </w:rPr>
                      </w:pPr>
                      <w:r w:rsidRPr="002D19D8">
                        <w:rPr>
                          <w:rFonts w:ascii="Source Code Pro" w:hAnsi="Source Code Pro"/>
                          <w:color w:val="FFFFFF" w:themeColor="background1"/>
                          <w:sz w:val="72"/>
                          <w:szCs w:val="72"/>
                        </w:rPr>
                        <w:t>Configuración de Hosts Virtuales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A1CFC" w:rsidRPr="006B5E8E">
        <w:rPr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2C1143F8" wp14:editId="7BF568D8">
                <wp:simplePos x="0" y="0"/>
                <wp:positionH relativeFrom="margin">
                  <wp:align>center</wp:align>
                </wp:positionH>
                <wp:positionV relativeFrom="margin">
                  <wp:posOffset>2239645</wp:posOffset>
                </wp:positionV>
                <wp:extent cx="6629400" cy="952500"/>
                <wp:effectExtent l="190500" t="19050" r="0" b="38100"/>
                <wp:wrapSquare wrapText="bothSides"/>
                <wp:docPr id="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952500"/>
                        </a:xfrm>
                        <a:prstGeom prst="bracePair">
                          <a:avLst>
                            <a:gd name="adj" fmla="val 14333"/>
                          </a:avLst>
                        </a:prstGeom>
                        <a:noFill/>
                        <a:ln w="571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F9C838" w14:textId="77777777" w:rsidR="001100D4" w:rsidRPr="00BD0802" w:rsidRDefault="008952B8" w:rsidP="001100D4">
                            <w:pPr>
                              <w:jc w:val="center"/>
                              <w:rPr>
                                <w:rFonts w:ascii="Source Code Pro" w:hAnsi="Source Code Pro"/>
                                <w:b/>
                                <w:bCs/>
                                <w:color w:val="FFFFFF" w:themeColor="background1"/>
                                <w:sz w:val="260"/>
                                <w:szCs w:val="260"/>
                                <w:lang w:val="en-US"/>
                              </w:rPr>
                            </w:pPr>
                            <w:r w:rsidRPr="00BD0802">
                              <w:rPr>
                                <w:rFonts w:ascii="Source Code Pro" w:hAnsi="Source Code Pr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Christian Millán Soria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1143F8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AutoShape 14" o:spid="_x0000_s1027" type="#_x0000_t186" style="position:absolute;margin-left:0;margin-top:176.35pt;width:522pt;height:75pt;z-index:251671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" adj="3096" strokecolor="#0d0d0d [3069]" strokeweight="4.5pt">
                <v:stroke joinstyle="miter"/>
                <v:textbox>
                  <w:txbxContent>
                    <w:p w14:paraId="6DF9C838" w14:textId="77777777" w:rsidR="001100D4" w:rsidRPr="00BD0802" w:rsidRDefault="008952B8" w:rsidP="001100D4">
                      <w:pPr>
                        <w:jc w:val="center"/>
                        <w:rPr>
                          <w:rFonts w:ascii="Source Code Pro" w:hAnsi="Source Code Pro"/>
                          <w:b/>
                          <w:bCs/>
                          <w:color w:val="FFFFFF" w:themeColor="background1"/>
                          <w:sz w:val="260"/>
                          <w:szCs w:val="260"/>
                          <w:lang w:val="en-US"/>
                        </w:rPr>
                      </w:pPr>
                      <w:r w:rsidRPr="00BD0802">
                        <w:rPr>
                          <w:rFonts w:ascii="Source Code Pro" w:hAnsi="Source Code Pro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Christian Millán Soria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8AC2B5D" w14:textId="78994808" w:rsidR="005D1D73" w:rsidRPr="006B5E8E" w:rsidRDefault="005D1D73"/>
    <w:p w14:paraId="5008415C" w14:textId="2B6D6108" w:rsidR="00171155" w:rsidRPr="006B5E8E" w:rsidRDefault="001F5150">
      <w:r w:rsidRPr="006B5E8E">
        <w:rPr>
          <w:noProof/>
          <w:sz w:val="24"/>
          <w:szCs w:val="24"/>
        </w:rPr>
        <w:drawing>
          <wp:anchor distT="0" distB="0" distL="114300" distR="114300" simplePos="0" relativeHeight="251674112" behindDoc="0" locked="0" layoutInCell="1" allowOverlap="1" wp14:anchorId="083A2228" wp14:editId="2982CB0D">
            <wp:simplePos x="0" y="0"/>
            <wp:positionH relativeFrom="column">
              <wp:posOffset>2322195</wp:posOffset>
            </wp:positionH>
            <wp:positionV relativeFrom="paragraph">
              <wp:posOffset>71578</wp:posOffset>
            </wp:positionV>
            <wp:extent cx="776176" cy="776176"/>
            <wp:effectExtent l="0" t="0" r="508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76" cy="776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05790" w14:textId="468D90EA" w:rsidR="003C5D56" w:rsidRPr="006B5E8E" w:rsidRDefault="003C5D56"/>
    <w:p w14:paraId="58EC13CA" w14:textId="1ABCC0E3" w:rsidR="003C5D56" w:rsidRPr="006B5E8E" w:rsidRDefault="00261A7A">
      <w:r w:rsidRPr="006B5E8E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1567" behindDoc="1" locked="0" layoutInCell="1" allowOverlap="1" wp14:anchorId="35B22827" wp14:editId="59496B4F">
                <wp:simplePos x="0" y="0"/>
                <wp:positionH relativeFrom="column">
                  <wp:posOffset>-172401</wp:posOffset>
                </wp:positionH>
                <wp:positionV relativeFrom="paragraph">
                  <wp:posOffset>2152967</wp:posOffset>
                </wp:positionV>
                <wp:extent cx="6531610" cy="6858635"/>
                <wp:effectExtent l="19050" t="19685" r="8890" b="11430"/>
                <wp:wrapNone/>
                <wp:docPr id="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6531610" cy="6858635"/>
                        </a:xfrm>
                        <a:prstGeom prst="rtTriangle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 w="9525">
                          <a:solidFill>
                            <a:schemeClr val="bg2">
                              <a:lumMod val="1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D2887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AutoShape 7" o:spid="_x0000_s1026" type="#_x0000_t6" style="position:absolute;margin-left:-13.55pt;margin-top:169.5pt;width:514.3pt;height:540.05pt;rotation:-90;z-index:-2516549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" fillcolor="#161616 [334]" strokecolor="#161616 [334]"/>
            </w:pict>
          </mc:Fallback>
        </mc:AlternateContent>
      </w:r>
      <w:r w:rsidR="007E206A" w:rsidRPr="006B5E8E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BDBDC5F" wp14:editId="4F4CE816">
                <wp:simplePos x="0" y="0"/>
                <wp:positionH relativeFrom="margin">
                  <wp:align>left</wp:align>
                </wp:positionH>
                <wp:positionV relativeFrom="paragraph">
                  <wp:posOffset>1851660</wp:posOffset>
                </wp:positionV>
                <wp:extent cx="3859619" cy="15049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619" cy="1504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5983C" w14:textId="77777777" w:rsidR="00144EA8" w:rsidRPr="0076138A" w:rsidRDefault="00144EA8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6138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- Curso: 2023-2024</w:t>
                            </w:r>
                          </w:p>
                          <w:p w14:paraId="453E1BB3" w14:textId="77777777" w:rsidR="00144EA8" w:rsidRPr="0076138A" w:rsidRDefault="00144EA8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6138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- Clase: 2º DAW Tarde</w:t>
                            </w:r>
                          </w:p>
                          <w:p w14:paraId="7AB97D10" w14:textId="68A2E3D5" w:rsidR="00144EA8" w:rsidRDefault="00144EA8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6138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- Profesor: </w:t>
                            </w:r>
                            <w:r w:rsidR="007E206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David Hormigo Ramírez</w:t>
                            </w:r>
                          </w:p>
                          <w:p w14:paraId="38FFC340" w14:textId="7F7C7E3C" w:rsidR="00447EED" w:rsidRPr="0076138A" w:rsidRDefault="00447EED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="00BD0802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Módulo</w:t>
                            </w:r>
                            <w:r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7E206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Despliegue de Aplicaciones Web</w:t>
                            </w:r>
                          </w:p>
                          <w:p w14:paraId="46F25294" w14:textId="30D1BA05" w:rsidR="00144EA8" w:rsidRPr="0076138A" w:rsidRDefault="00144EA8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6138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- Fecha: </w:t>
                            </w:r>
                            <w:r w:rsidR="007E206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10/10/2023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DBDC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8" type="#_x0000_t202" style="position:absolute;margin-left:0;margin-top:145.8pt;width:303.9pt;height:118.5pt;z-index:251673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" filled="f" stroked="f" strokeweight=".5pt">
                <v:textbox>
                  <w:txbxContent>
                    <w:p w14:paraId="48D5983C" w14:textId="77777777" w:rsidR="00144EA8" w:rsidRPr="0076138A" w:rsidRDefault="00144EA8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6138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- Curso: 2023-2024</w:t>
                      </w:r>
                    </w:p>
                    <w:p w14:paraId="453E1BB3" w14:textId="77777777" w:rsidR="00144EA8" w:rsidRPr="0076138A" w:rsidRDefault="00144EA8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6138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- Clase: 2º DAW Tarde</w:t>
                      </w:r>
                    </w:p>
                    <w:p w14:paraId="7AB97D10" w14:textId="68A2E3D5" w:rsidR="00144EA8" w:rsidRDefault="00144EA8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6138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 xml:space="preserve">- Profesor: </w:t>
                      </w:r>
                      <w:r w:rsidR="007E206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David Hormigo Ramírez</w:t>
                      </w:r>
                    </w:p>
                    <w:p w14:paraId="38FFC340" w14:textId="7F7C7E3C" w:rsidR="00447EED" w:rsidRPr="0076138A" w:rsidRDefault="00447EED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 xml:space="preserve">- </w:t>
                      </w:r>
                      <w:r w:rsidR="00BD0802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Módulo</w:t>
                      </w:r>
                      <w:r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 xml:space="preserve">: </w:t>
                      </w:r>
                      <w:r w:rsidR="007E206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Despliegue de Aplicaciones Web</w:t>
                      </w:r>
                    </w:p>
                    <w:p w14:paraId="46F25294" w14:textId="30D1BA05" w:rsidR="00144EA8" w:rsidRPr="0076138A" w:rsidRDefault="00144EA8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6138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 xml:space="preserve">- Fecha: </w:t>
                      </w:r>
                      <w:r w:rsidR="007E206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10/10/2023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4C76" w:rsidRPr="006B5E8E">
        <w:rPr>
          <w:noProof/>
          <w:color w:val="FFFFFF" w:themeColor="background1"/>
        </w:rPr>
        <w:drawing>
          <wp:anchor distT="0" distB="0" distL="114300" distR="114300" simplePos="0" relativeHeight="251672064" behindDoc="0" locked="0" layoutInCell="1" allowOverlap="1" wp14:anchorId="6B7268B2" wp14:editId="1F276EE0">
            <wp:simplePos x="0" y="0"/>
            <wp:positionH relativeFrom="margin">
              <wp:align>center</wp:align>
            </wp:positionH>
            <wp:positionV relativeFrom="margin">
              <wp:posOffset>3439795</wp:posOffset>
            </wp:positionV>
            <wp:extent cx="1990725" cy="1990725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D56" w:rsidRPr="006B5E8E">
        <w:br w:type="page"/>
      </w:r>
    </w:p>
    <w:p w14:paraId="22D3DE83" w14:textId="77777777" w:rsidR="00C71A3F" w:rsidRPr="00C71A3F" w:rsidRDefault="00BE356A">
      <w:pPr>
        <w:rPr>
          <w:noProof/>
          <w:sz w:val="24"/>
          <w:szCs w:val="24"/>
        </w:rPr>
        <w:sectPr w:rsidR="00C71A3F" w:rsidRPr="00C71A3F" w:rsidSect="00C71A3F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C71A3F">
        <w:rPr>
          <w:sz w:val="24"/>
          <w:szCs w:val="24"/>
        </w:rPr>
        <w:lastRenderedPageBreak/>
        <w:fldChar w:fldCharType="begin"/>
      </w:r>
      <w:r w:rsidRPr="00C71A3F">
        <w:rPr>
          <w:sz w:val="24"/>
          <w:szCs w:val="24"/>
        </w:rPr>
        <w:instrText xml:space="preserve"> INDEX \e "</w:instrText>
      </w:r>
      <w:r w:rsidRPr="00C71A3F">
        <w:rPr>
          <w:sz w:val="24"/>
          <w:szCs w:val="24"/>
        </w:rPr>
        <w:tab/>
        <w:instrText xml:space="preserve">" \c "1" \z "1033" </w:instrText>
      </w:r>
      <w:r w:rsidRPr="00C71A3F">
        <w:rPr>
          <w:sz w:val="24"/>
          <w:szCs w:val="24"/>
        </w:rPr>
        <w:fldChar w:fldCharType="separate"/>
      </w:r>
    </w:p>
    <w:p w14:paraId="350C0F26" w14:textId="77777777" w:rsidR="00C71A3F" w:rsidRPr="00C71A3F" w:rsidRDefault="00C71A3F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C71A3F">
        <w:rPr>
          <w:b/>
          <w:bCs/>
          <w:noProof/>
          <w:sz w:val="24"/>
          <w:szCs w:val="24"/>
          <w:u w:val="single"/>
        </w:rPr>
        <w:t>1. Configuración de hosts</w:t>
      </w:r>
      <w:r w:rsidRPr="00C71A3F">
        <w:rPr>
          <w:noProof/>
          <w:sz w:val="24"/>
          <w:szCs w:val="24"/>
        </w:rPr>
        <w:tab/>
        <w:t>3</w:t>
      </w:r>
    </w:p>
    <w:p w14:paraId="2AADEA31" w14:textId="77777777" w:rsidR="00C71A3F" w:rsidRPr="00C71A3F" w:rsidRDefault="00C71A3F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C71A3F">
        <w:rPr>
          <w:b/>
          <w:bCs/>
          <w:noProof/>
          <w:sz w:val="24"/>
          <w:szCs w:val="24"/>
        </w:rPr>
        <w:t>1.1. Información sobre el alumno</w:t>
      </w:r>
      <w:r w:rsidRPr="00C71A3F">
        <w:rPr>
          <w:noProof/>
          <w:sz w:val="24"/>
          <w:szCs w:val="24"/>
        </w:rPr>
        <w:tab/>
        <w:t>3</w:t>
      </w:r>
    </w:p>
    <w:p w14:paraId="6CFE14EB" w14:textId="77777777" w:rsidR="00C71A3F" w:rsidRPr="00C71A3F" w:rsidRDefault="00C71A3F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C71A3F">
        <w:rPr>
          <w:b/>
          <w:bCs/>
          <w:noProof/>
          <w:sz w:val="24"/>
          <w:szCs w:val="24"/>
        </w:rPr>
        <w:t>1.2. Alan Turing</w:t>
      </w:r>
      <w:r w:rsidRPr="00C71A3F">
        <w:rPr>
          <w:noProof/>
          <w:sz w:val="24"/>
          <w:szCs w:val="24"/>
        </w:rPr>
        <w:tab/>
        <w:t>8</w:t>
      </w:r>
    </w:p>
    <w:p w14:paraId="6A756145" w14:textId="77777777" w:rsidR="00C71A3F" w:rsidRPr="00C71A3F" w:rsidRDefault="00C71A3F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C71A3F">
        <w:rPr>
          <w:b/>
          <w:bCs/>
          <w:noProof/>
          <w:sz w:val="24"/>
          <w:szCs w:val="24"/>
        </w:rPr>
        <w:t>1.2.1. Imagen de Alan Turing</w:t>
      </w:r>
      <w:r w:rsidRPr="00C71A3F">
        <w:rPr>
          <w:noProof/>
          <w:sz w:val="24"/>
          <w:szCs w:val="24"/>
        </w:rPr>
        <w:tab/>
        <w:t>9</w:t>
      </w:r>
    </w:p>
    <w:p w14:paraId="34219578" w14:textId="232E5983" w:rsidR="00C71A3F" w:rsidRDefault="00C71A3F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C71A3F">
        <w:rPr>
          <w:b/>
          <w:bCs/>
          <w:noProof/>
          <w:sz w:val="24"/>
          <w:szCs w:val="24"/>
        </w:rPr>
        <w:t>1.3. Página no encontrada</w:t>
      </w:r>
      <w:r w:rsidRPr="00C71A3F">
        <w:rPr>
          <w:noProof/>
          <w:sz w:val="24"/>
          <w:szCs w:val="24"/>
        </w:rPr>
        <w:tab/>
        <w:t>12</w:t>
      </w:r>
    </w:p>
    <w:p w14:paraId="442CACB0" w14:textId="77777777" w:rsidR="00C71A3F" w:rsidRPr="00C71A3F" w:rsidRDefault="00C71A3F" w:rsidP="00C71A3F"/>
    <w:p w14:paraId="076FEAAC" w14:textId="77777777" w:rsidR="00C71A3F" w:rsidRPr="00C71A3F" w:rsidRDefault="00C71A3F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C71A3F">
        <w:rPr>
          <w:b/>
          <w:bCs/>
          <w:noProof/>
          <w:sz w:val="24"/>
          <w:szCs w:val="24"/>
          <w:u w:val="single"/>
        </w:rPr>
        <w:t>2. IP pública elástica</w:t>
      </w:r>
      <w:r w:rsidRPr="00C71A3F">
        <w:rPr>
          <w:noProof/>
          <w:sz w:val="24"/>
          <w:szCs w:val="24"/>
        </w:rPr>
        <w:tab/>
        <w:t>14</w:t>
      </w:r>
    </w:p>
    <w:p w14:paraId="6B8A864C" w14:textId="77777777" w:rsidR="00C71A3F" w:rsidRPr="00C71A3F" w:rsidRDefault="00C71A3F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C71A3F">
        <w:rPr>
          <w:b/>
          <w:bCs/>
          <w:noProof/>
          <w:sz w:val="24"/>
          <w:szCs w:val="24"/>
        </w:rPr>
        <w:t>2.1. Creación</w:t>
      </w:r>
      <w:r w:rsidRPr="00C71A3F">
        <w:rPr>
          <w:noProof/>
          <w:sz w:val="24"/>
          <w:szCs w:val="24"/>
        </w:rPr>
        <w:tab/>
        <w:t>14</w:t>
      </w:r>
    </w:p>
    <w:p w14:paraId="3C4F0C31" w14:textId="77777777" w:rsidR="00C71A3F" w:rsidRPr="00C71A3F" w:rsidRDefault="00C71A3F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C71A3F">
        <w:rPr>
          <w:b/>
          <w:bCs/>
          <w:noProof/>
          <w:sz w:val="24"/>
          <w:szCs w:val="24"/>
        </w:rPr>
        <w:t>2.2. Asociación</w:t>
      </w:r>
      <w:r w:rsidRPr="00C71A3F">
        <w:rPr>
          <w:noProof/>
          <w:sz w:val="24"/>
          <w:szCs w:val="24"/>
        </w:rPr>
        <w:tab/>
        <w:t>15</w:t>
      </w:r>
    </w:p>
    <w:p w14:paraId="3F9393EF" w14:textId="77777777" w:rsidR="00C71A3F" w:rsidRPr="00C71A3F" w:rsidRDefault="00C71A3F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C71A3F">
        <w:rPr>
          <w:b/>
          <w:bCs/>
          <w:noProof/>
          <w:sz w:val="24"/>
          <w:szCs w:val="24"/>
        </w:rPr>
        <w:t>2.3. Testeo</w:t>
      </w:r>
      <w:r w:rsidRPr="00C71A3F">
        <w:rPr>
          <w:noProof/>
          <w:sz w:val="24"/>
          <w:szCs w:val="24"/>
        </w:rPr>
        <w:tab/>
        <w:t>17</w:t>
      </w:r>
    </w:p>
    <w:p w14:paraId="307E1E7A" w14:textId="7163F5A6" w:rsidR="00C71A3F" w:rsidRPr="00C71A3F" w:rsidRDefault="00C71A3F">
      <w:pPr>
        <w:rPr>
          <w:noProof/>
          <w:sz w:val="24"/>
          <w:szCs w:val="24"/>
        </w:rPr>
        <w:sectPr w:rsidR="00C71A3F" w:rsidRPr="00C71A3F" w:rsidSect="00C71A3F">
          <w:type w:val="continuous"/>
          <w:pgSz w:w="11906" w:h="16838"/>
          <w:pgMar w:top="1417" w:right="1701" w:bottom="1417" w:left="1701" w:header="708" w:footer="708" w:gutter="0"/>
          <w:cols w:space="720"/>
          <w:docGrid w:linePitch="360"/>
        </w:sectPr>
      </w:pPr>
    </w:p>
    <w:p w14:paraId="73C01C79" w14:textId="054E862D" w:rsidR="009244C8" w:rsidRPr="00932962" w:rsidRDefault="00BE356A">
      <w:pPr>
        <w:rPr>
          <w:sz w:val="24"/>
          <w:szCs w:val="24"/>
        </w:rPr>
      </w:pPr>
      <w:r w:rsidRPr="00C71A3F">
        <w:rPr>
          <w:sz w:val="24"/>
          <w:szCs w:val="24"/>
        </w:rPr>
        <w:fldChar w:fldCharType="end"/>
      </w:r>
      <w:r w:rsidR="009244C8" w:rsidRPr="00932962">
        <w:rPr>
          <w:sz w:val="24"/>
          <w:szCs w:val="24"/>
        </w:rPr>
        <w:br w:type="page"/>
      </w:r>
    </w:p>
    <w:p w14:paraId="1A1488A2" w14:textId="149AC93A" w:rsidR="00000A08" w:rsidRPr="006B5E8E" w:rsidRDefault="00A7619F" w:rsidP="008E2649">
      <w:pPr>
        <w:jc w:val="both"/>
        <w:rPr>
          <w:b/>
          <w:bCs/>
          <w:sz w:val="40"/>
          <w:szCs w:val="40"/>
          <w:u w:val="single"/>
        </w:rPr>
      </w:pPr>
      <w:r w:rsidRPr="006B5E8E">
        <w:rPr>
          <w:b/>
          <w:bCs/>
          <w:sz w:val="40"/>
          <w:szCs w:val="40"/>
          <w:u w:val="single"/>
        </w:rPr>
        <w:lastRenderedPageBreak/>
        <w:t xml:space="preserve">1. </w:t>
      </w:r>
      <w:r w:rsidR="006E1C26" w:rsidRPr="006B5E8E">
        <w:rPr>
          <w:b/>
          <w:bCs/>
          <w:sz w:val="40"/>
          <w:szCs w:val="40"/>
          <w:u w:val="single"/>
        </w:rPr>
        <w:t>Configuración de hosts</w:t>
      </w:r>
      <w:r w:rsidR="00BE356A">
        <w:rPr>
          <w:b/>
          <w:bCs/>
          <w:sz w:val="40"/>
          <w:szCs w:val="40"/>
          <w:u w:val="single"/>
        </w:rPr>
        <w:fldChar w:fldCharType="begin"/>
      </w:r>
      <w:r w:rsidR="00BE356A">
        <w:instrText xml:space="preserve"> XE "</w:instrText>
      </w:r>
      <w:r w:rsidR="00BE356A" w:rsidRPr="0092408C">
        <w:rPr>
          <w:b/>
          <w:bCs/>
          <w:sz w:val="40"/>
          <w:szCs w:val="40"/>
          <w:u w:val="single"/>
        </w:rPr>
        <w:instrText>1. Configuración de hosts</w:instrText>
      </w:r>
      <w:r w:rsidR="00BE356A">
        <w:instrText xml:space="preserve">" </w:instrText>
      </w:r>
      <w:r w:rsidR="00BE356A">
        <w:rPr>
          <w:b/>
          <w:bCs/>
          <w:sz w:val="40"/>
          <w:szCs w:val="40"/>
          <w:u w:val="single"/>
        </w:rPr>
        <w:fldChar w:fldCharType="end"/>
      </w:r>
    </w:p>
    <w:p w14:paraId="3E015779" w14:textId="1CF083F8" w:rsidR="006E1C26" w:rsidRPr="006B5E8E" w:rsidRDefault="009C2A5E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Para empezar, vamos a realizar la configuración de los hosts virtuales, que serán necesarios para que nuestro</w:t>
      </w:r>
      <w:r w:rsidRPr="006B5E8E">
        <w:rPr>
          <w:b/>
          <w:bCs/>
          <w:sz w:val="24"/>
          <w:szCs w:val="24"/>
        </w:rPr>
        <w:t xml:space="preserve"> </w:t>
      </w:r>
      <w:hyperlink r:id="rId12" w:history="1">
        <w:r w:rsidRPr="006B5E8E">
          <w:rPr>
            <w:rStyle w:val="Hyperlink"/>
            <w:b/>
            <w:bCs/>
            <w:color w:val="auto"/>
            <w:sz w:val="24"/>
            <w:szCs w:val="24"/>
            <w:u w:val="none"/>
          </w:rPr>
          <w:t>servidor Apache recién instalado</w:t>
        </w:r>
        <w:r w:rsidR="00BA68AF" w:rsidRPr="006B5E8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b/>
            <w:bCs/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6B5E8E">
        <w:rPr>
          <w:sz w:val="24"/>
          <w:szCs w:val="24"/>
        </w:rPr>
        <w:t xml:space="preserve"> pueda ofrecer más de una web a la vez, que es como suelen funcionar en las aplicaciones reales.</w:t>
      </w:r>
    </w:p>
    <w:p w14:paraId="21A41C4B" w14:textId="75A5519B" w:rsidR="005662CB" w:rsidRPr="006B5E8E" w:rsidRDefault="000E1E0D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El proceso requiere que obtengamos de nuevo la </w:t>
      </w:r>
      <w:r w:rsidRPr="006B5E8E">
        <w:rPr>
          <w:b/>
          <w:bCs/>
          <w:sz w:val="24"/>
          <w:szCs w:val="24"/>
        </w:rPr>
        <w:t>dirección IP pública</w:t>
      </w:r>
      <w:r w:rsidRPr="006B5E8E">
        <w:rPr>
          <w:sz w:val="24"/>
          <w:szCs w:val="24"/>
        </w:rPr>
        <w:t xml:space="preserve"> de nuestra instancia en AWS y volvamos a descargar las </w:t>
      </w:r>
      <w:r w:rsidRPr="006B5E8E">
        <w:rPr>
          <w:b/>
          <w:bCs/>
          <w:sz w:val="24"/>
          <w:szCs w:val="24"/>
        </w:rPr>
        <w:t>vockey</w:t>
      </w:r>
      <w:r w:rsidR="00005A6A" w:rsidRPr="006B5E8E">
        <w:rPr>
          <w:sz w:val="24"/>
          <w:szCs w:val="24"/>
        </w:rPr>
        <w:t>.</w:t>
      </w:r>
    </w:p>
    <w:p w14:paraId="623891C8" w14:textId="59B9EF92" w:rsidR="00E770F8" w:rsidRPr="006B5E8E" w:rsidRDefault="00E770F8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Nos conectaremos a la instancia utilizando </w:t>
      </w:r>
      <w:hyperlink r:id="rId13" w:history="1">
        <w:r w:rsidR="006113D7" w:rsidRPr="006B5E8E">
          <w:rPr>
            <w:rStyle w:val="Hyperlink"/>
            <w:b/>
            <w:bCs/>
            <w:color w:val="auto"/>
            <w:sz w:val="24"/>
            <w:szCs w:val="24"/>
            <w:u w:val="none"/>
          </w:rPr>
          <w:t>PuTTy</w:t>
        </w:r>
      </w:hyperlink>
      <w:r w:rsidR="006113D7" w:rsidRPr="006B5E8E">
        <w:rPr>
          <w:sz w:val="24"/>
          <w:szCs w:val="24"/>
        </w:rPr>
        <w:t>/</w:t>
      </w:r>
      <w:hyperlink r:id="rId14" w:history="1">
        <w:r w:rsidR="006113D7" w:rsidRPr="006B5E8E">
          <w:rPr>
            <w:rStyle w:val="Hyperlink"/>
            <w:b/>
            <w:bCs/>
            <w:color w:val="auto"/>
            <w:sz w:val="24"/>
            <w:szCs w:val="24"/>
            <w:u w:val="none"/>
          </w:rPr>
          <w:t>MobaXterm</w:t>
        </w:r>
        <w:r w:rsidR="006113D7" w:rsidRPr="006B5E8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b/>
            <w:bCs/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6113D7" w:rsidRPr="006B5E8E">
        <w:rPr>
          <w:sz w:val="24"/>
          <w:szCs w:val="24"/>
        </w:rPr>
        <w:t>.</w:t>
      </w:r>
    </w:p>
    <w:p w14:paraId="4D288E1A" w14:textId="1171F65A" w:rsidR="0098041C" w:rsidRPr="006B5E8E" w:rsidRDefault="0098041C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La práctica se divide en 2 aspectos principales:</w:t>
      </w:r>
    </w:p>
    <w:p w14:paraId="5C048494" w14:textId="7B8D3374" w:rsidR="0098041C" w:rsidRPr="006B5E8E" w:rsidRDefault="0098041C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- </w:t>
      </w:r>
      <w:r w:rsidRPr="006B5E8E">
        <w:rPr>
          <w:b/>
          <w:bCs/>
          <w:sz w:val="24"/>
          <w:szCs w:val="24"/>
        </w:rPr>
        <w:t>Información del alumno:</w:t>
      </w:r>
      <w:r w:rsidRPr="006B5E8E">
        <w:rPr>
          <w:sz w:val="24"/>
          <w:szCs w:val="24"/>
        </w:rPr>
        <w:t xml:space="preserve"> Se redirecciona a una página web donde se muestra información básica sobre el alumno.</w:t>
      </w:r>
    </w:p>
    <w:p w14:paraId="72FBE286" w14:textId="5198CD62" w:rsidR="0098041C" w:rsidRPr="006B5E8E" w:rsidRDefault="0098041C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- </w:t>
      </w:r>
      <w:r w:rsidRPr="006B5E8E">
        <w:rPr>
          <w:b/>
          <w:bCs/>
          <w:sz w:val="24"/>
          <w:szCs w:val="24"/>
        </w:rPr>
        <w:t xml:space="preserve">Alan Turing: </w:t>
      </w:r>
      <w:r w:rsidRPr="006B5E8E">
        <w:rPr>
          <w:sz w:val="24"/>
          <w:szCs w:val="24"/>
        </w:rPr>
        <w:t>S</w:t>
      </w:r>
      <w:r w:rsidR="001766C9" w:rsidRPr="006B5E8E">
        <w:rPr>
          <w:sz w:val="24"/>
          <w:szCs w:val="24"/>
        </w:rPr>
        <w:t>e</w:t>
      </w:r>
      <w:r w:rsidRPr="006B5E8E">
        <w:rPr>
          <w:sz w:val="24"/>
          <w:szCs w:val="24"/>
        </w:rPr>
        <w:t xml:space="preserve"> redirecciona a una página donde se puede ver una imagen y un texto relacionados con </w:t>
      </w:r>
      <w:hyperlink r:id="rId15" w:history="1">
        <w:r w:rsidRPr="006B5E8E">
          <w:rPr>
            <w:rStyle w:val="Hyperlink"/>
            <w:b/>
            <w:bCs/>
            <w:color w:val="auto"/>
            <w:sz w:val="24"/>
            <w:szCs w:val="24"/>
            <w:u w:val="none"/>
          </w:rPr>
          <w:t>Alan Turing</w:t>
        </w:r>
        <w:r w:rsidRPr="006B5E8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6B5E8E">
        <w:rPr>
          <w:sz w:val="24"/>
          <w:szCs w:val="24"/>
        </w:rPr>
        <w:t>.</w:t>
      </w:r>
    </w:p>
    <w:p w14:paraId="6E0C0583" w14:textId="00D4432E" w:rsidR="00A63DEC" w:rsidRPr="006B5E8E" w:rsidRDefault="00A63DEC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- </w:t>
      </w:r>
      <w:r w:rsidRPr="006B5E8E">
        <w:rPr>
          <w:b/>
          <w:bCs/>
          <w:sz w:val="24"/>
          <w:szCs w:val="24"/>
        </w:rPr>
        <w:t xml:space="preserve">Página no encontrada: </w:t>
      </w:r>
      <w:r w:rsidRPr="006B5E8E">
        <w:rPr>
          <w:sz w:val="24"/>
          <w:szCs w:val="24"/>
        </w:rPr>
        <w:t>Se redirecciona a una página por defecto, por si se ingresa una URL que no corresponde a las anteriores.</w:t>
      </w:r>
    </w:p>
    <w:p w14:paraId="60C3805C" w14:textId="50268027" w:rsidR="00EA31BD" w:rsidRPr="006B5E8E" w:rsidRDefault="00EA31BD" w:rsidP="008E2649">
      <w:pPr>
        <w:jc w:val="both"/>
        <w:rPr>
          <w:sz w:val="24"/>
          <w:szCs w:val="24"/>
        </w:rPr>
      </w:pPr>
    </w:p>
    <w:p w14:paraId="700F48B5" w14:textId="6439993F" w:rsidR="005129EE" w:rsidRPr="006B5E8E" w:rsidRDefault="005129EE" w:rsidP="008E2649">
      <w:pPr>
        <w:jc w:val="both"/>
        <w:rPr>
          <w:b/>
          <w:bCs/>
          <w:sz w:val="32"/>
          <w:szCs w:val="32"/>
        </w:rPr>
      </w:pPr>
      <w:r w:rsidRPr="006B5E8E">
        <w:rPr>
          <w:b/>
          <w:bCs/>
          <w:sz w:val="32"/>
          <w:szCs w:val="32"/>
        </w:rPr>
        <w:t>1.1. Información sobre el alumno</w:t>
      </w:r>
      <w:r w:rsidR="00BE356A">
        <w:rPr>
          <w:b/>
          <w:bCs/>
          <w:sz w:val="32"/>
          <w:szCs w:val="32"/>
        </w:rPr>
        <w:fldChar w:fldCharType="begin"/>
      </w:r>
      <w:r w:rsidR="00BE356A">
        <w:instrText xml:space="preserve"> XE "</w:instrText>
      </w:r>
      <w:r w:rsidR="00BE356A" w:rsidRPr="00260D49">
        <w:rPr>
          <w:b/>
          <w:bCs/>
          <w:sz w:val="32"/>
          <w:szCs w:val="32"/>
        </w:rPr>
        <w:instrText>1.1. Información sobre el alumno</w:instrText>
      </w:r>
      <w:r w:rsidR="00BE356A">
        <w:instrText xml:space="preserve">" </w:instrText>
      </w:r>
      <w:r w:rsidR="00BE356A">
        <w:rPr>
          <w:b/>
          <w:bCs/>
          <w:sz w:val="32"/>
          <w:szCs w:val="32"/>
        </w:rPr>
        <w:fldChar w:fldCharType="end"/>
      </w:r>
    </w:p>
    <w:p w14:paraId="7AB3199F" w14:textId="79E69938" w:rsidR="005129EE" w:rsidRPr="006B5E8E" w:rsidRDefault="00E46468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El objetivo de este apartado es que, al ingresa</w:t>
      </w:r>
      <w:r w:rsidR="00C43A8C">
        <w:rPr>
          <w:sz w:val="24"/>
          <w:szCs w:val="24"/>
        </w:rPr>
        <w:t>r</w:t>
      </w:r>
      <w:r w:rsidRPr="006B5E8E">
        <w:rPr>
          <w:sz w:val="24"/>
          <w:szCs w:val="24"/>
        </w:rPr>
        <w:t xml:space="preserve"> una de las siguientes URLs en un navegador web, se muestre</w:t>
      </w:r>
      <w:r w:rsidR="00393B67" w:rsidRPr="006B5E8E">
        <w:rPr>
          <w:sz w:val="24"/>
          <w:szCs w:val="24"/>
        </w:rPr>
        <w:t xml:space="preserve"> siempre una página web en concreto, la cual mostrará información básica del alumno.</w:t>
      </w:r>
    </w:p>
    <w:p w14:paraId="65A121C0" w14:textId="4619B02C" w:rsidR="00553B3E" w:rsidRPr="006B5E8E" w:rsidRDefault="00553B3E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Para ello, lo primero que debemos hacer es crear un archivo de configuración del </w:t>
      </w:r>
      <w:hyperlink r:id="rId16" w:history="1">
        <w:r w:rsidRPr="006B5E8E">
          <w:rPr>
            <w:rStyle w:val="Hyperlink"/>
            <w:b/>
            <w:bCs/>
            <w:color w:val="auto"/>
            <w:sz w:val="24"/>
            <w:szCs w:val="24"/>
            <w:u w:val="none"/>
          </w:rPr>
          <w:t>nuevo sitio de Apache</w:t>
        </w:r>
        <w:r w:rsidR="00D67A3F" w:rsidRPr="006B5E8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6B5E8E">
        <w:rPr>
          <w:sz w:val="24"/>
          <w:szCs w:val="24"/>
        </w:rPr>
        <w:t>.</w:t>
      </w:r>
    </w:p>
    <w:p w14:paraId="62886E1C" w14:textId="2516B557" w:rsidR="00B41E21" w:rsidRPr="006B5E8E" w:rsidRDefault="00B41E21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Lo primero que debemos hacer siempre (recomendable) es actualizar la máquina </w:t>
      </w:r>
      <w:r w:rsidR="005A5159" w:rsidRPr="006B5E8E">
        <w:rPr>
          <w:sz w:val="24"/>
          <w:szCs w:val="24"/>
        </w:rPr>
        <w:t>con el comando “</w:t>
      </w:r>
      <w:r w:rsidR="005A5159" w:rsidRPr="006B5E8E">
        <w:rPr>
          <w:b/>
          <w:bCs/>
          <w:sz w:val="24"/>
          <w:szCs w:val="24"/>
        </w:rPr>
        <w:t xml:space="preserve">sudo </w:t>
      </w:r>
      <w:proofErr w:type="spellStart"/>
      <w:r w:rsidR="005A5159" w:rsidRPr="006B5E8E">
        <w:rPr>
          <w:b/>
          <w:bCs/>
          <w:sz w:val="24"/>
          <w:szCs w:val="24"/>
        </w:rPr>
        <w:t>apt</w:t>
      </w:r>
      <w:proofErr w:type="spellEnd"/>
      <w:r w:rsidR="005A5159" w:rsidRPr="006B5E8E">
        <w:rPr>
          <w:b/>
          <w:bCs/>
          <w:sz w:val="24"/>
          <w:szCs w:val="24"/>
        </w:rPr>
        <w:t xml:space="preserve"> </w:t>
      </w:r>
      <w:proofErr w:type="spellStart"/>
      <w:r w:rsidR="005A5159" w:rsidRPr="006B5E8E">
        <w:rPr>
          <w:b/>
          <w:bCs/>
          <w:sz w:val="24"/>
          <w:szCs w:val="24"/>
        </w:rPr>
        <w:t>update</w:t>
      </w:r>
      <w:proofErr w:type="spellEnd"/>
      <w:r w:rsidR="005A5159" w:rsidRPr="006B5E8E">
        <w:rPr>
          <w:b/>
          <w:bCs/>
          <w:sz w:val="24"/>
          <w:szCs w:val="24"/>
        </w:rPr>
        <w:t xml:space="preserve"> -y &amp;&amp; sudo </w:t>
      </w:r>
      <w:proofErr w:type="spellStart"/>
      <w:r w:rsidR="005A5159" w:rsidRPr="006B5E8E">
        <w:rPr>
          <w:b/>
          <w:bCs/>
          <w:sz w:val="24"/>
          <w:szCs w:val="24"/>
        </w:rPr>
        <w:t>apt</w:t>
      </w:r>
      <w:proofErr w:type="spellEnd"/>
      <w:r w:rsidR="005A5159" w:rsidRPr="006B5E8E">
        <w:rPr>
          <w:b/>
          <w:bCs/>
          <w:sz w:val="24"/>
          <w:szCs w:val="24"/>
        </w:rPr>
        <w:t xml:space="preserve"> </w:t>
      </w:r>
      <w:proofErr w:type="spellStart"/>
      <w:r w:rsidR="005A5159" w:rsidRPr="006B5E8E">
        <w:rPr>
          <w:b/>
          <w:bCs/>
          <w:sz w:val="24"/>
          <w:szCs w:val="24"/>
        </w:rPr>
        <w:t>upgrade</w:t>
      </w:r>
      <w:proofErr w:type="spellEnd"/>
      <w:r w:rsidR="005A5159" w:rsidRPr="006B5E8E">
        <w:rPr>
          <w:b/>
          <w:bCs/>
          <w:sz w:val="24"/>
          <w:szCs w:val="24"/>
        </w:rPr>
        <w:t xml:space="preserve"> -y &amp;&amp; sudo </w:t>
      </w:r>
      <w:proofErr w:type="spellStart"/>
      <w:r w:rsidR="005A5159" w:rsidRPr="006B5E8E">
        <w:rPr>
          <w:b/>
          <w:bCs/>
          <w:sz w:val="24"/>
          <w:szCs w:val="24"/>
        </w:rPr>
        <w:t>apt</w:t>
      </w:r>
      <w:proofErr w:type="spellEnd"/>
      <w:r w:rsidR="005A5159" w:rsidRPr="006B5E8E">
        <w:rPr>
          <w:b/>
          <w:bCs/>
          <w:sz w:val="24"/>
          <w:szCs w:val="24"/>
        </w:rPr>
        <w:t xml:space="preserve"> </w:t>
      </w:r>
      <w:proofErr w:type="spellStart"/>
      <w:r w:rsidR="005A5159" w:rsidRPr="006B5E8E">
        <w:rPr>
          <w:b/>
          <w:bCs/>
          <w:sz w:val="24"/>
          <w:szCs w:val="24"/>
        </w:rPr>
        <w:t>auto-remove</w:t>
      </w:r>
      <w:proofErr w:type="spellEnd"/>
      <w:r w:rsidR="005A5159" w:rsidRPr="006B5E8E">
        <w:rPr>
          <w:b/>
          <w:bCs/>
          <w:sz w:val="24"/>
          <w:szCs w:val="24"/>
        </w:rPr>
        <w:t xml:space="preserve"> -y</w:t>
      </w:r>
      <w:r w:rsidR="005A5159" w:rsidRPr="006B5E8E">
        <w:rPr>
          <w:sz w:val="24"/>
          <w:szCs w:val="24"/>
        </w:rPr>
        <w:t>”.</w:t>
      </w:r>
    </w:p>
    <w:p w14:paraId="73378A5E" w14:textId="6A03B738" w:rsidR="005A5159" w:rsidRPr="006B5E8E" w:rsidRDefault="005A5159" w:rsidP="008E2649">
      <w:pPr>
        <w:jc w:val="both"/>
        <w:rPr>
          <w:sz w:val="24"/>
          <w:szCs w:val="24"/>
        </w:rPr>
      </w:pPr>
      <w:r w:rsidRPr="006B5E8E">
        <w:rPr>
          <w:noProof/>
        </w:rPr>
        <w:lastRenderedPageBreak/>
        <w:drawing>
          <wp:inline distT="0" distB="0" distL="0" distR="0" wp14:anchorId="2B98CEFD" wp14:editId="5B0F5820">
            <wp:extent cx="5400040" cy="2345690"/>
            <wp:effectExtent l="19050" t="19050" r="1016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01323" w14:textId="019F7DED" w:rsidR="00371D22" w:rsidRPr="006B5E8E" w:rsidRDefault="00B41E21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Ahora e</w:t>
      </w:r>
      <w:r w:rsidR="000C4B50" w:rsidRPr="006B5E8E">
        <w:rPr>
          <w:sz w:val="24"/>
          <w:szCs w:val="24"/>
        </w:rPr>
        <w:t>jecutamos nuestro primer comando</w:t>
      </w:r>
      <w:r w:rsidR="008B67BE" w:rsidRPr="006B5E8E">
        <w:rPr>
          <w:sz w:val="24"/>
          <w:szCs w:val="24"/>
        </w:rPr>
        <w:t xml:space="preserve"> para el proceso como tal</w:t>
      </w:r>
      <w:r w:rsidR="000C4B50" w:rsidRPr="006B5E8E">
        <w:rPr>
          <w:sz w:val="24"/>
          <w:szCs w:val="24"/>
        </w:rPr>
        <w:t>, el cual será “</w:t>
      </w:r>
      <w:r w:rsidR="00E92BB3" w:rsidRPr="006B5E8E">
        <w:rPr>
          <w:b/>
          <w:bCs/>
          <w:sz w:val="24"/>
          <w:szCs w:val="24"/>
        </w:rPr>
        <w:t xml:space="preserve">sudo </w:t>
      </w:r>
      <w:proofErr w:type="spellStart"/>
      <w:r w:rsidR="00E92BB3" w:rsidRPr="006B5E8E">
        <w:rPr>
          <w:b/>
          <w:bCs/>
          <w:sz w:val="24"/>
          <w:szCs w:val="24"/>
        </w:rPr>
        <w:t>cp</w:t>
      </w:r>
      <w:proofErr w:type="spellEnd"/>
      <w:r w:rsidR="00E92BB3" w:rsidRPr="006B5E8E">
        <w:rPr>
          <w:b/>
          <w:bCs/>
          <w:sz w:val="24"/>
          <w:szCs w:val="24"/>
        </w:rPr>
        <w:t xml:space="preserve"> /</w:t>
      </w:r>
      <w:proofErr w:type="spellStart"/>
      <w:r w:rsidR="00E92BB3" w:rsidRPr="006B5E8E">
        <w:rPr>
          <w:b/>
          <w:bCs/>
          <w:sz w:val="24"/>
          <w:szCs w:val="24"/>
        </w:rPr>
        <w:t>etc</w:t>
      </w:r>
      <w:proofErr w:type="spellEnd"/>
      <w:r w:rsidR="00E92BB3" w:rsidRPr="006B5E8E">
        <w:rPr>
          <w:b/>
          <w:bCs/>
          <w:sz w:val="24"/>
          <w:szCs w:val="24"/>
        </w:rPr>
        <w:t>/apache2/sites-</w:t>
      </w:r>
      <w:proofErr w:type="spellStart"/>
      <w:r w:rsidR="00E92BB3" w:rsidRPr="006B5E8E">
        <w:rPr>
          <w:b/>
          <w:bCs/>
          <w:sz w:val="24"/>
          <w:szCs w:val="24"/>
        </w:rPr>
        <w:t>available</w:t>
      </w:r>
      <w:proofErr w:type="spellEnd"/>
      <w:r w:rsidR="00E92BB3" w:rsidRPr="006B5E8E">
        <w:rPr>
          <w:b/>
          <w:bCs/>
          <w:sz w:val="24"/>
          <w:szCs w:val="24"/>
        </w:rPr>
        <w:t>/</w:t>
      </w:r>
      <w:proofErr w:type="spellStart"/>
      <w:r w:rsidR="00E92BB3" w:rsidRPr="006B5E8E">
        <w:rPr>
          <w:b/>
          <w:bCs/>
          <w:sz w:val="24"/>
          <w:szCs w:val="24"/>
        </w:rPr>
        <w:t>misitio.conf</w:t>
      </w:r>
      <w:proofErr w:type="spellEnd"/>
      <w:r w:rsidR="00E92BB3" w:rsidRPr="006B5E8E">
        <w:rPr>
          <w:b/>
          <w:bCs/>
          <w:sz w:val="24"/>
          <w:szCs w:val="24"/>
        </w:rPr>
        <w:t xml:space="preserve"> /</w:t>
      </w:r>
      <w:proofErr w:type="spellStart"/>
      <w:r w:rsidR="00E92BB3" w:rsidRPr="006B5E8E">
        <w:rPr>
          <w:b/>
          <w:bCs/>
          <w:sz w:val="24"/>
          <w:szCs w:val="24"/>
        </w:rPr>
        <w:t>etc</w:t>
      </w:r>
      <w:proofErr w:type="spellEnd"/>
      <w:r w:rsidR="00E92BB3" w:rsidRPr="006B5E8E">
        <w:rPr>
          <w:b/>
          <w:bCs/>
          <w:sz w:val="24"/>
          <w:szCs w:val="24"/>
        </w:rPr>
        <w:t>/apache2/sites-</w:t>
      </w:r>
      <w:proofErr w:type="spellStart"/>
      <w:r w:rsidR="00E92BB3" w:rsidRPr="006B5E8E">
        <w:rPr>
          <w:b/>
          <w:bCs/>
          <w:sz w:val="24"/>
          <w:szCs w:val="24"/>
        </w:rPr>
        <w:t>available</w:t>
      </w:r>
      <w:proofErr w:type="spellEnd"/>
      <w:r w:rsidR="00E92BB3" w:rsidRPr="006B5E8E">
        <w:rPr>
          <w:b/>
          <w:bCs/>
          <w:sz w:val="24"/>
          <w:szCs w:val="24"/>
        </w:rPr>
        <w:t>/</w:t>
      </w:r>
      <w:r w:rsidR="00840112" w:rsidRPr="006B5E8E">
        <w:rPr>
          <w:b/>
          <w:bCs/>
          <w:sz w:val="24"/>
          <w:szCs w:val="24"/>
        </w:rPr>
        <w:t>{nombre-alumno}</w:t>
      </w:r>
      <w:r w:rsidR="00E92BB3" w:rsidRPr="006B5E8E">
        <w:rPr>
          <w:b/>
          <w:bCs/>
          <w:sz w:val="24"/>
          <w:szCs w:val="24"/>
        </w:rPr>
        <w:t>.</w:t>
      </w:r>
      <w:proofErr w:type="spellStart"/>
      <w:r w:rsidR="00E92BB3" w:rsidRPr="006B5E8E">
        <w:rPr>
          <w:b/>
          <w:bCs/>
          <w:sz w:val="24"/>
          <w:szCs w:val="24"/>
        </w:rPr>
        <w:t>conf</w:t>
      </w:r>
      <w:proofErr w:type="spellEnd"/>
      <w:r w:rsidR="00E92BB3" w:rsidRPr="006B5E8E">
        <w:rPr>
          <w:sz w:val="24"/>
          <w:szCs w:val="24"/>
        </w:rPr>
        <w:t>”.</w:t>
      </w:r>
      <w:r w:rsidR="004A0249" w:rsidRPr="006B5E8E">
        <w:rPr>
          <w:sz w:val="24"/>
          <w:szCs w:val="24"/>
        </w:rPr>
        <w:t xml:space="preserve"> Este comando se encargará de copiar el archivo de configuración del sitio que utilizamos </w:t>
      </w:r>
      <w:r w:rsidR="007C6017" w:rsidRPr="006B5E8E">
        <w:rPr>
          <w:sz w:val="24"/>
          <w:szCs w:val="24"/>
        </w:rPr>
        <w:t xml:space="preserve">en la práctica anterior </w:t>
      </w:r>
      <w:r w:rsidR="00007071" w:rsidRPr="006B5E8E">
        <w:rPr>
          <w:sz w:val="24"/>
          <w:szCs w:val="24"/>
        </w:rPr>
        <w:t xml:space="preserve">en la misma ruta en la que se </w:t>
      </w:r>
      <w:r w:rsidR="006E2CAA" w:rsidRPr="006B5E8E">
        <w:rPr>
          <w:sz w:val="24"/>
          <w:szCs w:val="24"/>
        </w:rPr>
        <w:t>encuentra,</w:t>
      </w:r>
      <w:r w:rsidR="00007071" w:rsidRPr="006B5E8E">
        <w:rPr>
          <w:sz w:val="24"/>
          <w:szCs w:val="24"/>
        </w:rPr>
        <w:t xml:space="preserve"> pero con el nombre de cada alumno personalizado.</w:t>
      </w:r>
    </w:p>
    <w:p w14:paraId="5EAE9ED9" w14:textId="39A01C99" w:rsidR="00AF1788" w:rsidRPr="006B5E8E" w:rsidRDefault="00D16A72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En mi caso el archivo se llamará “</w:t>
      </w:r>
      <w:proofErr w:type="spellStart"/>
      <w:r w:rsidRPr="006B5E8E">
        <w:rPr>
          <w:b/>
          <w:bCs/>
          <w:sz w:val="24"/>
          <w:szCs w:val="24"/>
        </w:rPr>
        <w:t>christianmillan.conf</w:t>
      </w:r>
      <w:proofErr w:type="spellEnd"/>
      <w:r w:rsidRPr="006B5E8E">
        <w:rPr>
          <w:sz w:val="24"/>
          <w:szCs w:val="24"/>
        </w:rPr>
        <w:t>”.</w:t>
      </w:r>
    </w:p>
    <w:p w14:paraId="4E75F658" w14:textId="44420C43" w:rsidR="00F04A51" w:rsidRPr="006B5E8E" w:rsidRDefault="00EC0890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Entramos en él para editarlo con el comando “</w:t>
      </w:r>
      <w:r w:rsidRPr="006B5E8E">
        <w:rPr>
          <w:b/>
          <w:bCs/>
          <w:sz w:val="24"/>
          <w:szCs w:val="24"/>
        </w:rPr>
        <w:t>sudo nano /</w:t>
      </w:r>
      <w:proofErr w:type="spellStart"/>
      <w:r w:rsidRPr="006B5E8E">
        <w:rPr>
          <w:b/>
          <w:bCs/>
          <w:sz w:val="24"/>
          <w:szCs w:val="24"/>
        </w:rPr>
        <w:t>etc</w:t>
      </w:r>
      <w:proofErr w:type="spellEnd"/>
      <w:r w:rsidRPr="006B5E8E">
        <w:rPr>
          <w:b/>
          <w:bCs/>
          <w:sz w:val="24"/>
          <w:szCs w:val="24"/>
        </w:rPr>
        <w:t>/apache2/sites-</w:t>
      </w:r>
      <w:proofErr w:type="spellStart"/>
      <w:r w:rsidRPr="006B5E8E">
        <w:rPr>
          <w:b/>
          <w:bCs/>
          <w:sz w:val="24"/>
          <w:szCs w:val="24"/>
        </w:rPr>
        <w:t>available</w:t>
      </w:r>
      <w:proofErr w:type="spellEnd"/>
      <w:r w:rsidRPr="006B5E8E">
        <w:rPr>
          <w:b/>
          <w:bCs/>
          <w:sz w:val="24"/>
          <w:szCs w:val="24"/>
        </w:rPr>
        <w:t>/</w:t>
      </w:r>
      <w:proofErr w:type="spellStart"/>
      <w:r w:rsidRPr="006B5E8E">
        <w:rPr>
          <w:b/>
          <w:bCs/>
          <w:sz w:val="24"/>
          <w:szCs w:val="24"/>
        </w:rPr>
        <w:t>christianmillan.conf</w:t>
      </w:r>
      <w:proofErr w:type="spellEnd"/>
      <w:r w:rsidRPr="006B5E8E">
        <w:rPr>
          <w:sz w:val="24"/>
          <w:szCs w:val="24"/>
        </w:rPr>
        <w:t>”</w:t>
      </w:r>
      <w:r w:rsidR="00396C20" w:rsidRPr="006B5E8E">
        <w:rPr>
          <w:sz w:val="24"/>
          <w:szCs w:val="24"/>
        </w:rPr>
        <w:t>.</w:t>
      </w:r>
    </w:p>
    <w:p w14:paraId="34DD4AE5" w14:textId="51ADE4DC" w:rsidR="00396C20" w:rsidRPr="006B5E8E" w:rsidRDefault="00396C20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Una vez dentro, eliminamos absolutamente todo el contenido que este alberga ahora mismo.</w:t>
      </w:r>
    </w:p>
    <w:p w14:paraId="1731C037" w14:textId="6DF47E12" w:rsidR="00D012B8" w:rsidRPr="006B5E8E" w:rsidRDefault="00D012B8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Cuando hayamos hecho esto, podemos pasar a establecer el host virtual que hará acción para mostrar nuestra próxima página web.</w:t>
      </w:r>
    </w:p>
    <w:p w14:paraId="6B2E6C93" w14:textId="71ADFE83" w:rsidR="005A64CA" w:rsidRPr="006B5E8E" w:rsidRDefault="005A64CA" w:rsidP="008E2649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Ingresaremos el siguiente contenido:</w:t>
      </w:r>
    </w:p>
    <w:p w14:paraId="30FB1759" w14:textId="77777777" w:rsidR="005A64CA" w:rsidRPr="006B5E8E" w:rsidRDefault="005A64CA" w:rsidP="005A64CA">
      <w:pPr>
        <w:jc w:val="both"/>
        <w:rPr>
          <w:b/>
          <w:bCs/>
          <w:sz w:val="24"/>
          <w:szCs w:val="24"/>
        </w:rPr>
      </w:pPr>
      <w:r w:rsidRPr="006B5E8E">
        <w:rPr>
          <w:b/>
          <w:bCs/>
          <w:sz w:val="24"/>
          <w:szCs w:val="24"/>
        </w:rPr>
        <w:t>&lt;</w:t>
      </w:r>
      <w:proofErr w:type="spellStart"/>
      <w:r w:rsidRPr="006B5E8E">
        <w:rPr>
          <w:b/>
          <w:bCs/>
          <w:sz w:val="24"/>
          <w:szCs w:val="24"/>
        </w:rPr>
        <w:t>VirtualHost</w:t>
      </w:r>
      <w:proofErr w:type="spellEnd"/>
      <w:r w:rsidRPr="006B5E8E">
        <w:rPr>
          <w:b/>
          <w:bCs/>
          <w:sz w:val="24"/>
          <w:szCs w:val="24"/>
        </w:rPr>
        <w:t xml:space="preserve"> *:80&gt;</w:t>
      </w:r>
    </w:p>
    <w:p w14:paraId="2BBB7059" w14:textId="08824030" w:rsidR="005A64CA" w:rsidRPr="006B5E8E" w:rsidRDefault="005A64CA" w:rsidP="005A64CA">
      <w:pPr>
        <w:jc w:val="both"/>
        <w:rPr>
          <w:b/>
          <w:bCs/>
          <w:sz w:val="24"/>
          <w:szCs w:val="24"/>
        </w:rPr>
      </w:pPr>
      <w:r w:rsidRPr="006B5E8E">
        <w:rPr>
          <w:b/>
          <w:bCs/>
          <w:sz w:val="24"/>
          <w:szCs w:val="24"/>
        </w:rPr>
        <w:t xml:space="preserve">    </w:t>
      </w:r>
      <w:proofErr w:type="spellStart"/>
      <w:r w:rsidRPr="006B5E8E">
        <w:rPr>
          <w:b/>
          <w:bCs/>
          <w:sz w:val="24"/>
          <w:szCs w:val="24"/>
        </w:rPr>
        <w:t>DocumentRoot</w:t>
      </w:r>
      <w:proofErr w:type="spellEnd"/>
      <w:r w:rsidRPr="006B5E8E">
        <w:rPr>
          <w:b/>
          <w:bCs/>
          <w:sz w:val="24"/>
          <w:szCs w:val="24"/>
        </w:rPr>
        <w:t xml:space="preserve"> /</w:t>
      </w:r>
      <w:proofErr w:type="spellStart"/>
      <w:r w:rsidRPr="006B5E8E">
        <w:rPr>
          <w:b/>
          <w:bCs/>
          <w:sz w:val="24"/>
          <w:szCs w:val="24"/>
        </w:rPr>
        <w:t>var</w:t>
      </w:r>
      <w:proofErr w:type="spellEnd"/>
      <w:r w:rsidRPr="006B5E8E">
        <w:rPr>
          <w:b/>
          <w:bCs/>
          <w:sz w:val="24"/>
          <w:szCs w:val="24"/>
        </w:rPr>
        <w:t>/www/{nombre-</w:t>
      </w:r>
      <w:proofErr w:type="gramStart"/>
      <w:r w:rsidRPr="006B5E8E">
        <w:rPr>
          <w:b/>
          <w:bCs/>
          <w:sz w:val="24"/>
          <w:szCs w:val="24"/>
        </w:rPr>
        <w:t>alumno}/</w:t>
      </w:r>
      <w:proofErr w:type="gramEnd"/>
    </w:p>
    <w:p w14:paraId="50D1D6F4" w14:textId="1C6C90BB" w:rsidR="005A64CA" w:rsidRPr="006B5E8E" w:rsidRDefault="005A64CA" w:rsidP="005A64CA">
      <w:pPr>
        <w:jc w:val="both"/>
        <w:rPr>
          <w:b/>
          <w:bCs/>
          <w:sz w:val="24"/>
          <w:szCs w:val="24"/>
        </w:rPr>
      </w:pPr>
      <w:r w:rsidRPr="006B5E8E">
        <w:rPr>
          <w:b/>
          <w:bCs/>
          <w:sz w:val="24"/>
          <w:szCs w:val="24"/>
        </w:rPr>
        <w:t xml:space="preserve">    </w:t>
      </w:r>
      <w:proofErr w:type="spellStart"/>
      <w:r w:rsidRPr="006B5E8E">
        <w:rPr>
          <w:b/>
          <w:bCs/>
          <w:sz w:val="24"/>
          <w:szCs w:val="24"/>
        </w:rPr>
        <w:t>ServerName</w:t>
      </w:r>
      <w:proofErr w:type="spellEnd"/>
      <w:r w:rsidRPr="006B5E8E">
        <w:rPr>
          <w:b/>
          <w:bCs/>
          <w:sz w:val="24"/>
          <w:szCs w:val="24"/>
        </w:rPr>
        <w:t xml:space="preserve"> www. {nombre-alumno}.</w:t>
      </w:r>
      <w:proofErr w:type="spellStart"/>
      <w:r w:rsidRPr="006B5E8E">
        <w:rPr>
          <w:b/>
          <w:bCs/>
          <w:sz w:val="24"/>
          <w:szCs w:val="24"/>
        </w:rPr>
        <w:t>com</w:t>
      </w:r>
      <w:proofErr w:type="spellEnd"/>
    </w:p>
    <w:p w14:paraId="1D303991" w14:textId="13F703E3" w:rsidR="005A64CA" w:rsidRPr="006B5E8E" w:rsidRDefault="005A64CA" w:rsidP="005A64CA">
      <w:pPr>
        <w:jc w:val="both"/>
        <w:rPr>
          <w:b/>
          <w:bCs/>
          <w:sz w:val="24"/>
          <w:szCs w:val="24"/>
        </w:rPr>
      </w:pPr>
      <w:r w:rsidRPr="006B5E8E">
        <w:rPr>
          <w:b/>
          <w:bCs/>
          <w:sz w:val="24"/>
          <w:szCs w:val="24"/>
        </w:rPr>
        <w:t xml:space="preserve">    </w:t>
      </w:r>
      <w:proofErr w:type="spellStart"/>
      <w:r w:rsidRPr="006B5E8E">
        <w:rPr>
          <w:b/>
          <w:bCs/>
          <w:sz w:val="24"/>
          <w:szCs w:val="24"/>
        </w:rPr>
        <w:t>ServerAlias</w:t>
      </w:r>
      <w:proofErr w:type="spellEnd"/>
      <w:r w:rsidRPr="006B5E8E">
        <w:rPr>
          <w:b/>
          <w:bCs/>
          <w:sz w:val="24"/>
          <w:szCs w:val="24"/>
        </w:rPr>
        <w:t xml:space="preserve"> </w:t>
      </w:r>
      <w:r w:rsidR="000B14E9" w:rsidRPr="006B5E8E">
        <w:rPr>
          <w:b/>
          <w:bCs/>
          <w:sz w:val="24"/>
          <w:szCs w:val="24"/>
        </w:rPr>
        <w:t>{nombre-alumno}.</w:t>
      </w:r>
      <w:proofErr w:type="spellStart"/>
      <w:r w:rsidR="000B14E9" w:rsidRPr="006B5E8E">
        <w:rPr>
          <w:b/>
          <w:bCs/>
          <w:sz w:val="24"/>
          <w:szCs w:val="24"/>
        </w:rPr>
        <w:t>com</w:t>
      </w:r>
      <w:proofErr w:type="spellEnd"/>
      <w:r w:rsidR="000B14E9" w:rsidRPr="006B5E8E">
        <w:rPr>
          <w:b/>
          <w:bCs/>
          <w:sz w:val="24"/>
          <w:szCs w:val="24"/>
        </w:rPr>
        <w:t xml:space="preserve"> </w:t>
      </w:r>
      <w:proofErr w:type="gramStart"/>
      <w:r w:rsidRPr="006B5E8E">
        <w:rPr>
          <w:b/>
          <w:bCs/>
          <w:sz w:val="24"/>
          <w:szCs w:val="24"/>
        </w:rPr>
        <w:t>www.{</w:t>
      </w:r>
      <w:proofErr w:type="gramEnd"/>
      <w:r w:rsidRPr="006B5E8E">
        <w:rPr>
          <w:b/>
          <w:bCs/>
          <w:sz w:val="24"/>
          <w:szCs w:val="24"/>
        </w:rPr>
        <w:t>nombre-alumno}.net www.{nombre-alumno}.es {nombre-alumno}.net {nombre-alumno}.es</w:t>
      </w:r>
      <w:r w:rsidR="000B14E9" w:rsidRPr="006B5E8E">
        <w:rPr>
          <w:b/>
          <w:bCs/>
          <w:sz w:val="24"/>
          <w:szCs w:val="24"/>
        </w:rPr>
        <w:t xml:space="preserve"> </w:t>
      </w:r>
    </w:p>
    <w:p w14:paraId="3B09D56F" w14:textId="29275E72" w:rsidR="005A64CA" w:rsidRPr="006B5E8E" w:rsidRDefault="005A64CA" w:rsidP="005A64CA">
      <w:pPr>
        <w:jc w:val="both"/>
        <w:rPr>
          <w:b/>
          <w:bCs/>
          <w:sz w:val="24"/>
          <w:szCs w:val="24"/>
        </w:rPr>
      </w:pPr>
      <w:r w:rsidRPr="006B5E8E">
        <w:rPr>
          <w:b/>
          <w:bCs/>
          <w:sz w:val="24"/>
          <w:szCs w:val="24"/>
        </w:rPr>
        <w:t>&lt;/</w:t>
      </w:r>
      <w:proofErr w:type="spellStart"/>
      <w:r w:rsidRPr="006B5E8E">
        <w:rPr>
          <w:b/>
          <w:bCs/>
          <w:sz w:val="24"/>
          <w:szCs w:val="24"/>
        </w:rPr>
        <w:t>VirtualHost</w:t>
      </w:r>
      <w:proofErr w:type="spellEnd"/>
      <w:r w:rsidRPr="006B5E8E">
        <w:rPr>
          <w:b/>
          <w:bCs/>
          <w:sz w:val="24"/>
          <w:szCs w:val="24"/>
        </w:rPr>
        <w:t>&gt;</w:t>
      </w:r>
    </w:p>
    <w:p w14:paraId="665EF6D5" w14:textId="49DA0A2C" w:rsidR="008F656C" w:rsidRDefault="00D83439" w:rsidP="005A64CA">
      <w:pPr>
        <w:jc w:val="both"/>
        <w:rPr>
          <w:b/>
          <w:bCs/>
          <w:sz w:val="24"/>
          <w:szCs w:val="24"/>
        </w:rPr>
      </w:pPr>
      <w:r w:rsidRPr="006B5E8E">
        <w:rPr>
          <w:noProof/>
        </w:rPr>
        <w:drawing>
          <wp:inline distT="0" distB="0" distL="0" distR="0" wp14:anchorId="74864106" wp14:editId="3BFB1586">
            <wp:extent cx="5400040" cy="443865"/>
            <wp:effectExtent l="19050" t="19050" r="1016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503A3" w14:textId="79839FA2" w:rsidR="00184445" w:rsidRDefault="00184445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Para comprobar que la configuración es válida podemos utilizar el comando “</w:t>
      </w:r>
      <w:proofErr w:type="spellStart"/>
      <w:r>
        <w:rPr>
          <w:b/>
          <w:bCs/>
          <w:sz w:val="24"/>
          <w:szCs w:val="24"/>
        </w:rPr>
        <w:t>apachectl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</w:t>
      </w:r>
      <w:r w:rsidR="00751B00">
        <w:rPr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gtest</w:t>
      </w:r>
      <w:proofErr w:type="spellEnd"/>
      <w:r>
        <w:rPr>
          <w:sz w:val="24"/>
          <w:szCs w:val="24"/>
        </w:rPr>
        <w:t>”.</w:t>
      </w:r>
    </w:p>
    <w:p w14:paraId="5A802834" w14:textId="50522DAC" w:rsidR="00DB7157" w:rsidRPr="00184445" w:rsidRDefault="00751B00" w:rsidP="005A64CA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AEEFA8" wp14:editId="227D7548">
            <wp:extent cx="3581400" cy="31432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34850" w14:textId="0F8D257F" w:rsidR="00CC1E84" w:rsidRPr="006B5E8E" w:rsidRDefault="00CC1E84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Para entender qu</w:t>
      </w:r>
      <w:r w:rsidR="006F2EEF">
        <w:rPr>
          <w:sz w:val="24"/>
          <w:szCs w:val="24"/>
        </w:rPr>
        <w:t>é</w:t>
      </w:r>
      <w:r w:rsidRPr="006B5E8E">
        <w:rPr>
          <w:sz w:val="24"/>
          <w:szCs w:val="24"/>
        </w:rPr>
        <w:t xml:space="preserve"> significa todo esto debemos tener claro lo siguiente: un </w:t>
      </w:r>
      <w:hyperlink r:id="rId20" w:history="1">
        <w:r w:rsidRPr="006B5E8E">
          <w:rPr>
            <w:rStyle w:val="Hyperlink"/>
            <w:b/>
            <w:bCs/>
            <w:color w:val="auto"/>
            <w:sz w:val="24"/>
            <w:szCs w:val="24"/>
            <w:u w:val="none"/>
          </w:rPr>
          <w:t>virtual host</w:t>
        </w:r>
        <w:r w:rsidRPr="006B5E8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6B5E8E">
        <w:rPr>
          <w:sz w:val="24"/>
          <w:szCs w:val="24"/>
        </w:rPr>
        <w:t xml:space="preserve"> es un</w:t>
      </w:r>
      <w:r w:rsidR="00CF07B2" w:rsidRPr="006B5E8E">
        <w:rPr>
          <w:sz w:val="24"/>
          <w:szCs w:val="24"/>
        </w:rPr>
        <w:t xml:space="preserve"> elemento de configuración de Apache que utilizaremos para generar un redireccionamiento personalizado hacia las páginas </w:t>
      </w:r>
      <w:r w:rsidR="00CA25C2" w:rsidRPr="006B5E8E">
        <w:rPr>
          <w:sz w:val="24"/>
          <w:szCs w:val="24"/>
        </w:rPr>
        <w:t>web que queramos dentro de nuestro servidor.</w:t>
      </w:r>
    </w:p>
    <w:p w14:paraId="2A53A884" w14:textId="22A5752E" w:rsidR="00F75B9A" w:rsidRPr="006B5E8E" w:rsidRDefault="00F75B9A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Como se puede ver en el texto mencionado anteriormente, aparecen las siguientes directrices:</w:t>
      </w:r>
    </w:p>
    <w:p w14:paraId="408D2C85" w14:textId="461B2A17" w:rsidR="00F75B9A" w:rsidRPr="006B5E8E" w:rsidRDefault="003072A0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- “</w:t>
      </w:r>
      <w:proofErr w:type="spellStart"/>
      <w:r w:rsidRPr="006B5E8E">
        <w:rPr>
          <w:b/>
          <w:bCs/>
          <w:sz w:val="24"/>
          <w:szCs w:val="24"/>
        </w:rPr>
        <w:t>DocumentRoot</w:t>
      </w:r>
      <w:proofErr w:type="spellEnd"/>
      <w:r w:rsidRPr="006B5E8E">
        <w:rPr>
          <w:b/>
          <w:bCs/>
          <w:sz w:val="24"/>
          <w:szCs w:val="24"/>
        </w:rPr>
        <w:t xml:space="preserve">”: </w:t>
      </w:r>
      <w:r w:rsidR="00202BC0" w:rsidRPr="006B5E8E">
        <w:rPr>
          <w:sz w:val="24"/>
          <w:szCs w:val="24"/>
        </w:rPr>
        <w:t xml:space="preserve">Se refiere </w:t>
      </w:r>
      <w:r w:rsidR="00093E6E" w:rsidRPr="006B5E8E">
        <w:rPr>
          <w:sz w:val="24"/>
          <w:szCs w:val="24"/>
        </w:rPr>
        <w:t>a</w:t>
      </w:r>
      <w:r w:rsidR="0088531C" w:rsidRPr="006B5E8E">
        <w:rPr>
          <w:sz w:val="24"/>
          <w:szCs w:val="24"/>
        </w:rPr>
        <w:t>l directorio padre que alojará la página o contenido que queremos mostrar.</w:t>
      </w:r>
    </w:p>
    <w:p w14:paraId="1B2A9E02" w14:textId="1B31E1C9" w:rsidR="00E44CA6" w:rsidRPr="006B5E8E" w:rsidRDefault="00E44CA6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- </w:t>
      </w:r>
      <w:r w:rsidRPr="006B5E8E">
        <w:rPr>
          <w:b/>
          <w:bCs/>
          <w:sz w:val="24"/>
          <w:szCs w:val="24"/>
        </w:rPr>
        <w:t>“</w:t>
      </w:r>
      <w:proofErr w:type="spellStart"/>
      <w:r w:rsidR="00AE23C5" w:rsidRPr="006B5E8E">
        <w:rPr>
          <w:b/>
          <w:bCs/>
          <w:sz w:val="24"/>
          <w:szCs w:val="24"/>
        </w:rPr>
        <w:t>ServerName</w:t>
      </w:r>
      <w:proofErr w:type="spellEnd"/>
      <w:r w:rsidR="00AE23C5" w:rsidRPr="006B5E8E">
        <w:rPr>
          <w:b/>
          <w:bCs/>
          <w:sz w:val="24"/>
          <w:szCs w:val="24"/>
        </w:rPr>
        <w:t xml:space="preserve">”: </w:t>
      </w:r>
      <w:r w:rsidR="00AE23C5" w:rsidRPr="006B5E8E">
        <w:rPr>
          <w:sz w:val="24"/>
          <w:szCs w:val="24"/>
        </w:rPr>
        <w:t xml:space="preserve">Es la URL por defecto que se utilizará como </w:t>
      </w:r>
      <w:proofErr w:type="spellStart"/>
      <w:r w:rsidR="00AE23C5" w:rsidRPr="006B5E8E">
        <w:rPr>
          <w:sz w:val="24"/>
          <w:szCs w:val="24"/>
        </w:rPr>
        <w:t>main</w:t>
      </w:r>
      <w:proofErr w:type="spellEnd"/>
      <w:r w:rsidR="00AE23C5" w:rsidRPr="006B5E8E">
        <w:rPr>
          <w:sz w:val="24"/>
          <w:szCs w:val="24"/>
        </w:rPr>
        <w:t xml:space="preserve"> para </w:t>
      </w:r>
      <w:r w:rsidR="00176C4C" w:rsidRPr="006B5E8E">
        <w:rPr>
          <w:sz w:val="24"/>
          <w:szCs w:val="24"/>
        </w:rPr>
        <w:t>visitar nuestro contenido.</w:t>
      </w:r>
    </w:p>
    <w:p w14:paraId="63AFAEF7" w14:textId="2F4E5589" w:rsidR="00176C4C" w:rsidRPr="006B5E8E" w:rsidRDefault="00E06269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- </w:t>
      </w:r>
      <w:r w:rsidRPr="006B5E8E">
        <w:rPr>
          <w:b/>
          <w:bCs/>
          <w:sz w:val="24"/>
          <w:szCs w:val="24"/>
        </w:rPr>
        <w:t>“</w:t>
      </w:r>
      <w:proofErr w:type="spellStart"/>
      <w:r w:rsidRPr="006B5E8E">
        <w:rPr>
          <w:b/>
          <w:bCs/>
          <w:sz w:val="24"/>
          <w:szCs w:val="24"/>
        </w:rPr>
        <w:t>ServerAlias</w:t>
      </w:r>
      <w:proofErr w:type="spellEnd"/>
      <w:r w:rsidRPr="006B5E8E">
        <w:rPr>
          <w:b/>
          <w:bCs/>
          <w:sz w:val="24"/>
          <w:szCs w:val="24"/>
        </w:rPr>
        <w:t xml:space="preserve">”: </w:t>
      </w:r>
      <w:r w:rsidRPr="006B5E8E">
        <w:rPr>
          <w:sz w:val="24"/>
          <w:szCs w:val="24"/>
        </w:rPr>
        <w:t>Todos los elementos que se especifiquen dentro de esta directriz se utilizarán como URLs alternativas para poder seguir accediendo a la nuestra en caso de no ingresar la URL por defecto.</w:t>
      </w:r>
    </w:p>
    <w:p w14:paraId="6B3439FD" w14:textId="28E5C705" w:rsidR="004304EA" w:rsidRPr="006B5E8E" w:rsidRDefault="00BA0FD3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En mi caso, todos los “</w:t>
      </w:r>
      <w:r w:rsidRPr="006B5E8E">
        <w:rPr>
          <w:b/>
          <w:bCs/>
          <w:sz w:val="24"/>
          <w:szCs w:val="24"/>
        </w:rPr>
        <w:t>{nombre-alumno}</w:t>
      </w:r>
      <w:r w:rsidRPr="006B5E8E">
        <w:rPr>
          <w:sz w:val="24"/>
          <w:szCs w:val="24"/>
        </w:rPr>
        <w:t>” los sustituyo por el texto “</w:t>
      </w:r>
      <w:proofErr w:type="spellStart"/>
      <w:r w:rsidRPr="006B5E8E">
        <w:rPr>
          <w:b/>
          <w:bCs/>
          <w:sz w:val="24"/>
          <w:szCs w:val="24"/>
        </w:rPr>
        <w:t>christianmillan</w:t>
      </w:r>
      <w:proofErr w:type="spellEnd"/>
      <w:r w:rsidRPr="006B5E8E">
        <w:rPr>
          <w:sz w:val="24"/>
          <w:szCs w:val="24"/>
        </w:rPr>
        <w:t>”.</w:t>
      </w:r>
    </w:p>
    <w:p w14:paraId="1210D4EC" w14:textId="50E6B2E4" w:rsidR="001D053D" w:rsidRPr="006B5E8E" w:rsidRDefault="00D46EC1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Una vez hecho esto, falta crear el archivo HTML principal que se mostrará en el navegador web.</w:t>
      </w:r>
    </w:p>
    <w:p w14:paraId="3D69BF9A" w14:textId="6220C820" w:rsidR="00D46EC1" w:rsidRPr="006B5E8E" w:rsidRDefault="00D46EC1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Para hacer esto, utilizamos el comando “</w:t>
      </w:r>
      <w:r w:rsidRPr="006B5E8E">
        <w:rPr>
          <w:b/>
          <w:bCs/>
          <w:sz w:val="24"/>
          <w:szCs w:val="24"/>
        </w:rPr>
        <w:t xml:space="preserve">sudo </w:t>
      </w:r>
      <w:proofErr w:type="spellStart"/>
      <w:r w:rsidRPr="006B5E8E">
        <w:rPr>
          <w:b/>
          <w:bCs/>
          <w:sz w:val="24"/>
          <w:szCs w:val="24"/>
        </w:rPr>
        <w:t>mkdir</w:t>
      </w:r>
      <w:proofErr w:type="spellEnd"/>
      <w:r w:rsidRPr="006B5E8E">
        <w:rPr>
          <w:b/>
          <w:bCs/>
          <w:sz w:val="24"/>
          <w:szCs w:val="24"/>
        </w:rPr>
        <w:t xml:space="preserve"> /</w:t>
      </w:r>
      <w:proofErr w:type="spellStart"/>
      <w:r w:rsidRPr="006B5E8E">
        <w:rPr>
          <w:b/>
          <w:bCs/>
          <w:sz w:val="24"/>
          <w:szCs w:val="24"/>
        </w:rPr>
        <w:t>var</w:t>
      </w:r>
      <w:proofErr w:type="spellEnd"/>
      <w:r w:rsidRPr="006B5E8E">
        <w:rPr>
          <w:b/>
          <w:bCs/>
          <w:sz w:val="24"/>
          <w:szCs w:val="24"/>
        </w:rPr>
        <w:t>/www/{nombre-alumno}</w:t>
      </w:r>
      <w:r w:rsidRPr="006B5E8E">
        <w:rPr>
          <w:sz w:val="24"/>
          <w:szCs w:val="24"/>
        </w:rPr>
        <w:t>”.</w:t>
      </w:r>
    </w:p>
    <w:p w14:paraId="1EAA6C30" w14:textId="5274C8C3" w:rsidR="00DD1DF8" w:rsidRPr="006B5E8E" w:rsidRDefault="00DD1DF8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Esto ha creado el “</w:t>
      </w:r>
      <w:proofErr w:type="spellStart"/>
      <w:r w:rsidRPr="006B5E8E">
        <w:rPr>
          <w:sz w:val="24"/>
          <w:szCs w:val="24"/>
        </w:rPr>
        <w:t>DocumentRoot</w:t>
      </w:r>
      <w:proofErr w:type="spellEnd"/>
      <w:r w:rsidRPr="006B5E8E">
        <w:rPr>
          <w:sz w:val="24"/>
          <w:szCs w:val="24"/>
        </w:rPr>
        <w:t>”, mencionado anteriormente.</w:t>
      </w:r>
    </w:p>
    <w:p w14:paraId="6546B4AF" w14:textId="428C15EC" w:rsidR="00627690" w:rsidRPr="006B5E8E" w:rsidRDefault="00233289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Ahora creamos el archivo HTML con el comando “</w:t>
      </w:r>
      <w:r w:rsidRPr="006B5E8E">
        <w:rPr>
          <w:b/>
          <w:bCs/>
          <w:sz w:val="24"/>
          <w:szCs w:val="24"/>
        </w:rPr>
        <w:t>sudo nano /</w:t>
      </w:r>
      <w:proofErr w:type="spellStart"/>
      <w:r w:rsidRPr="006B5E8E">
        <w:rPr>
          <w:b/>
          <w:bCs/>
          <w:sz w:val="24"/>
          <w:szCs w:val="24"/>
        </w:rPr>
        <w:t>var</w:t>
      </w:r>
      <w:proofErr w:type="spellEnd"/>
      <w:r w:rsidRPr="006B5E8E">
        <w:rPr>
          <w:b/>
          <w:bCs/>
          <w:sz w:val="24"/>
          <w:szCs w:val="24"/>
        </w:rPr>
        <w:t>/ww</w:t>
      </w:r>
      <w:r w:rsidR="00C10CA9" w:rsidRPr="006B5E8E">
        <w:rPr>
          <w:b/>
          <w:bCs/>
          <w:sz w:val="24"/>
          <w:szCs w:val="24"/>
        </w:rPr>
        <w:t>w/</w:t>
      </w:r>
      <w:r w:rsidR="009D0238" w:rsidRPr="006B5E8E">
        <w:rPr>
          <w:b/>
          <w:bCs/>
          <w:sz w:val="24"/>
          <w:szCs w:val="24"/>
        </w:rPr>
        <w:t>{nombre-</w:t>
      </w:r>
      <w:proofErr w:type="gramStart"/>
      <w:r w:rsidR="009D0238" w:rsidRPr="006B5E8E">
        <w:rPr>
          <w:b/>
          <w:bCs/>
          <w:sz w:val="24"/>
          <w:szCs w:val="24"/>
        </w:rPr>
        <w:t>alumno}</w:t>
      </w:r>
      <w:r w:rsidRPr="006B5E8E">
        <w:rPr>
          <w:b/>
          <w:bCs/>
          <w:sz w:val="24"/>
          <w:szCs w:val="24"/>
        </w:rPr>
        <w:t>/</w:t>
      </w:r>
      <w:proofErr w:type="gramEnd"/>
      <w:r w:rsidRPr="006B5E8E">
        <w:rPr>
          <w:b/>
          <w:bCs/>
          <w:sz w:val="24"/>
          <w:szCs w:val="24"/>
        </w:rPr>
        <w:t>index.html</w:t>
      </w:r>
      <w:r w:rsidRPr="006B5E8E">
        <w:rPr>
          <w:sz w:val="24"/>
          <w:szCs w:val="24"/>
        </w:rPr>
        <w:t>”</w:t>
      </w:r>
      <w:r w:rsidR="00D0076D" w:rsidRPr="006B5E8E">
        <w:rPr>
          <w:sz w:val="24"/>
          <w:szCs w:val="24"/>
        </w:rPr>
        <w:t>.</w:t>
      </w:r>
    </w:p>
    <w:p w14:paraId="1331D1AF" w14:textId="70AF8755" w:rsidR="00CD16E0" w:rsidRPr="006B5E8E" w:rsidRDefault="00CD16E0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En mi caso he creado un código HTML básico creado por m</w:t>
      </w:r>
      <w:r w:rsidR="00E85C8E" w:rsidRPr="006B5E8E">
        <w:rPr>
          <w:sz w:val="24"/>
          <w:szCs w:val="24"/>
        </w:rPr>
        <w:t>í</w:t>
      </w:r>
      <w:r w:rsidRPr="006B5E8E">
        <w:rPr>
          <w:sz w:val="24"/>
          <w:szCs w:val="24"/>
        </w:rPr>
        <w:t xml:space="preserve"> para mostrar de forma muy sencilla algo de información básica sobre mí.</w:t>
      </w:r>
    </w:p>
    <w:p w14:paraId="18E7BD5F" w14:textId="62D79C5D" w:rsidR="000B6282" w:rsidRPr="006B5E8E" w:rsidRDefault="0095084B" w:rsidP="005A64CA">
      <w:pPr>
        <w:jc w:val="both"/>
        <w:rPr>
          <w:sz w:val="24"/>
          <w:szCs w:val="24"/>
        </w:rPr>
      </w:pPr>
      <w:r w:rsidRPr="006B5E8E">
        <w:rPr>
          <w:noProof/>
        </w:rPr>
        <w:lastRenderedPageBreak/>
        <w:drawing>
          <wp:inline distT="0" distB="0" distL="0" distR="0" wp14:anchorId="04967507" wp14:editId="45A28FAB">
            <wp:extent cx="5400040" cy="2912745"/>
            <wp:effectExtent l="19050" t="19050" r="1016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A151F" w14:textId="2DE046E2" w:rsidR="00965850" w:rsidRPr="006B5E8E" w:rsidRDefault="00557F1E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El último paso en la configuración de este primer apartado es habilitar el sitio que hemos creado y editar el archivo de hosts de nuestra máquina local para poder acceder al mismo.</w:t>
      </w:r>
    </w:p>
    <w:p w14:paraId="4D8DDCF8" w14:textId="5D0CB96B" w:rsidR="00557F1E" w:rsidRPr="006B5E8E" w:rsidRDefault="00557F1E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Para lo primero ejecutamos el comando “</w:t>
      </w:r>
      <w:r w:rsidRPr="006B5E8E">
        <w:rPr>
          <w:b/>
          <w:bCs/>
          <w:sz w:val="24"/>
          <w:szCs w:val="24"/>
        </w:rPr>
        <w:t>sudo a2ensite {nombre-alumno}.</w:t>
      </w:r>
      <w:proofErr w:type="spellStart"/>
      <w:r w:rsidRPr="006B5E8E">
        <w:rPr>
          <w:b/>
          <w:bCs/>
          <w:sz w:val="24"/>
          <w:szCs w:val="24"/>
        </w:rPr>
        <w:t>conf</w:t>
      </w:r>
      <w:proofErr w:type="spellEnd"/>
      <w:r w:rsidRPr="006B5E8E">
        <w:rPr>
          <w:sz w:val="24"/>
          <w:szCs w:val="24"/>
        </w:rPr>
        <w:t>”</w:t>
      </w:r>
      <w:r w:rsidR="008967E2" w:rsidRPr="006B5E8E">
        <w:rPr>
          <w:sz w:val="24"/>
          <w:szCs w:val="24"/>
        </w:rPr>
        <w:t>, seguido del comando “</w:t>
      </w:r>
      <w:r w:rsidR="008967E2" w:rsidRPr="006B5E8E">
        <w:rPr>
          <w:b/>
          <w:bCs/>
          <w:sz w:val="24"/>
          <w:szCs w:val="24"/>
        </w:rPr>
        <w:t xml:space="preserve">sudo </w:t>
      </w:r>
      <w:proofErr w:type="spellStart"/>
      <w:r w:rsidR="008967E2" w:rsidRPr="006B5E8E">
        <w:rPr>
          <w:b/>
          <w:bCs/>
          <w:sz w:val="24"/>
          <w:szCs w:val="24"/>
        </w:rPr>
        <w:t>systemctl</w:t>
      </w:r>
      <w:proofErr w:type="spellEnd"/>
      <w:r w:rsidR="008967E2" w:rsidRPr="006B5E8E">
        <w:rPr>
          <w:b/>
          <w:bCs/>
          <w:sz w:val="24"/>
          <w:szCs w:val="24"/>
        </w:rPr>
        <w:t xml:space="preserve"> </w:t>
      </w:r>
      <w:proofErr w:type="spellStart"/>
      <w:r w:rsidR="008967E2" w:rsidRPr="006B5E8E">
        <w:rPr>
          <w:b/>
          <w:bCs/>
          <w:sz w:val="24"/>
          <w:szCs w:val="24"/>
        </w:rPr>
        <w:t>reload</w:t>
      </w:r>
      <w:proofErr w:type="spellEnd"/>
      <w:r w:rsidR="008967E2" w:rsidRPr="006B5E8E">
        <w:rPr>
          <w:b/>
          <w:bCs/>
          <w:sz w:val="24"/>
          <w:szCs w:val="24"/>
        </w:rPr>
        <w:t xml:space="preserve"> apache2</w:t>
      </w:r>
      <w:r w:rsidR="008967E2" w:rsidRPr="006B5E8E">
        <w:rPr>
          <w:sz w:val="24"/>
          <w:szCs w:val="24"/>
        </w:rPr>
        <w:t>” para aplicar los cambios hechos en el servidor.</w:t>
      </w:r>
    </w:p>
    <w:p w14:paraId="4C323695" w14:textId="154521FF" w:rsidR="00E92305" w:rsidRDefault="00E92305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Para la segunda parte, debemos abrir el bloc de notas de Windows en </w:t>
      </w:r>
      <w:r w:rsidRPr="006B5E8E">
        <w:rPr>
          <w:b/>
          <w:bCs/>
          <w:sz w:val="24"/>
          <w:szCs w:val="24"/>
        </w:rPr>
        <w:t>modo administrador</w:t>
      </w:r>
      <w:r w:rsidRPr="006B5E8E">
        <w:rPr>
          <w:sz w:val="24"/>
          <w:szCs w:val="24"/>
        </w:rPr>
        <w:t>, ya que vamos a editar un archivo de la p</w:t>
      </w:r>
      <w:r w:rsidR="00A01C16">
        <w:rPr>
          <w:sz w:val="24"/>
          <w:szCs w:val="24"/>
        </w:rPr>
        <w:t>ropia</w:t>
      </w:r>
      <w:r w:rsidRPr="006B5E8E">
        <w:rPr>
          <w:sz w:val="24"/>
          <w:szCs w:val="24"/>
        </w:rPr>
        <w:t xml:space="preserve"> configuración de nuestro sistema operativo.</w:t>
      </w:r>
    </w:p>
    <w:p w14:paraId="1835DF53" w14:textId="544EBE7B" w:rsidR="00E4188F" w:rsidRPr="006B5E8E" w:rsidRDefault="00E4188F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Esto se debe a que no contamos todavía con ningún servidor DNS que resuelva las URLs que ingresemos a ninguna dirección IP conocida ni tampoco con algún dominio comprado, por lo que es necesario configurar la máquina local para que convierta una URL personalizada en una dirección IP concreta.</w:t>
      </w:r>
    </w:p>
    <w:p w14:paraId="20291509" w14:textId="0CB1AA51" w:rsidR="00920EA0" w:rsidRPr="006B5E8E" w:rsidRDefault="00E92305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Una vez dentro del bloc de notas</w:t>
      </w:r>
      <w:r w:rsidR="00920EA0" w:rsidRPr="006B5E8E">
        <w:rPr>
          <w:sz w:val="24"/>
          <w:szCs w:val="24"/>
        </w:rPr>
        <w:t>, hacemos “</w:t>
      </w:r>
      <w:proofErr w:type="spellStart"/>
      <w:r w:rsidR="00920EA0" w:rsidRPr="006B5E8E">
        <w:rPr>
          <w:b/>
          <w:bCs/>
          <w:sz w:val="24"/>
          <w:szCs w:val="24"/>
        </w:rPr>
        <w:t>Ctrl</w:t>
      </w:r>
      <w:proofErr w:type="spellEnd"/>
      <w:r w:rsidR="00920EA0" w:rsidRPr="006B5E8E">
        <w:rPr>
          <w:b/>
          <w:bCs/>
          <w:sz w:val="24"/>
          <w:szCs w:val="24"/>
        </w:rPr>
        <w:t xml:space="preserve"> + O</w:t>
      </w:r>
      <w:r w:rsidR="00920EA0" w:rsidRPr="006B5E8E">
        <w:rPr>
          <w:sz w:val="24"/>
          <w:szCs w:val="24"/>
        </w:rPr>
        <w:t>” para abrir un archivo situado en la ruta “</w:t>
      </w:r>
      <w:r w:rsidR="00920EA0" w:rsidRPr="006B5E8E">
        <w:rPr>
          <w:b/>
          <w:bCs/>
          <w:sz w:val="24"/>
          <w:szCs w:val="24"/>
        </w:rPr>
        <w:t>C:\Windows\System32\drivers\</w:t>
      </w:r>
      <w:proofErr w:type="spellStart"/>
      <w:r w:rsidR="00920EA0" w:rsidRPr="006B5E8E">
        <w:rPr>
          <w:b/>
          <w:bCs/>
          <w:sz w:val="24"/>
          <w:szCs w:val="24"/>
        </w:rPr>
        <w:t>etc</w:t>
      </w:r>
      <w:proofErr w:type="spellEnd"/>
      <w:r w:rsidR="00920EA0" w:rsidRPr="006B5E8E">
        <w:rPr>
          <w:sz w:val="24"/>
          <w:szCs w:val="24"/>
        </w:rPr>
        <w:t>” (suponiendo que el sistema operativo está instalado en la unidad de disco local C). El archivo es el llamado “</w:t>
      </w:r>
      <w:r w:rsidR="00920EA0" w:rsidRPr="006B5E8E">
        <w:rPr>
          <w:b/>
          <w:bCs/>
          <w:sz w:val="24"/>
          <w:szCs w:val="24"/>
        </w:rPr>
        <w:t>hosts</w:t>
      </w:r>
      <w:r w:rsidR="00920EA0" w:rsidRPr="006B5E8E">
        <w:rPr>
          <w:sz w:val="24"/>
          <w:szCs w:val="24"/>
        </w:rPr>
        <w:t>”. Si no aparece de primeras, debemos seleccionar la opción “</w:t>
      </w:r>
      <w:r w:rsidR="005D6FD0" w:rsidRPr="006B5E8E">
        <w:rPr>
          <w:b/>
          <w:bCs/>
          <w:sz w:val="24"/>
          <w:szCs w:val="24"/>
        </w:rPr>
        <w:t>All files (</w:t>
      </w:r>
      <w:proofErr w:type="gramStart"/>
      <w:r w:rsidR="005D6FD0" w:rsidRPr="006B5E8E">
        <w:rPr>
          <w:b/>
          <w:bCs/>
          <w:sz w:val="24"/>
          <w:szCs w:val="24"/>
        </w:rPr>
        <w:t>*.*</w:t>
      </w:r>
      <w:proofErr w:type="gramEnd"/>
      <w:r w:rsidR="005D6FD0" w:rsidRPr="006B5E8E">
        <w:rPr>
          <w:b/>
          <w:bCs/>
          <w:sz w:val="24"/>
          <w:szCs w:val="24"/>
        </w:rPr>
        <w:t>)</w:t>
      </w:r>
      <w:r w:rsidR="005D6FD0" w:rsidRPr="006B5E8E">
        <w:rPr>
          <w:sz w:val="24"/>
          <w:szCs w:val="24"/>
        </w:rPr>
        <w:t>”</w:t>
      </w:r>
      <w:r w:rsidR="00E5299A" w:rsidRPr="006B5E8E">
        <w:rPr>
          <w:sz w:val="24"/>
          <w:szCs w:val="24"/>
        </w:rPr>
        <w:t xml:space="preserve"> situada en la esquina inferior derecha</w:t>
      </w:r>
      <w:r w:rsidR="004B04C1" w:rsidRPr="006B5E8E">
        <w:rPr>
          <w:sz w:val="24"/>
          <w:szCs w:val="24"/>
        </w:rPr>
        <w:t>, ya que el archivo no tiene extensión</w:t>
      </w:r>
      <w:r w:rsidR="00277D74" w:rsidRPr="006B5E8E">
        <w:rPr>
          <w:sz w:val="24"/>
          <w:szCs w:val="24"/>
        </w:rPr>
        <w:t>.</w:t>
      </w:r>
    </w:p>
    <w:p w14:paraId="51A892F9" w14:textId="16DFA558" w:rsidR="00920EA0" w:rsidRPr="006B5E8E" w:rsidRDefault="00920EA0" w:rsidP="005A64CA">
      <w:pPr>
        <w:jc w:val="both"/>
        <w:rPr>
          <w:sz w:val="24"/>
          <w:szCs w:val="24"/>
        </w:rPr>
      </w:pPr>
      <w:r w:rsidRPr="006B5E8E">
        <w:rPr>
          <w:noProof/>
          <w:sz w:val="24"/>
          <w:szCs w:val="24"/>
        </w:rPr>
        <w:drawing>
          <wp:inline distT="0" distB="0" distL="0" distR="0" wp14:anchorId="0FECF523" wp14:editId="500C8B0E">
            <wp:extent cx="1945640" cy="648335"/>
            <wp:effectExtent l="19050" t="19050" r="1651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648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6D220" w14:textId="55F4B785" w:rsidR="00277D74" w:rsidRPr="006B5E8E" w:rsidRDefault="00277D74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Al abrirlo nos encontraremos con un contenido como el siguiente:</w:t>
      </w:r>
    </w:p>
    <w:p w14:paraId="283156DD" w14:textId="13EC3C4D" w:rsidR="00277D74" w:rsidRPr="006B5E8E" w:rsidRDefault="001F1231" w:rsidP="005A64CA">
      <w:pPr>
        <w:jc w:val="both"/>
        <w:rPr>
          <w:sz w:val="24"/>
          <w:szCs w:val="24"/>
        </w:rPr>
      </w:pPr>
      <w:r w:rsidRPr="006B5E8E">
        <w:rPr>
          <w:noProof/>
          <w:sz w:val="24"/>
          <w:szCs w:val="24"/>
        </w:rPr>
        <w:lastRenderedPageBreak/>
        <w:drawing>
          <wp:inline distT="0" distB="0" distL="0" distR="0" wp14:anchorId="594FA9C5" wp14:editId="7ACD61DD">
            <wp:extent cx="5400040" cy="4570730"/>
            <wp:effectExtent l="19050" t="19050" r="10160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0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20D91" w14:textId="31A4F9C1" w:rsidR="008A047B" w:rsidRPr="006B5E8E" w:rsidRDefault="00022F8F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Nos dirigimos al final del documento, hacemos clic en la tecla “</w:t>
      </w:r>
      <w:proofErr w:type="spellStart"/>
      <w:r w:rsidRPr="006B5E8E">
        <w:rPr>
          <w:b/>
          <w:bCs/>
          <w:sz w:val="24"/>
          <w:szCs w:val="24"/>
        </w:rPr>
        <w:t>Enter</w:t>
      </w:r>
      <w:proofErr w:type="spellEnd"/>
      <w:r w:rsidRPr="006B5E8E">
        <w:rPr>
          <w:sz w:val="24"/>
          <w:szCs w:val="24"/>
        </w:rPr>
        <w:t>” dos veces para separarnos del resto del contenido del archivo e ingresamos el siguiente texto:</w:t>
      </w:r>
    </w:p>
    <w:p w14:paraId="210E2CCB" w14:textId="0FA849BC" w:rsidR="00022F8F" w:rsidRPr="006B5E8E" w:rsidRDefault="00045B95" w:rsidP="005A64CA">
      <w:pPr>
        <w:jc w:val="both"/>
        <w:rPr>
          <w:b/>
          <w:bCs/>
          <w:sz w:val="24"/>
          <w:szCs w:val="24"/>
        </w:rPr>
      </w:pPr>
      <w:r w:rsidRPr="006B5E8E">
        <w:rPr>
          <w:b/>
          <w:bCs/>
          <w:sz w:val="24"/>
          <w:szCs w:val="24"/>
        </w:rPr>
        <w:t xml:space="preserve">{dirección-ip-pública-instancia} </w:t>
      </w:r>
      <w:proofErr w:type="gramStart"/>
      <w:r w:rsidRPr="006B5E8E">
        <w:rPr>
          <w:b/>
          <w:bCs/>
          <w:sz w:val="24"/>
          <w:szCs w:val="24"/>
        </w:rPr>
        <w:t>www.{</w:t>
      </w:r>
      <w:proofErr w:type="gramEnd"/>
      <w:r w:rsidRPr="006B5E8E">
        <w:rPr>
          <w:b/>
          <w:bCs/>
          <w:sz w:val="24"/>
          <w:szCs w:val="24"/>
        </w:rPr>
        <w:t>nombre-alumno}.com</w:t>
      </w:r>
    </w:p>
    <w:p w14:paraId="0CCF55CC" w14:textId="3B8A39EE" w:rsidR="00045B95" w:rsidRPr="006B5E8E" w:rsidRDefault="00045B95" w:rsidP="00045B95">
      <w:pPr>
        <w:jc w:val="both"/>
        <w:rPr>
          <w:b/>
          <w:bCs/>
          <w:sz w:val="24"/>
          <w:szCs w:val="24"/>
        </w:rPr>
      </w:pPr>
      <w:r w:rsidRPr="006B5E8E">
        <w:rPr>
          <w:b/>
          <w:bCs/>
          <w:sz w:val="24"/>
          <w:szCs w:val="24"/>
        </w:rPr>
        <w:t xml:space="preserve">{dirección-ip-pública-instancia} </w:t>
      </w:r>
      <w:proofErr w:type="gramStart"/>
      <w:r w:rsidRPr="006B5E8E">
        <w:rPr>
          <w:b/>
          <w:bCs/>
          <w:sz w:val="24"/>
          <w:szCs w:val="24"/>
        </w:rPr>
        <w:t>www.{</w:t>
      </w:r>
      <w:proofErr w:type="gramEnd"/>
      <w:r w:rsidRPr="006B5E8E">
        <w:rPr>
          <w:b/>
          <w:bCs/>
          <w:sz w:val="24"/>
          <w:szCs w:val="24"/>
        </w:rPr>
        <w:t>nombre-alumno}.</w:t>
      </w:r>
      <w:r w:rsidR="007D5B22" w:rsidRPr="006B5E8E">
        <w:rPr>
          <w:b/>
          <w:bCs/>
          <w:sz w:val="24"/>
          <w:szCs w:val="24"/>
        </w:rPr>
        <w:t>net</w:t>
      </w:r>
    </w:p>
    <w:p w14:paraId="7E76720F" w14:textId="15D88380" w:rsidR="00045B95" w:rsidRPr="006B5E8E" w:rsidRDefault="00045B95" w:rsidP="005A64CA">
      <w:pPr>
        <w:jc w:val="both"/>
        <w:rPr>
          <w:b/>
          <w:bCs/>
          <w:sz w:val="24"/>
          <w:szCs w:val="24"/>
        </w:rPr>
      </w:pPr>
      <w:r w:rsidRPr="006B5E8E">
        <w:rPr>
          <w:b/>
          <w:bCs/>
          <w:sz w:val="24"/>
          <w:szCs w:val="24"/>
        </w:rPr>
        <w:t xml:space="preserve">{dirección-ip-pública-instancia} </w:t>
      </w:r>
      <w:proofErr w:type="gramStart"/>
      <w:r w:rsidR="000B14E9" w:rsidRPr="006B5E8E">
        <w:rPr>
          <w:b/>
          <w:bCs/>
          <w:sz w:val="24"/>
          <w:szCs w:val="24"/>
        </w:rPr>
        <w:t>www.{</w:t>
      </w:r>
      <w:proofErr w:type="gramEnd"/>
      <w:r w:rsidR="000B14E9" w:rsidRPr="006B5E8E">
        <w:rPr>
          <w:b/>
          <w:bCs/>
          <w:sz w:val="24"/>
          <w:szCs w:val="24"/>
        </w:rPr>
        <w:t>nombre-alumno}.es</w:t>
      </w:r>
    </w:p>
    <w:p w14:paraId="2E3976CE" w14:textId="1B93CE7B" w:rsidR="000B14E9" w:rsidRPr="006B5E8E" w:rsidRDefault="000B14E9" w:rsidP="000B14E9">
      <w:pPr>
        <w:jc w:val="both"/>
        <w:rPr>
          <w:b/>
          <w:bCs/>
          <w:sz w:val="24"/>
          <w:szCs w:val="24"/>
        </w:rPr>
      </w:pPr>
      <w:r w:rsidRPr="006B5E8E">
        <w:rPr>
          <w:b/>
          <w:bCs/>
          <w:sz w:val="24"/>
          <w:szCs w:val="24"/>
        </w:rPr>
        <w:t>{dirección-ip-pública-instancia} {nombre-alumno}.</w:t>
      </w:r>
      <w:proofErr w:type="spellStart"/>
      <w:r w:rsidRPr="006B5E8E">
        <w:rPr>
          <w:b/>
          <w:bCs/>
          <w:sz w:val="24"/>
          <w:szCs w:val="24"/>
        </w:rPr>
        <w:t>com</w:t>
      </w:r>
      <w:proofErr w:type="spellEnd"/>
    </w:p>
    <w:p w14:paraId="3238D29B" w14:textId="6C27DB42" w:rsidR="000B14E9" w:rsidRPr="006B5E8E" w:rsidRDefault="000B14E9" w:rsidP="000B14E9">
      <w:pPr>
        <w:jc w:val="both"/>
        <w:rPr>
          <w:b/>
          <w:bCs/>
          <w:sz w:val="24"/>
          <w:szCs w:val="24"/>
        </w:rPr>
      </w:pPr>
      <w:r w:rsidRPr="006B5E8E">
        <w:rPr>
          <w:b/>
          <w:bCs/>
          <w:sz w:val="24"/>
          <w:szCs w:val="24"/>
        </w:rPr>
        <w:t>{dirección-ip-pública-instancia} {nombre-</w:t>
      </w:r>
      <w:proofErr w:type="gramStart"/>
      <w:r w:rsidRPr="006B5E8E">
        <w:rPr>
          <w:b/>
          <w:bCs/>
          <w:sz w:val="24"/>
          <w:szCs w:val="24"/>
        </w:rPr>
        <w:t>alumno}.</w:t>
      </w:r>
      <w:r w:rsidR="00853CBE" w:rsidRPr="006B5E8E">
        <w:rPr>
          <w:b/>
          <w:bCs/>
          <w:sz w:val="24"/>
          <w:szCs w:val="24"/>
        </w:rPr>
        <w:t>net</w:t>
      </w:r>
      <w:proofErr w:type="gramEnd"/>
    </w:p>
    <w:p w14:paraId="0243342F" w14:textId="032BCFAC" w:rsidR="000B14E9" w:rsidRPr="006B5E8E" w:rsidRDefault="000B14E9" w:rsidP="000B14E9">
      <w:pPr>
        <w:jc w:val="both"/>
        <w:rPr>
          <w:b/>
          <w:bCs/>
          <w:sz w:val="24"/>
          <w:szCs w:val="24"/>
        </w:rPr>
      </w:pPr>
      <w:r w:rsidRPr="006B5E8E">
        <w:rPr>
          <w:b/>
          <w:bCs/>
          <w:sz w:val="24"/>
          <w:szCs w:val="24"/>
        </w:rPr>
        <w:t xml:space="preserve">{dirección-ip-pública-instancia} </w:t>
      </w:r>
      <w:r w:rsidR="00853CBE" w:rsidRPr="006B5E8E">
        <w:rPr>
          <w:b/>
          <w:bCs/>
          <w:sz w:val="24"/>
          <w:szCs w:val="24"/>
        </w:rPr>
        <w:t>{</w:t>
      </w:r>
      <w:r w:rsidRPr="006B5E8E">
        <w:rPr>
          <w:b/>
          <w:bCs/>
          <w:sz w:val="24"/>
          <w:szCs w:val="24"/>
        </w:rPr>
        <w:t>nombre-alumno}.</w:t>
      </w:r>
      <w:r w:rsidR="00853CBE" w:rsidRPr="006B5E8E">
        <w:rPr>
          <w:b/>
          <w:bCs/>
          <w:sz w:val="24"/>
          <w:szCs w:val="24"/>
        </w:rPr>
        <w:t>es</w:t>
      </w:r>
    </w:p>
    <w:p w14:paraId="3041984E" w14:textId="7E9BD8A3" w:rsidR="000B14E9" w:rsidRPr="006B5E8E" w:rsidRDefault="00640065" w:rsidP="005A64CA">
      <w:pPr>
        <w:jc w:val="both"/>
        <w:rPr>
          <w:b/>
          <w:bCs/>
          <w:sz w:val="24"/>
          <w:szCs w:val="24"/>
        </w:rPr>
      </w:pPr>
      <w:r w:rsidRPr="006B5E8E">
        <w:rPr>
          <w:b/>
          <w:bCs/>
          <w:noProof/>
          <w:sz w:val="24"/>
          <w:szCs w:val="24"/>
        </w:rPr>
        <w:drawing>
          <wp:inline distT="0" distB="0" distL="0" distR="0" wp14:anchorId="2865C717" wp14:editId="03DEEDAD">
            <wp:extent cx="2891790" cy="1116330"/>
            <wp:effectExtent l="19050" t="19050" r="2286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116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2EE42" w14:textId="404E13F2" w:rsidR="001D512D" w:rsidRDefault="001D512D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Guardamos los cambios y salimos del archivo.</w:t>
      </w:r>
    </w:p>
    <w:p w14:paraId="0CF9691F" w14:textId="4D3F6CFE" w:rsidR="00A01C16" w:rsidRPr="00A7072D" w:rsidRDefault="009E7214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* En Linux puede que el archivo sea diferente. Esta guía contempla el caso de realizar la práctica en Windows.</w:t>
      </w:r>
      <w:r w:rsidR="00A7072D">
        <w:rPr>
          <w:sz w:val="24"/>
          <w:szCs w:val="24"/>
        </w:rPr>
        <w:t xml:space="preserve"> </w:t>
      </w:r>
      <w:hyperlink r:id="rId25" w:history="1">
        <w:r w:rsidR="00A7072D" w:rsidRPr="00A7072D">
          <w:rPr>
            <w:rStyle w:val="Hyperlink"/>
            <w:b/>
            <w:bCs/>
            <w:color w:val="auto"/>
            <w:sz w:val="24"/>
            <w:szCs w:val="24"/>
            <w:u w:val="none"/>
          </w:rPr>
          <w:t>Aquí</w:t>
        </w:r>
        <w:r w:rsidR="00A7072D" w:rsidRPr="00A7072D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b/>
            <w:bCs/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A7072D">
        <w:rPr>
          <w:b/>
          <w:bCs/>
          <w:sz w:val="24"/>
          <w:szCs w:val="24"/>
        </w:rPr>
        <w:t xml:space="preserve"> </w:t>
      </w:r>
      <w:r w:rsidR="00A7072D">
        <w:rPr>
          <w:sz w:val="24"/>
          <w:szCs w:val="24"/>
        </w:rPr>
        <w:t>hay una guía para realizar dicha tarea.</w:t>
      </w:r>
    </w:p>
    <w:p w14:paraId="6368BB71" w14:textId="430FA56B" w:rsidR="001D512D" w:rsidRPr="006B5E8E" w:rsidRDefault="001D512D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Una vez hecho todo esto, podemos abrir un navegador web y visitar cualquiera de las </w:t>
      </w:r>
      <w:proofErr w:type="spellStart"/>
      <w:r w:rsidRPr="006B5E8E">
        <w:rPr>
          <w:sz w:val="24"/>
          <w:szCs w:val="24"/>
        </w:rPr>
        <w:t>URls</w:t>
      </w:r>
      <w:proofErr w:type="spellEnd"/>
      <w:r w:rsidRPr="006B5E8E">
        <w:rPr>
          <w:sz w:val="24"/>
          <w:szCs w:val="24"/>
        </w:rPr>
        <w:t xml:space="preserve"> ingresadas en el archivo anterior y se nos resolverá la dirección a la que apunta nuestro nuevo sitio, en nuestra instancia en AWS.</w:t>
      </w:r>
    </w:p>
    <w:p w14:paraId="4A49C09A" w14:textId="660329ED" w:rsidR="001D512D" w:rsidRPr="006B5E8E" w:rsidRDefault="00CF3F89" w:rsidP="005A64CA">
      <w:pPr>
        <w:jc w:val="both"/>
        <w:rPr>
          <w:sz w:val="24"/>
          <w:szCs w:val="24"/>
        </w:rPr>
      </w:pPr>
      <w:r w:rsidRPr="006B5E8E">
        <w:rPr>
          <w:noProof/>
        </w:rPr>
        <w:drawing>
          <wp:inline distT="0" distB="0" distL="0" distR="0" wp14:anchorId="5CDB7523" wp14:editId="0661839F">
            <wp:extent cx="5400040" cy="1381760"/>
            <wp:effectExtent l="19050" t="19050" r="10160" b="279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BC7FF" w14:textId="4B8473E7" w:rsidR="00F52E4D" w:rsidRPr="006B5E8E" w:rsidRDefault="00F52E4D" w:rsidP="005A64CA">
      <w:pPr>
        <w:jc w:val="both"/>
        <w:rPr>
          <w:sz w:val="24"/>
          <w:szCs w:val="24"/>
        </w:rPr>
      </w:pPr>
    </w:p>
    <w:p w14:paraId="335F3ED5" w14:textId="563D59B7" w:rsidR="00F52E4D" w:rsidRPr="006B5E8E" w:rsidRDefault="00F52E4D" w:rsidP="005A64CA">
      <w:pPr>
        <w:jc w:val="both"/>
        <w:rPr>
          <w:b/>
          <w:bCs/>
          <w:sz w:val="32"/>
          <w:szCs w:val="32"/>
        </w:rPr>
      </w:pPr>
      <w:r w:rsidRPr="006B5E8E">
        <w:rPr>
          <w:b/>
          <w:bCs/>
          <w:sz w:val="32"/>
          <w:szCs w:val="32"/>
        </w:rPr>
        <w:t>1.2.</w:t>
      </w:r>
      <w:r w:rsidR="003906CD" w:rsidRPr="006B5E8E">
        <w:rPr>
          <w:b/>
          <w:bCs/>
          <w:sz w:val="32"/>
          <w:szCs w:val="32"/>
        </w:rPr>
        <w:t xml:space="preserve"> Alan</w:t>
      </w:r>
      <w:r w:rsidRPr="006B5E8E">
        <w:rPr>
          <w:b/>
          <w:bCs/>
          <w:sz w:val="32"/>
          <w:szCs w:val="32"/>
        </w:rPr>
        <w:t xml:space="preserve"> </w:t>
      </w:r>
      <w:r w:rsidR="003906CD" w:rsidRPr="006B5E8E">
        <w:rPr>
          <w:b/>
          <w:bCs/>
          <w:sz w:val="32"/>
          <w:szCs w:val="32"/>
        </w:rPr>
        <w:t>Turing</w:t>
      </w:r>
      <w:r w:rsidR="00BE356A">
        <w:rPr>
          <w:b/>
          <w:bCs/>
          <w:sz w:val="32"/>
          <w:szCs w:val="32"/>
        </w:rPr>
        <w:fldChar w:fldCharType="begin"/>
      </w:r>
      <w:r w:rsidR="00BE356A">
        <w:instrText xml:space="preserve"> XE "</w:instrText>
      </w:r>
      <w:r w:rsidR="00BE356A" w:rsidRPr="00B8248D">
        <w:rPr>
          <w:b/>
          <w:bCs/>
          <w:sz w:val="32"/>
          <w:szCs w:val="32"/>
        </w:rPr>
        <w:instrText>1.2. Alan Turing</w:instrText>
      </w:r>
      <w:r w:rsidR="00BE356A">
        <w:instrText xml:space="preserve">" </w:instrText>
      </w:r>
      <w:r w:rsidR="00BE356A">
        <w:rPr>
          <w:b/>
          <w:bCs/>
          <w:sz w:val="32"/>
          <w:szCs w:val="32"/>
        </w:rPr>
        <w:fldChar w:fldCharType="end"/>
      </w:r>
    </w:p>
    <w:p w14:paraId="77D5B9DC" w14:textId="346D0C2A" w:rsidR="003906CD" w:rsidRPr="006B5E8E" w:rsidRDefault="00E95D64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El siguiente paso de la práctica es crear un sitio personalizado sobre Alan Turing con una imagen del </w:t>
      </w:r>
      <w:proofErr w:type="gramStart"/>
      <w:r w:rsidRPr="006B5E8E">
        <w:rPr>
          <w:sz w:val="24"/>
          <w:szCs w:val="24"/>
        </w:rPr>
        <w:t>mismo alojada</w:t>
      </w:r>
      <w:proofErr w:type="gramEnd"/>
      <w:r w:rsidRPr="006B5E8E">
        <w:rPr>
          <w:sz w:val="24"/>
          <w:szCs w:val="24"/>
        </w:rPr>
        <w:t xml:space="preserve"> en el servidor.</w:t>
      </w:r>
    </w:p>
    <w:p w14:paraId="6CF78C05" w14:textId="3E78715A" w:rsidR="0040533C" w:rsidRPr="006B5E8E" w:rsidRDefault="009B7BD1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Lo primero que hacemos es prepararnos </w:t>
      </w:r>
      <w:r w:rsidR="0040533C" w:rsidRPr="006B5E8E">
        <w:rPr>
          <w:sz w:val="24"/>
          <w:szCs w:val="24"/>
        </w:rPr>
        <w:t>el directorio del servidor donde vamos a guardar dicha imagen</w:t>
      </w:r>
      <w:r w:rsidR="006C67B6" w:rsidRPr="006B5E8E">
        <w:rPr>
          <w:sz w:val="24"/>
          <w:szCs w:val="24"/>
        </w:rPr>
        <w:t>, el cual resultará ser un directorio por debajo del directorio que alojará la página web para este segundo sitio.</w:t>
      </w:r>
    </w:p>
    <w:p w14:paraId="2DA14D48" w14:textId="7FC5FB08" w:rsidR="006C67B6" w:rsidRPr="006B5E8E" w:rsidRDefault="00E11E83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Con el comando “</w:t>
      </w:r>
      <w:r w:rsidRPr="006B5E8E">
        <w:rPr>
          <w:b/>
          <w:bCs/>
          <w:sz w:val="24"/>
          <w:szCs w:val="24"/>
        </w:rPr>
        <w:t xml:space="preserve">sudo </w:t>
      </w:r>
      <w:proofErr w:type="spellStart"/>
      <w:r w:rsidRPr="006B5E8E">
        <w:rPr>
          <w:b/>
          <w:bCs/>
          <w:sz w:val="24"/>
          <w:szCs w:val="24"/>
        </w:rPr>
        <w:t>mkdir</w:t>
      </w:r>
      <w:proofErr w:type="spellEnd"/>
      <w:r w:rsidRPr="006B5E8E">
        <w:rPr>
          <w:b/>
          <w:bCs/>
          <w:sz w:val="24"/>
          <w:szCs w:val="24"/>
        </w:rPr>
        <w:t xml:space="preserve"> /</w:t>
      </w:r>
      <w:proofErr w:type="spellStart"/>
      <w:r w:rsidRPr="006B5E8E">
        <w:rPr>
          <w:b/>
          <w:bCs/>
          <w:sz w:val="24"/>
          <w:szCs w:val="24"/>
        </w:rPr>
        <w:t>var</w:t>
      </w:r>
      <w:proofErr w:type="spellEnd"/>
      <w:r w:rsidRPr="006B5E8E">
        <w:rPr>
          <w:b/>
          <w:bCs/>
          <w:sz w:val="24"/>
          <w:szCs w:val="24"/>
        </w:rPr>
        <w:t>/www/</w:t>
      </w:r>
      <w:proofErr w:type="spellStart"/>
      <w:r w:rsidRPr="006B5E8E">
        <w:rPr>
          <w:b/>
          <w:bCs/>
          <w:sz w:val="24"/>
          <w:szCs w:val="24"/>
        </w:rPr>
        <w:t>turing</w:t>
      </w:r>
      <w:proofErr w:type="spellEnd"/>
      <w:r w:rsidRPr="006B5E8E">
        <w:rPr>
          <w:sz w:val="24"/>
          <w:szCs w:val="24"/>
        </w:rPr>
        <w:t>”</w:t>
      </w:r>
      <w:r w:rsidR="00F207F7" w:rsidRPr="006B5E8E">
        <w:rPr>
          <w:sz w:val="24"/>
          <w:szCs w:val="24"/>
        </w:rPr>
        <w:t xml:space="preserve"> creamos el directorio donde se encontrará nuestro HTML para la página de Alan Turing.</w:t>
      </w:r>
    </w:p>
    <w:p w14:paraId="4BBE4E96" w14:textId="66213A9E" w:rsidR="008D3048" w:rsidRPr="006B5E8E" w:rsidRDefault="008D3048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Dentro de esta carpeta crearemos una más llamada “</w:t>
      </w:r>
      <w:proofErr w:type="spellStart"/>
      <w:r w:rsidRPr="006B5E8E">
        <w:rPr>
          <w:b/>
          <w:bCs/>
          <w:sz w:val="24"/>
          <w:szCs w:val="24"/>
        </w:rPr>
        <w:t>img</w:t>
      </w:r>
      <w:proofErr w:type="spellEnd"/>
      <w:r w:rsidRPr="006B5E8E">
        <w:rPr>
          <w:sz w:val="24"/>
          <w:szCs w:val="24"/>
        </w:rPr>
        <w:t xml:space="preserve">”: </w:t>
      </w:r>
      <w:r w:rsidRPr="006B5E8E">
        <w:rPr>
          <w:b/>
          <w:bCs/>
          <w:sz w:val="24"/>
          <w:szCs w:val="24"/>
        </w:rPr>
        <w:t xml:space="preserve">sudo </w:t>
      </w:r>
      <w:proofErr w:type="spellStart"/>
      <w:r w:rsidRPr="006B5E8E">
        <w:rPr>
          <w:b/>
          <w:bCs/>
          <w:sz w:val="24"/>
          <w:szCs w:val="24"/>
        </w:rPr>
        <w:t>mkdir</w:t>
      </w:r>
      <w:proofErr w:type="spellEnd"/>
      <w:r w:rsidRPr="006B5E8E">
        <w:rPr>
          <w:b/>
          <w:bCs/>
          <w:sz w:val="24"/>
          <w:szCs w:val="24"/>
        </w:rPr>
        <w:t xml:space="preserve"> /</w:t>
      </w:r>
      <w:proofErr w:type="spellStart"/>
      <w:r w:rsidRPr="006B5E8E">
        <w:rPr>
          <w:b/>
          <w:bCs/>
          <w:sz w:val="24"/>
          <w:szCs w:val="24"/>
        </w:rPr>
        <w:t>var</w:t>
      </w:r>
      <w:proofErr w:type="spellEnd"/>
      <w:r w:rsidRPr="006B5E8E">
        <w:rPr>
          <w:b/>
          <w:bCs/>
          <w:sz w:val="24"/>
          <w:szCs w:val="24"/>
        </w:rPr>
        <w:t>/www/</w:t>
      </w:r>
      <w:proofErr w:type="spellStart"/>
      <w:r w:rsidR="00847A0C" w:rsidRPr="006B5E8E">
        <w:rPr>
          <w:b/>
          <w:bCs/>
          <w:sz w:val="24"/>
          <w:szCs w:val="24"/>
        </w:rPr>
        <w:t>turing</w:t>
      </w:r>
      <w:proofErr w:type="spellEnd"/>
      <w:r w:rsidRPr="006B5E8E">
        <w:rPr>
          <w:b/>
          <w:bCs/>
          <w:sz w:val="24"/>
          <w:szCs w:val="24"/>
        </w:rPr>
        <w:t>/</w:t>
      </w:r>
      <w:proofErr w:type="spellStart"/>
      <w:r w:rsidRPr="006B5E8E">
        <w:rPr>
          <w:b/>
          <w:bCs/>
          <w:sz w:val="24"/>
          <w:szCs w:val="24"/>
        </w:rPr>
        <w:t>img</w:t>
      </w:r>
      <w:proofErr w:type="spellEnd"/>
      <w:r w:rsidRPr="006B5E8E">
        <w:rPr>
          <w:sz w:val="24"/>
          <w:szCs w:val="24"/>
        </w:rPr>
        <w:t>”. Aquí es donde se guardará la imagen.</w:t>
      </w:r>
    </w:p>
    <w:p w14:paraId="01E1516B" w14:textId="6C82F008" w:rsidR="00490682" w:rsidRPr="006B5E8E" w:rsidRDefault="00490682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Ya que estamos con este proceso de directorios vamos a crear el archivo HTML para la página con el comando “</w:t>
      </w:r>
      <w:r w:rsidRPr="006B5E8E">
        <w:rPr>
          <w:b/>
          <w:bCs/>
          <w:sz w:val="24"/>
          <w:szCs w:val="24"/>
        </w:rPr>
        <w:t>sudo nano /</w:t>
      </w:r>
      <w:proofErr w:type="spellStart"/>
      <w:r w:rsidRPr="006B5E8E">
        <w:rPr>
          <w:b/>
          <w:bCs/>
          <w:sz w:val="24"/>
          <w:szCs w:val="24"/>
        </w:rPr>
        <w:t>var</w:t>
      </w:r>
      <w:proofErr w:type="spellEnd"/>
      <w:r w:rsidRPr="006B5E8E">
        <w:rPr>
          <w:b/>
          <w:bCs/>
          <w:sz w:val="24"/>
          <w:szCs w:val="24"/>
        </w:rPr>
        <w:t>/www/</w:t>
      </w:r>
      <w:proofErr w:type="spellStart"/>
      <w:r w:rsidR="001E058E">
        <w:rPr>
          <w:b/>
          <w:bCs/>
          <w:sz w:val="24"/>
          <w:szCs w:val="24"/>
        </w:rPr>
        <w:t>t</w:t>
      </w:r>
      <w:r w:rsidRPr="006B5E8E">
        <w:rPr>
          <w:b/>
          <w:bCs/>
          <w:sz w:val="24"/>
          <w:szCs w:val="24"/>
        </w:rPr>
        <w:t>uring</w:t>
      </w:r>
      <w:proofErr w:type="spellEnd"/>
      <w:r w:rsidRPr="006B5E8E">
        <w:rPr>
          <w:b/>
          <w:bCs/>
          <w:sz w:val="24"/>
          <w:szCs w:val="24"/>
        </w:rPr>
        <w:t>/index.html</w:t>
      </w:r>
      <w:r w:rsidRPr="006B5E8E">
        <w:rPr>
          <w:sz w:val="24"/>
          <w:szCs w:val="24"/>
        </w:rPr>
        <w:t>”, donde ingresaremos un código HTML que pueda mostrar la imagen (</w:t>
      </w:r>
      <w:r w:rsidRPr="006B5E8E">
        <w:rPr>
          <w:b/>
          <w:bCs/>
          <w:sz w:val="24"/>
          <w:szCs w:val="24"/>
        </w:rPr>
        <w:t>debe ser la imagen alojada en el server, no una de Internet o de cualquier otra fuente</w:t>
      </w:r>
      <w:r w:rsidRPr="006B5E8E">
        <w:rPr>
          <w:sz w:val="24"/>
          <w:szCs w:val="24"/>
        </w:rPr>
        <w:t>) y un texto relacionado con Alan Turing.</w:t>
      </w:r>
    </w:p>
    <w:p w14:paraId="23AB1AC7" w14:textId="622160DC" w:rsidR="00365884" w:rsidRPr="006B5E8E" w:rsidRDefault="000E75F6" w:rsidP="005A64CA">
      <w:pPr>
        <w:jc w:val="both"/>
        <w:rPr>
          <w:sz w:val="24"/>
          <w:szCs w:val="24"/>
        </w:rPr>
      </w:pPr>
      <w:r w:rsidRPr="006B5E8E">
        <w:rPr>
          <w:noProof/>
        </w:rPr>
        <w:lastRenderedPageBreak/>
        <w:drawing>
          <wp:inline distT="0" distB="0" distL="0" distR="0" wp14:anchorId="358DC804" wp14:editId="45FC1BE8">
            <wp:extent cx="5400040" cy="2903855"/>
            <wp:effectExtent l="19050" t="19050" r="1016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67459" w14:textId="454A9D3C" w:rsidR="00686B85" w:rsidRPr="006B5E8E" w:rsidRDefault="008A3C51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Creamos el archivo de configuración para el sitio de Turing.</w:t>
      </w:r>
    </w:p>
    <w:p w14:paraId="5A7ED518" w14:textId="1F92C7A8" w:rsidR="009D0B2F" w:rsidRPr="006B5E8E" w:rsidRDefault="009D0B2F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Volvemos a utilizar el comando “</w:t>
      </w:r>
      <w:proofErr w:type="spellStart"/>
      <w:r w:rsidRPr="006B5E8E">
        <w:rPr>
          <w:sz w:val="24"/>
          <w:szCs w:val="24"/>
        </w:rPr>
        <w:t>cp</w:t>
      </w:r>
      <w:proofErr w:type="spellEnd"/>
      <w:r w:rsidRPr="006B5E8E">
        <w:rPr>
          <w:sz w:val="24"/>
          <w:szCs w:val="24"/>
        </w:rPr>
        <w:t>” para copiar un archivo de configuración: “</w:t>
      </w:r>
      <w:r w:rsidRPr="006B5E8E">
        <w:rPr>
          <w:b/>
          <w:bCs/>
          <w:sz w:val="24"/>
          <w:szCs w:val="24"/>
        </w:rPr>
        <w:t xml:space="preserve">sudo </w:t>
      </w:r>
      <w:proofErr w:type="spellStart"/>
      <w:r w:rsidRPr="006B5E8E">
        <w:rPr>
          <w:b/>
          <w:bCs/>
          <w:sz w:val="24"/>
          <w:szCs w:val="24"/>
        </w:rPr>
        <w:t>cp</w:t>
      </w:r>
      <w:proofErr w:type="spellEnd"/>
      <w:r w:rsidRPr="006B5E8E">
        <w:rPr>
          <w:b/>
          <w:bCs/>
          <w:sz w:val="24"/>
          <w:szCs w:val="24"/>
        </w:rPr>
        <w:t xml:space="preserve"> /</w:t>
      </w:r>
      <w:proofErr w:type="spellStart"/>
      <w:r w:rsidRPr="006B5E8E">
        <w:rPr>
          <w:b/>
          <w:bCs/>
          <w:sz w:val="24"/>
          <w:szCs w:val="24"/>
        </w:rPr>
        <w:t>etc</w:t>
      </w:r>
      <w:proofErr w:type="spellEnd"/>
      <w:r w:rsidRPr="006B5E8E">
        <w:rPr>
          <w:b/>
          <w:bCs/>
          <w:sz w:val="24"/>
          <w:szCs w:val="24"/>
        </w:rPr>
        <w:t>/apache2/sites-</w:t>
      </w:r>
      <w:proofErr w:type="spellStart"/>
      <w:r w:rsidRPr="006B5E8E">
        <w:rPr>
          <w:b/>
          <w:bCs/>
          <w:sz w:val="24"/>
          <w:szCs w:val="24"/>
        </w:rPr>
        <w:t>available</w:t>
      </w:r>
      <w:proofErr w:type="spellEnd"/>
      <w:r w:rsidRPr="006B5E8E">
        <w:rPr>
          <w:b/>
          <w:bCs/>
          <w:sz w:val="24"/>
          <w:szCs w:val="24"/>
        </w:rPr>
        <w:t>/{nombre-alumno}.</w:t>
      </w:r>
      <w:proofErr w:type="spellStart"/>
      <w:r w:rsidRPr="006B5E8E">
        <w:rPr>
          <w:b/>
          <w:bCs/>
          <w:sz w:val="24"/>
          <w:szCs w:val="24"/>
        </w:rPr>
        <w:t>conf</w:t>
      </w:r>
      <w:proofErr w:type="spellEnd"/>
      <w:r w:rsidRPr="006B5E8E">
        <w:rPr>
          <w:b/>
          <w:bCs/>
          <w:sz w:val="24"/>
          <w:szCs w:val="24"/>
        </w:rPr>
        <w:t xml:space="preserve"> /</w:t>
      </w:r>
      <w:proofErr w:type="spellStart"/>
      <w:r w:rsidRPr="006B5E8E">
        <w:rPr>
          <w:b/>
          <w:bCs/>
          <w:sz w:val="24"/>
          <w:szCs w:val="24"/>
        </w:rPr>
        <w:t>etc</w:t>
      </w:r>
      <w:proofErr w:type="spellEnd"/>
      <w:r w:rsidRPr="006B5E8E">
        <w:rPr>
          <w:b/>
          <w:bCs/>
          <w:sz w:val="24"/>
          <w:szCs w:val="24"/>
        </w:rPr>
        <w:t>/apache2/sites-</w:t>
      </w:r>
      <w:proofErr w:type="spellStart"/>
      <w:r w:rsidRPr="006B5E8E">
        <w:rPr>
          <w:b/>
          <w:bCs/>
          <w:sz w:val="24"/>
          <w:szCs w:val="24"/>
        </w:rPr>
        <w:t>available</w:t>
      </w:r>
      <w:proofErr w:type="spellEnd"/>
      <w:r w:rsidRPr="006B5E8E">
        <w:rPr>
          <w:b/>
          <w:bCs/>
          <w:sz w:val="24"/>
          <w:szCs w:val="24"/>
        </w:rPr>
        <w:t>/</w:t>
      </w:r>
      <w:proofErr w:type="spellStart"/>
      <w:r w:rsidRPr="006B5E8E">
        <w:rPr>
          <w:b/>
          <w:bCs/>
          <w:sz w:val="24"/>
          <w:szCs w:val="24"/>
        </w:rPr>
        <w:t>turing.conf</w:t>
      </w:r>
      <w:proofErr w:type="spellEnd"/>
      <w:r w:rsidRPr="006B5E8E">
        <w:rPr>
          <w:sz w:val="24"/>
          <w:szCs w:val="24"/>
        </w:rPr>
        <w:t>”</w:t>
      </w:r>
      <w:r w:rsidR="00777D66" w:rsidRPr="006B5E8E">
        <w:rPr>
          <w:sz w:val="24"/>
          <w:szCs w:val="24"/>
        </w:rPr>
        <w:t>.</w:t>
      </w:r>
    </w:p>
    <w:p w14:paraId="5D02341F" w14:textId="72C95AF2" w:rsidR="00232AFB" w:rsidRPr="006B5E8E" w:rsidRDefault="00232AFB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Entramos en él con el comando “nano”: “</w:t>
      </w:r>
      <w:r w:rsidRPr="006B5E8E">
        <w:rPr>
          <w:b/>
          <w:bCs/>
          <w:sz w:val="24"/>
          <w:szCs w:val="24"/>
        </w:rPr>
        <w:t>sudo nano /</w:t>
      </w:r>
      <w:proofErr w:type="spellStart"/>
      <w:r w:rsidRPr="006B5E8E">
        <w:rPr>
          <w:b/>
          <w:bCs/>
          <w:sz w:val="24"/>
          <w:szCs w:val="24"/>
        </w:rPr>
        <w:t>etc</w:t>
      </w:r>
      <w:proofErr w:type="spellEnd"/>
      <w:r w:rsidRPr="006B5E8E">
        <w:rPr>
          <w:b/>
          <w:bCs/>
          <w:sz w:val="24"/>
          <w:szCs w:val="24"/>
        </w:rPr>
        <w:t>/apache2/sites-</w:t>
      </w:r>
      <w:proofErr w:type="spellStart"/>
      <w:r w:rsidRPr="006B5E8E">
        <w:rPr>
          <w:b/>
          <w:bCs/>
          <w:sz w:val="24"/>
          <w:szCs w:val="24"/>
        </w:rPr>
        <w:t>available</w:t>
      </w:r>
      <w:proofErr w:type="spellEnd"/>
      <w:r w:rsidRPr="006B5E8E">
        <w:rPr>
          <w:b/>
          <w:bCs/>
          <w:sz w:val="24"/>
          <w:szCs w:val="24"/>
        </w:rPr>
        <w:t>/</w:t>
      </w:r>
      <w:proofErr w:type="spellStart"/>
      <w:r w:rsidRPr="006B5E8E">
        <w:rPr>
          <w:b/>
          <w:bCs/>
          <w:sz w:val="24"/>
          <w:szCs w:val="24"/>
        </w:rPr>
        <w:t>turing.conf</w:t>
      </w:r>
      <w:proofErr w:type="spellEnd"/>
      <w:r w:rsidRPr="006B5E8E">
        <w:rPr>
          <w:sz w:val="24"/>
          <w:szCs w:val="24"/>
        </w:rPr>
        <w:t>”</w:t>
      </w:r>
      <w:r w:rsidR="000358CA" w:rsidRPr="006B5E8E">
        <w:rPr>
          <w:sz w:val="24"/>
          <w:szCs w:val="24"/>
        </w:rPr>
        <w:t>.</w:t>
      </w:r>
    </w:p>
    <w:p w14:paraId="31B2E99B" w14:textId="2A04706D" w:rsidR="000358CA" w:rsidRPr="006B5E8E" w:rsidRDefault="000358CA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Cambiamos el contenido para que cuente con las siguientes directrices:</w:t>
      </w:r>
    </w:p>
    <w:p w14:paraId="60F1A558" w14:textId="07F9AF31" w:rsidR="000358CA" w:rsidRPr="006B5E8E" w:rsidRDefault="000358CA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- “</w:t>
      </w:r>
      <w:proofErr w:type="spellStart"/>
      <w:r w:rsidRPr="006B5E8E">
        <w:rPr>
          <w:b/>
          <w:bCs/>
          <w:sz w:val="24"/>
          <w:szCs w:val="24"/>
        </w:rPr>
        <w:t>turing</w:t>
      </w:r>
      <w:proofErr w:type="spellEnd"/>
      <w:r w:rsidRPr="006B5E8E">
        <w:rPr>
          <w:sz w:val="24"/>
          <w:szCs w:val="24"/>
        </w:rPr>
        <w:t>” como “</w:t>
      </w:r>
      <w:proofErr w:type="spellStart"/>
      <w:r w:rsidRPr="006B5E8E">
        <w:rPr>
          <w:b/>
          <w:bCs/>
          <w:sz w:val="24"/>
          <w:szCs w:val="24"/>
        </w:rPr>
        <w:t>DocumentRoot</w:t>
      </w:r>
      <w:proofErr w:type="spellEnd"/>
      <w:r w:rsidRPr="006B5E8E">
        <w:rPr>
          <w:sz w:val="24"/>
          <w:szCs w:val="24"/>
        </w:rPr>
        <w:t>”.</w:t>
      </w:r>
    </w:p>
    <w:p w14:paraId="1BCD09A2" w14:textId="42DD5B5F" w:rsidR="00374D1C" w:rsidRPr="006B5E8E" w:rsidRDefault="000358CA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- “</w:t>
      </w:r>
      <w:r w:rsidRPr="006B5E8E">
        <w:rPr>
          <w:b/>
          <w:bCs/>
          <w:sz w:val="24"/>
          <w:szCs w:val="24"/>
        </w:rPr>
        <w:t>cpifp.alan.turing.com</w:t>
      </w:r>
      <w:r w:rsidRPr="006B5E8E">
        <w:rPr>
          <w:sz w:val="24"/>
          <w:szCs w:val="24"/>
        </w:rPr>
        <w:t>” como “</w:t>
      </w:r>
      <w:proofErr w:type="spellStart"/>
      <w:r w:rsidRPr="006B5E8E">
        <w:rPr>
          <w:b/>
          <w:bCs/>
          <w:sz w:val="24"/>
          <w:szCs w:val="24"/>
        </w:rPr>
        <w:t>ServerName</w:t>
      </w:r>
      <w:proofErr w:type="spellEnd"/>
      <w:r w:rsidRPr="006B5E8E">
        <w:rPr>
          <w:sz w:val="24"/>
          <w:szCs w:val="24"/>
        </w:rPr>
        <w:t>”.</w:t>
      </w:r>
    </w:p>
    <w:p w14:paraId="410711A5" w14:textId="2FFC784E" w:rsidR="006C63AA" w:rsidRPr="006B5E8E" w:rsidRDefault="006C63AA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 xml:space="preserve">- </w:t>
      </w:r>
      <w:r w:rsidR="00833319" w:rsidRPr="006B5E8E">
        <w:rPr>
          <w:sz w:val="24"/>
          <w:szCs w:val="24"/>
        </w:rPr>
        <w:t>“</w:t>
      </w:r>
      <w:r w:rsidR="00833319" w:rsidRPr="006B5E8E">
        <w:rPr>
          <w:b/>
          <w:bCs/>
          <w:sz w:val="24"/>
          <w:szCs w:val="24"/>
        </w:rPr>
        <w:t>alan.turing.com turing.com</w:t>
      </w:r>
      <w:r w:rsidR="00833319" w:rsidRPr="006B5E8E">
        <w:rPr>
          <w:sz w:val="24"/>
          <w:szCs w:val="24"/>
        </w:rPr>
        <w:t>” como “</w:t>
      </w:r>
      <w:proofErr w:type="spellStart"/>
      <w:r w:rsidR="00833319" w:rsidRPr="006B5E8E">
        <w:rPr>
          <w:b/>
          <w:bCs/>
          <w:sz w:val="24"/>
          <w:szCs w:val="24"/>
        </w:rPr>
        <w:t>ServerAlias</w:t>
      </w:r>
      <w:proofErr w:type="spellEnd"/>
      <w:r w:rsidR="00833319" w:rsidRPr="006B5E8E">
        <w:rPr>
          <w:sz w:val="24"/>
          <w:szCs w:val="24"/>
        </w:rPr>
        <w:t>”.</w:t>
      </w:r>
    </w:p>
    <w:p w14:paraId="03A0021C" w14:textId="1168B759" w:rsidR="00E96F72" w:rsidRPr="006B5E8E" w:rsidRDefault="00E96F72" w:rsidP="005A64CA">
      <w:pPr>
        <w:jc w:val="both"/>
        <w:rPr>
          <w:sz w:val="24"/>
          <w:szCs w:val="24"/>
        </w:rPr>
      </w:pPr>
      <w:r w:rsidRPr="006B5E8E">
        <w:rPr>
          <w:noProof/>
        </w:rPr>
        <w:drawing>
          <wp:inline distT="0" distB="0" distL="0" distR="0" wp14:anchorId="7142BD79" wp14:editId="7C34D1FC">
            <wp:extent cx="3257550" cy="752475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E7C1D" w14:textId="2E3AA401" w:rsidR="00E96F72" w:rsidRDefault="00A234B1" w:rsidP="005A64CA">
      <w:pPr>
        <w:jc w:val="both"/>
        <w:rPr>
          <w:sz w:val="24"/>
          <w:szCs w:val="24"/>
        </w:rPr>
      </w:pPr>
      <w:r w:rsidRPr="006B5E8E">
        <w:rPr>
          <w:sz w:val="24"/>
          <w:szCs w:val="24"/>
        </w:rPr>
        <w:t>Guardamos y salimos del archive.</w:t>
      </w:r>
    </w:p>
    <w:p w14:paraId="1AB2793B" w14:textId="52FDF79E" w:rsidR="00343523" w:rsidRDefault="00343523" w:rsidP="005A64CA">
      <w:pPr>
        <w:jc w:val="both"/>
        <w:rPr>
          <w:sz w:val="24"/>
          <w:szCs w:val="24"/>
        </w:rPr>
      </w:pPr>
    </w:p>
    <w:p w14:paraId="74115C4F" w14:textId="348278D4" w:rsidR="00343523" w:rsidRDefault="00343523" w:rsidP="005A64C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1.2.1. </w:t>
      </w:r>
      <w:r w:rsidR="00193BB2">
        <w:rPr>
          <w:b/>
          <w:bCs/>
          <w:sz w:val="28"/>
          <w:szCs w:val="28"/>
        </w:rPr>
        <w:t>Imagen de Alan Turing</w:t>
      </w:r>
      <w:r w:rsidR="00BE356A">
        <w:rPr>
          <w:b/>
          <w:bCs/>
          <w:sz w:val="28"/>
          <w:szCs w:val="28"/>
        </w:rPr>
        <w:fldChar w:fldCharType="begin"/>
      </w:r>
      <w:r w:rsidR="00BE356A">
        <w:instrText xml:space="preserve"> XE "</w:instrText>
      </w:r>
      <w:r w:rsidR="00BE356A" w:rsidRPr="00A759C4">
        <w:rPr>
          <w:b/>
          <w:bCs/>
          <w:sz w:val="28"/>
          <w:szCs w:val="28"/>
        </w:rPr>
        <w:instrText>1.2.1. Imagen de Alan Turing</w:instrText>
      </w:r>
      <w:r w:rsidR="00BE356A">
        <w:instrText xml:space="preserve">" </w:instrText>
      </w:r>
      <w:r w:rsidR="00BE356A">
        <w:rPr>
          <w:b/>
          <w:bCs/>
          <w:sz w:val="28"/>
          <w:szCs w:val="28"/>
        </w:rPr>
        <w:fldChar w:fldCharType="end"/>
      </w:r>
    </w:p>
    <w:p w14:paraId="453A52FE" w14:textId="77777777" w:rsidR="00E06339" w:rsidRDefault="004211F5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Ahora que tenemos todo configurado para el segundo sitio, vamos a terminar por subir la imagen </w:t>
      </w:r>
      <w:r w:rsidR="00E06339">
        <w:rPr>
          <w:sz w:val="24"/>
          <w:szCs w:val="24"/>
        </w:rPr>
        <w:t>al servidor en AWS, para poder mostrarla de forma local.</w:t>
      </w:r>
    </w:p>
    <w:p w14:paraId="222D9362" w14:textId="77777777" w:rsidR="00E06339" w:rsidRDefault="00E0633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D7ACF5" w14:textId="698EB11D" w:rsidR="00E06339" w:rsidRDefault="00E06339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Para empezar, aquí se puede ver cómo la línea de código en mi HTML que carga la imagen la utiliza localmente, y no hace uso de un enlace externo:</w:t>
      </w:r>
    </w:p>
    <w:p w14:paraId="25970C33" w14:textId="5199A2D5" w:rsidR="00E06339" w:rsidRDefault="00285FED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CF1C59" wp14:editId="196EFAD6">
            <wp:extent cx="5400040" cy="178435"/>
            <wp:effectExtent l="19050" t="19050" r="10160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9E320" w14:textId="3434DD24" w:rsidR="00BC240A" w:rsidRDefault="00045AB4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 hacer uso </w:t>
      </w:r>
      <w:r w:rsidRPr="00045AB4">
        <w:rPr>
          <w:sz w:val="24"/>
          <w:szCs w:val="24"/>
        </w:rPr>
        <w:t>programa “</w:t>
      </w:r>
      <w:proofErr w:type="spellStart"/>
      <w:r w:rsidR="00F81F5C">
        <w:fldChar w:fldCharType="begin"/>
      </w:r>
      <w:r w:rsidR="00F81F5C">
        <w:instrText xml:space="preserve"> HYPERLINK "https://winscp.net/eng/index.php" </w:instrText>
      </w:r>
      <w:r w:rsidR="00F81F5C">
        <w:fldChar w:fldCharType="separate"/>
      </w:r>
      <w:r w:rsidRPr="00045AB4">
        <w:rPr>
          <w:rStyle w:val="Hyperlink"/>
          <w:b/>
          <w:bCs/>
          <w:color w:val="auto"/>
          <w:sz w:val="24"/>
          <w:szCs w:val="24"/>
          <w:u w:val="none"/>
        </w:rPr>
        <w:t>WinSCP</w:t>
      </w:r>
      <w:proofErr w:type="spellEnd"/>
      <w:r w:rsidR="00F81F5C">
        <w:rPr>
          <w:rStyle w:val="Hyperlink"/>
          <w:b/>
          <w:bCs/>
          <w:color w:val="auto"/>
          <w:sz w:val="24"/>
          <w:szCs w:val="24"/>
          <w:u w:val="none"/>
        </w:rPr>
        <w:fldChar w:fldCharType="end"/>
      </w:r>
      <w:r w:rsidRPr="00045AB4">
        <w:rPr>
          <w:sz w:val="24"/>
          <w:szCs w:val="24"/>
        </w:rPr>
        <w:t>”</w:t>
      </w:r>
      <w:hyperlink r:id="rId30" w:history="1">
        <w:r w:rsidRPr="00045AB4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BC240A">
        <w:rPr>
          <w:sz w:val="24"/>
          <w:szCs w:val="24"/>
        </w:rPr>
        <w:t>, el cual se presupone que ya está instalado.</w:t>
      </w:r>
    </w:p>
    <w:p w14:paraId="6B1481D8" w14:textId="2FCF9399" w:rsidR="00325467" w:rsidRDefault="00325467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Otras opciones/formas de realizar este procedimiento son las siguientes:</w:t>
      </w:r>
    </w:p>
    <w:p w14:paraId="495E123F" w14:textId="6E3BDBC3" w:rsidR="00325467" w:rsidRDefault="00325467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46D7A">
        <w:rPr>
          <w:b/>
          <w:bCs/>
          <w:sz w:val="24"/>
          <w:szCs w:val="24"/>
        </w:rPr>
        <w:t xml:space="preserve">Comando </w:t>
      </w:r>
      <w:r w:rsidR="00446D7A" w:rsidRPr="00B4412F">
        <w:rPr>
          <w:b/>
          <w:bCs/>
          <w:sz w:val="24"/>
          <w:szCs w:val="24"/>
        </w:rPr>
        <w:t>“</w:t>
      </w:r>
      <w:proofErr w:type="spellStart"/>
      <w:r w:rsidR="00F81F5C">
        <w:fldChar w:fldCharType="begin"/>
      </w:r>
      <w:r w:rsidR="00F81F5C">
        <w:instrText xml:space="preserve"> HYPERLINK "https://linuxize.com/post/how-to-use-scp-command-to-securely-transfer-files/" </w:instrText>
      </w:r>
      <w:r w:rsidR="00F81F5C">
        <w:fldChar w:fldCharType="separate"/>
      </w:r>
      <w:r w:rsidR="00446D7A" w:rsidRPr="00B4412F">
        <w:rPr>
          <w:rStyle w:val="Hyperlink"/>
          <w:b/>
          <w:bCs/>
          <w:color w:val="auto"/>
          <w:sz w:val="24"/>
          <w:szCs w:val="24"/>
          <w:u w:val="none"/>
        </w:rPr>
        <w:t>scp</w:t>
      </w:r>
      <w:proofErr w:type="spellEnd"/>
      <w:r w:rsidR="00F81F5C">
        <w:rPr>
          <w:rStyle w:val="Hyperlink"/>
          <w:b/>
          <w:bCs/>
          <w:color w:val="auto"/>
          <w:sz w:val="24"/>
          <w:szCs w:val="24"/>
          <w:u w:val="none"/>
        </w:rPr>
        <w:fldChar w:fldCharType="end"/>
      </w:r>
      <w:r w:rsidR="00446D7A" w:rsidRPr="00B4412F">
        <w:rPr>
          <w:b/>
          <w:bCs/>
          <w:sz w:val="24"/>
          <w:szCs w:val="24"/>
        </w:rPr>
        <w:t>”</w:t>
      </w:r>
      <w:hyperlink r:id="rId31" w:history="1">
        <w:r w:rsidR="00B4412F" w:rsidRPr="00B4412F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b/>
            <w:bCs/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446D7A" w:rsidRPr="00B4412F">
        <w:rPr>
          <w:b/>
          <w:bCs/>
          <w:sz w:val="24"/>
          <w:szCs w:val="24"/>
        </w:rPr>
        <w:t xml:space="preserve">: </w:t>
      </w:r>
      <w:r w:rsidR="00446D7A" w:rsidRPr="00B4412F">
        <w:rPr>
          <w:sz w:val="24"/>
          <w:szCs w:val="24"/>
        </w:rPr>
        <w:t xml:space="preserve">Este </w:t>
      </w:r>
      <w:r w:rsidR="00446D7A">
        <w:rPr>
          <w:sz w:val="24"/>
          <w:szCs w:val="24"/>
        </w:rPr>
        <w:t>comando nos permite realizar una conexión con el servidor que queramos para poder transferir archivos de forma segura.</w:t>
      </w:r>
    </w:p>
    <w:p w14:paraId="096AC845" w14:textId="7FC40A13" w:rsidR="00271B4C" w:rsidRDefault="00E02E6F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 xml:space="preserve">IDE: </w:t>
      </w:r>
      <w:r>
        <w:rPr>
          <w:sz w:val="24"/>
          <w:szCs w:val="24"/>
        </w:rPr>
        <w:t>Podemos utilizar un IDE que nos muestre un entorno gráfico para arrastrar con el ratón el archivo deseado hacia el servidor remoto.</w:t>
      </w:r>
    </w:p>
    <w:p w14:paraId="1EC3781C" w14:textId="2D291C11" w:rsidR="00332EE0" w:rsidRPr="00332EE0" w:rsidRDefault="00332EE0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F71D87">
        <w:rPr>
          <w:b/>
          <w:bCs/>
          <w:sz w:val="24"/>
          <w:szCs w:val="24"/>
        </w:rPr>
        <w:t>Comandos “</w:t>
      </w:r>
      <w:proofErr w:type="spellStart"/>
      <w:r w:rsidR="00F81F5C">
        <w:fldChar w:fldCharType="begin"/>
      </w:r>
      <w:r w:rsidR="00F81F5C">
        <w:instrText xml:space="preserve"> HYPERLINK "https://blog.hubspot.com/website/curl-command" \l ":~:text=API%20%5BFree%20Ebook%5D-,What%20is%20the%20cURL%20command%3F,-Client</w:instrText>
      </w:r>
      <w:r w:rsidR="00F81F5C">
        <w:instrText xml:space="preserve">%20URL%20(cURL" </w:instrText>
      </w:r>
      <w:r w:rsidR="00F81F5C">
        <w:fldChar w:fldCharType="separate"/>
      </w:r>
      <w:r w:rsidRPr="00F71D87">
        <w:rPr>
          <w:rStyle w:val="Hyperlink"/>
          <w:b/>
          <w:bCs/>
          <w:color w:val="auto"/>
          <w:sz w:val="24"/>
          <w:szCs w:val="24"/>
          <w:u w:val="none"/>
        </w:rPr>
        <w:t>curl</w:t>
      </w:r>
      <w:proofErr w:type="spellEnd"/>
      <w:r w:rsidR="00F81F5C">
        <w:rPr>
          <w:rStyle w:val="Hyperlink"/>
          <w:b/>
          <w:bCs/>
          <w:color w:val="auto"/>
          <w:sz w:val="24"/>
          <w:szCs w:val="24"/>
          <w:u w:val="none"/>
        </w:rPr>
        <w:fldChar w:fldCharType="end"/>
      </w:r>
      <w:r w:rsidRPr="00F71D87">
        <w:rPr>
          <w:b/>
          <w:bCs/>
          <w:sz w:val="24"/>
          <w:szCs w:val="24"/>
        </w:rPr>
        <w:t>”</w:t>
      </w:r>
      <w:hyperlink r:id="rId32" w:anchor=":~:text=API%20%5BFree%20Ebook%5D-,What%20is%20the%20cURL%20command%3F,-Client%20URL%20(cURL" w:history="1">
        <w:r w:rsidRPr="00F71D87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b/>
            <w:bCs/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F71D87">
        <w:rPr>
          <w:b/>
          <w:bCs/>
          <w:sz w:val="24"/>
          <w:szCs w:val="24"/>
        </w:rPr>
        <w:t xml:space="preserve"> o “</w:t>
      </w:r>
      <w:proofErr w:type="spellStart"/>
      <w:r w:rsidR="00F81F5C">
        <w:fldChar w:fldCharType="begin"/>
      </w:r>
      <w:r w:rsidR="00F81F5C">
        <w:instrText xml:space="preserve"> HYPERLINK "https://www.hostinger.com/tutorials/wget-command-examples/" </w:instrText>
      </w:r>
      <w:r w:rsidR="00F81F5C">
        <w:fldChar w:fldCharType="separate"/>
      </w:r>
      <w:r w:rsidRPr="00F71D87">
        <w:rPr>
          <w:rStyle w:val="Hyperlink"/>
          <w:b/>
          <w:bCs/>
          <w:color w:val="auto"/>
          <w:sz w:val="24"/>
          <w:szCs w:val="24"/>
          <w:u w:val="none"/>
        </w:rPr>
        <w:t>wget</w:t>
      </w:r>
      <w:proofErr w:type="spellEnd"/>
      <w:r w:rsidR="00F81F5C">
        <w:rPr>
          <w:rStyle w:val="Hyperlink"/>
          <w:b/>
          <w:bCs/>
          <w:color w:val="auto"/>
          <w:sz w:val="24"/>
          <w:szCs w:val="24"/>
          <w:u w:val="none"/>
        </w:rPr>
        <w:fldChar w:fldCharType="end"/>
      </w:r>
      <w:r w:rsidRPr="00F71D87">
        <w:rPr>
          <w:b/>
          <w:bCs/>
          <w:sz w:val="24"/>
          <w:szCs w:val="24"/>
        </w:rPr>
        <w:t>”</w:t>
      </w:r>
      <w:hyperlink r:id="rId33" w:history="1">
        <w:r w:rsidRPr="00F71D87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b/>
            <w:bCs/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F71D87">
        <w:rPr>
          <w:b/>
          <w:bCs/>
          <w:sz w:val="24"/>
          <w:szCs w:val="24"/>
        </w:rPr>
        <w:t xml:space="preserve">: </w:t>
      </w:r>
      <w:r w:rsidR="008205C9">
        <w:rPr>
          <w:sz w:val="24"/>
          <w:szCs w:val="24"/>
        </w:rPr>
        <w:t>Distintos comandos que permiten descargar la imagen en lugar de transferirla.</w:t>
      </w:r>
    </w:p>
    <w:p w14:paraId="53B9C24E" w14:textId="376D3EFF" w:rsidR="00E041C1" w:rsidRDefault="00881E56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Una vez abrimos el programa “</w:t>
      </w:r>
      <w:proofErr w:type="spellStart"/>
      <w:r>
        <w:rPr>
          <w:sz w:val="24"/>
          <w:szCs w:val="24"/>
        </w:rPr>
        <w:t>WinSCP</w:t>
      </w:r>
      <w:proofErr w:type="spellEnd"/>
      <w:r>
        <w:rPr>
          <w:sz w:val="24"/>
          <w:szCs w:val="24"/>
        </w:rPr>
        <w:t>” se nos muestra un cuadro donde ingresaremos las credenciales necesarias para realizar la conexión con el servidor, algo parecido a la conexión mediante PuTTy/MobaXterm.</w:t>
      </w:r>
    </w:p>
    <w:p w14:paraId="7516993F" w14:textId="666A2C9E" w:rsidR="00304DA7" w:rsidRDefault="00A2342E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protocolo lo </w:t>
      </w:r>
      <w:r w:rsidRPr="00A2342E">
        <w:rPr>
          <w:sz w:val="24"/>
          <w:szCs w:val="24"/>
        </w:rPr>
        <w:t>dejamos en “</w:t>
      </w:r>
      <w:hyperlink r:id="rId34" w:anchor=":~:text=SFTP%20(SSH%20File%20Transfer%20Protocol,is%20quickly%20replacing%20FTP%2FS." w:history="1">
        <w:r w:rsidRPr="00A2342E">
          <w:rPr>
            <w:rStyle w:val="Hyperlink"/>
            <w:b/>
            <w:bCs/>
            <w:color w:val="auto"/>
            <w:sz w:val="24"/>
            <w:szCs w:val="24"/>
            <w:u w:val="none"/>
          </w:rPr>
          <w:t>SFTP</w:t>
        </w:r>
      </w:hyperlink>
      <w:r w:rsidRPr="00A2342E">
        <w:rPr>
          <w:sz w:val="24"/>
          <w:szCs w:val="24"/>
        </w:rPr>
        <w:t>”</w:t>
      </w:r>
      <w:hyperlink r:id="rId35" w:anchor=":~:text=SFTP%20(SSH%20File%20Transfer%20Protocol,is%20quickly%20replacing%20FTP%2FS." w:history="1">
        <w:r w:rsidRPr="00A2342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>
        <w:rPr>
          <w:sz w:val="24"/>
          <w:szCs w:val="24"/>
        </w:rPr>
        <w:t>.</w:t>
      </w:r>
    </w:p>
    <w:p w14:paraId="49D66268" w14:textId="052B0A3D" w:rsidR="000F2C14" w:rsidRDefault="000C6DA0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En el recuadro de “</w:t>
      </w:r>
      <w:r w:rsidRPr="00CB50FC">
        <w:rPr>
          <w:b/>
          <w:bCs/>
          <w:sz w:val="24"/>
          <w:szCs w:val="24"/>
        </w:rPr>
        <w:t xml:space="preserve">Host </w:t>
      </w:r>
      <w:proofErr w:type="spellStart"/>
      <w:r w:rsidRPr="00CB50FC">
        <w:rPr>
          <w:b/>
          <w:bCs/>
          <w:sz w:val="24"/>
          <w:szCs w:val="24"/>
        </w:rPr>
        <w:t>name</w:t>
      </w:r>
      <w:proofErr w:type="spellEnd"/>
      <w:r w:rsidR="00CB50FC">
        <w:rPr>
          <w:sz w:val="24"/>
          <w:szCs w:val="24"/>
        </w:rPr>
        <w:t xml:space="preserve">” </w:t>
      </w:r>
      <w:r w:rsidR="00160AF2">
        <w:rPr>
          <w:sz w:val="24"/>
          <w:szCs w:val="24"/>
        </w:rPr>
        <w:t>ingresamos la dirección IP pública de nuestra instancia de AWS.</w:t>
      </w:r>
      <w:r w:rsidR="000F2C14">
        <w:rPr>
          <w:sz w:val="24"/>
          <w:szCs w:val="24"/>
        </w:rPr>
        <w:t xml:space="preserve"> El puerto lo dejamos en el predeterminado, el 22.</w:t>
      </w:r>
    </w:p>
    <w:p w14:paraId="5F346D7F" w14:textId="776C5EB2" w:rsidR="000F2C14" w:rsidRDefault="00BB2D8C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Como usuario utilizaremos el usuario “</w:t>
      </w:r>
      <w:proofErr w:type="spellStart"/>
      <w:r>
        <w:rPr>
          <w:b/>
          <w:bCs/>
          <w:sz w:val="24"/>
          <w:szCs w:val="24"/>
        </w:rPr>
        <w:t>ubuntu</w:t>
      </w:r>
      <w:proofErr w:type="spellEnd"/>
      <w:r>
        <w:rPr>
          <w:sz w:val="24"/>
          <w:szCs w:val="24"/>
        </w:rPr>
        <w:t>” de nuevo.</w:t>
      </w:r>
    </w:p>
    <w:p w14:paraId="1379DBC9" w14:textId="1E114E03" w:rsidR="00D747D2" w:rsidRDefault="00D747D2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BFD0567" wp14:editId="554047DA">
            <wp:extent cx="3371850" cy="2076450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7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A9E70" w14:textId="0E326395" w:rsidR="00D747D2" w:rsidRDefault="00D747D2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último, </w:t>
      </w:r>
      <w:r w:rsidR="009F5FD5">
        <w:rPr>
          <w:sz w:val="24"/>
          <w:szCs w:val="24"/>
        </w:rPr>
        <w:t>entraremos en el botón “</w:t>
      </w:r>
      <w:r w:rsidR="009F5FD5">
        <w:rPr>
          <w:b/>
          <w:bCs/>
          <w:sz w:val="24"/>
          <w:szCs w:val="24"/>
        </w:rPr>
        <w:t>Advanced…</w:t>
      </w:r>
      <w:r w:rsidR="009F5FD5">
        <w:rPr>
          <w:sz w:val="24"/>
          <w:szCs w:val="24"/>
        </w:rPr>
        <w:t>”, donde seleccionaremos la pestaña “</w:t>
      </w:r>
      <w:proofErr w:type="spellStart"/>
      <w:r w:rsidR="009F5FD5">
        <w:rPr>
          <w:b/>
          <w:bCs/>
          <w:sz w:val="24"/>
          <w:szCs w:val="24"/>
        </w:rPr>
        <w:t>Authentication</w:t>
      </w:r>
      <w:proofErr w:type="spellEnd"/>
      <w:r w:rsidR="009F5FD5">
        <w:rPr>
          <w:sz w:val="24"/>
          <w:szCs w:val="24"/>
        </w:rPr>
        <w:t>” en la barra lateral izquierda.</w:t>
      </w:r>
    </w:p>
    <w:p w14:paraId="2651688E" w14:textId="77777777" w:rsidR="00543919" w:rsidRDefault="00013009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Nos dirigimos al apartado “</w:t>
      </w:r>
      <w:proofErr w:type="spellStart"/>
      <w:r>
        <w:rPr>
          <w:b/>
          <w:bCs/>
          <w:sz w:val="24"/>
          <w:szCs w:val="24"/>
        </w:rPr>
        <w:t>Private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key</w:t>
      </w:r>
      <w:proofErr w:type="spellEnd"/>
      <w:r>
        <w:rPr>
          <w:b/>
          <w:bCs/>
          <w:sz w:val="24"/>
          <w:szCs w:val="24"/>
        </w:rPr>
        <w:t xml:space="preserve"> file:</w:t>
      </w:r>
      <w:r>
        <w:rPr>
          <w:sz w:val="24"/>
          <w:szCs w:val="24"/>
        </w:rPr>
        <w:t xml:space="preserve">” y seleccionamos la clave vockey con extensión </w:t>
      </w:r>
      <w:proofErr w:type="gramStart"/>
      <w:r>
        <w:rPr>
          <w:sz w:val="24"/>
          <w:szCs w:val="24"/>
        </w:rPr>
        <w:t>“</w:t>
      </w:r>
      <w:r>
        <w:rPr>
          <w:b/>
          <w:bCs/>
          <w:sz w:val="24"/>
          <w:szCs w:val="24"/>
        </w:rPr>
        <w:t>.</w:t>
      </w:r>
      <w:proofErr w:type="spellStart"/>
      <w:r>
        <w:rPr>
          <w:b/>
          <w:bCs/>
          <w:sz w:val="24"/>
          <w:szCs w:val="24"/>
        </w:rPr>
        <w:t>ppk</w:t>
      </w:r>
      <w:proofErr w:type="spellEnd"/>
      <w:proofErr w:type="gramEnd"/>
      <w:r>
        <w:rPr>
          <w:sz w:val="24"/>
          <w:szCs w:val="24"/>
        </w:rPr>
        <w:t xml:space="preserve">” que nos descargamos desde el </w:t>
      </w:r>
      <w:proofErr w:type="spellStart"/>
      <w:r>
        <w:rPr>
          <w:sz w:val="24"/>
          <w:szCs w:val="24"/>
        </w:rPr>
        <w:t>workbench</w:t>
      </w:r>
      <w:proofErr w:type="spellEnd"/>
      <w:r>
        <w:rPr>
          <w:sz w:val="24"/>
          <w:szCs w:val="24"/>
        </w:rPr>
        <w:t xml:space="preserve"> de AWS en prácticas anteriores</w:t>
      </w:r>
      <w:r w:rsidR="00543919">
        <w:rPr>
          <w:sz w:val="24"/>
          <w:szCs w:val="24"/>
        </w:rPr>
        <w:t>.</w:t>
      </w:r>
    </w:p>
    <w:p w14:paraId="4D97BDBA" w14:textId="77777777" w:rsidR="00543919" w:rsidRDefault="0054391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231113" w14:textId="53A0D81D" w:rsidR="00013009" w:rsidRDefault="00013009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Si la clave no funciona será necesario descargarla de nuevo, ya que puede que haya expirado.</w:t>
      </w:r>
    </w:p>
    <w:p w14:paraId="5C8FB78F" w14:textId="610EF9EB" w:rsidR="000E7507" w:rsidRDefault="000449EB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1311EC4" wp14:editId="13A94D81">
            <wp:extent cx="3657600" cy="447675"/>
            <wp:effectExtent l="19050" t="19050" r="19050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7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6A515" w14:textId="33D581ED" w:rsidR="000449EB" w:rsidRDefault="000449EB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Hacemos clic en “OK” y luego en el botón “</w:t>
      </w:r>
      <w:proofErr w:type="spellStart"/>
      <w:r>
        <w:rPr>
          <w:b/>
          <w:bCs/>
          <w:sz w:val="24"/>
          <w:szCs w:val="24"/>
        </w:rPr>
        <w:t>Login</w:t>
      </w:r>
      <w:proofErr w:type="spellEnd"/>
      <w:r>
        <w:rPr>
          <w:sz w:val="24"/>
          <w:szCs w:val="24"/>
        </w:rPr>
        <w:t>”.</w:t>
      </w:r>
    </w:p>
    <w:p w14:paraId="20E6402F" w14:textId="064B7BCF" w:rsidR="002C64CC" w:rsidRDefault="00641449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nos presenta una interfaz totalmente interactiva donde podremos </w:t>
      </w:r>
      <w:r w:rsidRPr="00641449">
        <w:rPr>
          <w:b/>
          <w:bCs/>
          <w:sz w:val="24"/>
          <w:szCs w:val="24"/>
        </w:rPr>
        <w:t>arrastrar con el ratón</w:t>
      </w:r>
      <w:r>
        <w:rPr>
          <w:b/>
          <w:bCs/>
          <w:sz w:val="24"/>
          <w:szCs w:val="24"/>
        </w:rPr>
        <w:t xml:space="preserve"> desde la izquierda (máquina local) </w:t>
      </w:r>
      <w:r>
        <w:rPr>
          <w:sz w:val="24"/>
          <w:szCs w:val="24"/>
        </w:rPr>
        <w:t>los archivos que deseemos llevar a la máquina remota (derecha).</w:t>
      </w:r>
    </w:p>
    <w:p w14:paraId="18D958C4" w14:textId="5F9A9FC0" w:rsidR="00DE4559" w:rsidRDefault="00DE4559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Ubicamos el archivo de la imagen que nos hemos descargado de Alan Turing y la arrastramos hacia la derecha, al que debería ser el directorio que aparece por defecto (“</w:t>
      </w:r>
      <w:r>
        <w:rPr>
          <w:b/>
          <w:bCs/>
          <w:sz w:val="24"/>
          <w:szCs w:val="24"/>
        </w:rPr>
        <w:t>/home/</w:t>
      </w:r>
      <w:proofErr w:type="spellStart"/>
      <w:r>
        <w:rPr>
          <w:b/>
          <w:bCs/>
          <w:sz w:val="24"/>
          <w:szCs w:val="24"/>
        </w:rPr>
        <w:t>ubuntu</w:t>
      </w:r>
      <w:proofErr w:type="spellEnd"/>
      <w:r>
        <w:rPr>
          <w:sz w:val="24"/>
          <w:szCs w:val="24"/>
        </w:rPr>
        <w:t>”)</w:t>
      </w:r>
      <w:r w:rsidR="00470C91">
        <w:rPr>
          <w:sz w:val="24"/>
          <w:szCs w:val="24"/>
        </w:rPr>
        <w:t xml:space="preserve">. No podemos llevarla directamente al directorio deseado porque necesitamos de unos permisos que no podemos utilizar en </w:t>
      </w:r>
      <w:proofErr w:type="spellStart"/>
      <w:r w:rsidR="00470C91">
        <w:rPr>
          <w:sz w:val="24"/>
          <w:szCs w:val="24"/>
        </w:rPr>
        <w:t>WinSCP</w:t>
      </w:r>
      <w:proofErr w:type="spellEnd"/>
      <w:r w:rsidR="00470C91">
        <w:rPr>
          <w:sz w:val="24"/>
          <w:szCs w:val="24"/>
        </w:rPr>
        <w:t>.</w:t>
      </w:r>
    </w:p>
    <w:p w14:paraId="49EF716D" w14:textId="34E4C90D" w:rsidR="000A279D" w:rsidRDefault="000A279D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La imagen ya ha sido subida al servidor.</w:t>
      </w:r>
      <w:r w:rsidR="00572A10">
        <w:rPr>
          <w:sz w:val="24"/>
          <w:szCs w:val="24"/>
        </w:rPr>
        <w:t xml:space="preserve"> Ya podemos cerrar </w:t>
      </w:r>
      <w:proofErr w:type="spellStart"/>
      <w:r w:rsidR="00572A10">
        <w:rPr>
          <w:sz w:val="24"/>
          <w:szCs w:val="24"/>
        </w:rPr>
        <w:t>WinSCP</w:t>
      </w:r>
      <w:proofErr w:type="spellEnd"/>
      <w:r w:rsidR="00572A10">
        <w:rPr>
          <w:sz w:val="24"/>
          <w:szCs w:val="24"/>
        </w:rPr>
        <w:t>.</w:t>
      </w:r>
    </w:p>
    <w:p w14:paraId="4801CEDD" w14:textId="2DA71B95" w:rsidR="00FE6C94" w:rsidRDefault="00FE6C94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Volvemos al terminal del servidor, donde usaremos el comando “</w:t>
      </w:r>
      <w:r>
        <w:rPr>
          <w:b/>
          <w:bCs/>
          <w:sz w:val="24"/>
          <w:szCs w:val="24"/>
        </w:rPr>
        <w:t xml:space="preserve">sudo </w:t>
      </w:r>
      <w:proofErr w:type="spellStart"/>
      <w:r w:rsidR="00D95536">
        <w:rPr>
          <w:b/>
          <w:bCs/>
          <w:sz w:val="24"/>
          <w:szCs w:val="24"/>
        </w:rPr>
        <w:t>mv</w:t>
      </w:r>
      <w:proofErr w:type="spellEnd"/>
      <w:r>
        <w:rPr>
          <w:b/>
          <w:bCs/>
          <w:sz w:val="24"/>
          <w:szCs w:val="24"/>
        </w:rPr>
        <w:t xml:space="preserve"> /home/</w:t>
      </w:r>
      <w:proofErr w:type="spellStart"/>
      <w:r>
        <w:rPr>
          <w:b/>
          <w:bCs/>
          <w:sz w:val="24"/>
          <w:szCs w:val="24"/>
        </w:rPr>
        <w:t>ubuntu</w:t>
      </w:r>
      <w:proofErr w:type="spellEnd"/>
      <w:r>
        <w:rPr>
          <w:b/>
          <w:bCs/>
          <w:sz w:val="24"/>
          <w:szCs w:val="24"/>
        </w:rPr>
        <w:t>/turing.png /</w:t>
      </w:r>
      <w:proofErr w:type="spellStart"/>
      <w:r>
        <w:rPr>
          <w:b/>
          <w:bCs/>
          <w:sz w:val="24"/>
          <w:szCs w:val="24"/>
        </w:rPr>
        <w:t>var</w:t>
      </w:r>
      <w:proofErr w:type="spellEnd"/>
      <w:r>
        <w:rPr>
          <w:b/>
          <w:bCs/>
          <w:sz w:val="24"/>
          <w:szCs w:val="24"/>
        </w:rPr>
        <w:t>/www/</w:t>
      </w:r>
      <w:proofErr w:type="spellStart"/>
      <w:r>
        <w:rPr>
          <w:b/>
          <w:bCs/>
          <w:sz w:val="24"/>
          <w:szCs w:val="24"/>
        </w:rPr>
        <w:t>turing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img</w:t>
      </w:r>
      <w:proofErr w:type="spellEnd"/>
      <w:r>
        <w:rPr>
          <w:b/>
          <w:bCs/>
          <w:sz w:val="24"/>
          <w:szCs w:val="24"/>
        </w:rPr>
        <w:t>/turing.png</w:t>
      </w:r>
      <w:r>
        <w:rPr>
          <w:sz w:val="24"/>
          <w:szCs w:val="24"/>
        </w:rPr>
        <w:t>” para mover la imagen de sitio hacia el directorio donde apunta nuestro código HTML.</w:t>
      </w:r>
    </w:p>
    <w:p w14:paraId="18EC3A59" w14:textId="67FA4340" w:rsidR="00CD23EC" w:rsidRDefault="00CD23EC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19B7DE8" wp14:editId="43CC0435">
            <wp:extent cx="4467225" cy="800100"/>
            <wp:effectExtent l="19050" t="19050" r="28575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0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2F457" w14:textId="1B79365F" w:rsidR="00F257B7" w:rsidRDefault="00F257B7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Ahora sólo nos falta ejecutar el siguiente comando para habilitar el sitio que ya hemos configurado y recargar Apache: “</w:t>
      </w:r>
      <w:r>
        <w:rPr>
          <w:b/>
          <w:bCs/>
          <w:sz w:val="24"/>
          <w:szCs w:val="24"/>
        </w:rPr>
        <w:t xml:space="preserve">sudo a2ensite </w:t>
      </w:r>
      <w:proofErr w:type="spellStart"/>
      <w:r>
        <w:rPr>
          <w:b/>
          <w:bCs/>
          <w:sz w:val="24"/>
          <w:szCs w:val="24"/>
        </w:rPr>
        <w:t>turing.conf</w:t>
      </w:r>
      <w:proofErr w:type="spellEnd"/>
      <w:r>
        <w:rPr>
          <w:b/>
          <w:bCs/>
          <w:sz w:val="24"/>
          <w:szCs w:val="24"/>
        </w:rPr>
        <w:t xml:space="preserve"> &amp;&amp;</w:t>
      </w:r>
      <w:r w:rsidR="00BB19E7">
        <w:rPr>
          <w:b/>
          <w:bCs/>
          <w:sz w:val="24"/>
          <w:szCs w:val="24"/>
        </w:rPr>
        <w:t xml:space="preserve"> sudo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systemctl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reload</w:t>
      </w:r>
      <w:proofErr w:type="spellEnd"/>
      <w:r>
        <w:rPr>
          <w:b/>
          <w:bCs/>
          <w:sz w:val="24"/>
          <w:szCs w:val="24"/>
        </w:rPr>
        <w:t xml:space="preserve"> apache2</w:t>
      </w:r>
      <w:r>
        <w:rPr>
          <w:sz w:val="24"/>
          <w:szCs w:val="24"/>
        </w:rPr>
        <w:t>”.</w:t>
      </w:r>
    </w:p>
    <w:p w14:paraId="14279A21" w14:textId="68AA98E4" w:rsidR="00BB19E7" w:rsidRDefault="00BB19E7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F73463B" wp14:editId="61C19A57">
            <wp:extent cx="5400040" cy="261620"/>
            <wp:effectExtent l="19050" t="19050" r="10160" b="241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85A7C" w14:textId="1B33C023" w:rsidR="00B33B62" w:rsidRDefault="00B452DB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Para terminar con este segundo sitio, volvemos a abrir el archivo “</w:t>
      </w:r>
      <w:r>
        <w:rPr>
          <w:b/>
          <w:bCs/>
          <w:sz w:val="24"/>
          <w:szCs w:val="24"/>
        </w:rPr>
        <w:t>hosts</w:t>
      </w:r>
      <w:r>
        <w:rPr>
          <w:sz w:val="24"/>
          <w:szCs w:val="24"/>
        </w:rPr>
        <w:t>” de nuestra máquina local y agregamos el siguiente contenido al final:</w:t>
      </w:r>
    </w:p>
    <w:p w14:paraId="2B5EB44A" w14:textId="4B4C5981" w:rsidR="00B452DB" w:rsidRDefault="00AD104D" w:rsidP="005A64C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66B82F" wp14:editId="70DA294E">
            <wp:extent cx="2753995" cy="574040"/>
            <wp:effectExtent l="19050" t="19050" r="27305" b="165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574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2855A" w14:textId="13AE5290" w:rsidR="00724EDA" w:rsidRDefault="00DA6B60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Ahora sí, si ingresamos una de estas tres URLs en un navegador web de nuestra máquina local, podremos visitar la página web de Alan Turing.</w:t>
      </w:r>
    </w:p>
    <w:p w14:paraId="21A21BC2" w14:textId="62E66F96" w:rsidR="00F0571C" w:rsidRDefault="00D6507A" w:rsidP="005A64CA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4E59B4" wp14:editId="4EE8873E">
            <wp:extent cx="5400040" cy="1784350"/>
            <wp:effectExtent l="19050" t="19050" r="10160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3B438" w14:textId="4F35A34E" w:rsidR="00183C6A" w:rsidRDefault="00183C6A" w:rsidP="005A64CA">
      <w:pPr>
        <w:jc w:val="both"/>
        <w:rPr>
          <w:sz w:val="24"/>
          <w:szCs w:val="24"/>
        </w:rPr>
      </w:pPr>
    </w:p>
    <w:p w14:paraId="57C6D4CE" w14:textId="156B2799" w:rsidR="00183C6A" w:rsidRDefault="00183C6A" w:rsidP="005A64CA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1.3. Página no encontrada</w:t>
      </w:r>
      <w:r w:rsidR="00BE356A">
        <w:rPr>
          <w:b/>
          <w:bCs/>
          <w:sz w:val="32"/>
          <w:szCs w:val="32"/>
        </w:rPr>
        <w:fldChar w:fldCharType="begin"/>
      </w:r>
      <w:r w:rsidR="00BE356A">
        <w:instrText xml:space="preserve"> XE "</w:instrText>
      </w:r>
      <w:r w:rsidR="00BE356A" w:rsidRPr="00622BD3">
        <w:rPr>
          <w:b/>
          <w:bCs/>
          <w:sz w:val="32"/>
          <w:szCs w:val="32"/>
        </w:rPr>
        <w:instrText>1.3. Página no encontrada</w:instrText>
      </w:r>
      <w:r w:rsidR="00BE356A">
        <w:instrText xml:space="preserve">" </w:instrText>
      </w:r>
      <w:r w:rsidR="00BE356A">
        <w:rPr>
          <w:b/>
          <w:bCs/>
          <w:sz w:val="32"/>
          <w:szCs w:val="32"/>
        </w:rPr>
        <w:fldChar w:fldCharType="end"/>
      </w:r>
    </w:p>
    <w:p w14:paraId="376A4A6C" w14:textId="0226ECB4" w:rsidR="00183C6A" w:rsidRDefault="00E05A73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Ya tenemos unas URLs que redireccionan a una página sobre Alan Turing y otras cuantas más que redireccionan a una página de información sobre el alumno.</w:t>
      </w:r>
    </w:p>
    <w:p w14:paraId="2A53657F" w14:textId="4918F5D1" w:rsidR="004F6013" w:rsidRDefault="004F6013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Para realizar el tercer sitio, debemos generar una serie de URLs que actuarán como “</w:t>
      </w:r>
      <w:proofErr w:type="spellStart"/>
      <w:r>
        <w:rPr>
          <w:sz w:val="24"/>
          <w:szCs w:val="24"/>
        </w:rPr>
        <w:t>fallback</w:t>
      </w:r>
      <w:proofErr w:type="spellEnd"/>
      <w:r>
        <w:rPr>
          <w:sz w:val="24"/>
          <w:szCs w:val="24"/>
        </w:rPr>
        <w:t xml:space="preserve">” para cuando nos equivoquemos (o entremos de forma </w:t>
      </w:r>
      <w:r w:rsidR="00FE2398">
        <w:rPr>
          <w:sz w:val="24"/>
          <w:szCs w:val="24"/>
        </w:rPr>
        <w:t>premeditada)</w:t>
      </w:r>
      <w:r w:rsidR="002F251C">
        <w:rPr>
          <w:sz w:val="24"/>
          <w:szCs w:val="24"/>
        </w:rPr>
        <w:t xml:space="preserve"> intentando entrar a la página de información sobre el alumno, de forma que se muestre una página de error personalizado que avise de que no existe y se encuentra en la URL equivocada.</w:t>
      </w:r>
    </w:p>
    <w:p w14:paraId="5D9B26D8" w14:textId="36141390" w:rsidR="001B4961" w:rsidRDefault="001B4961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El proceso es muy similar al de los dos sitios anteriores.</w:t>
      </w:r>
    </w:p>
    <w:p w14:paraId="3B3F41BF" w14:textId="2C15BD3A" w:rsidR="009F36C4" w:rsidRDefault="009F36C4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Utilizamos primero el comando “</w:t>
      </w:r>
      <w:r w:rsidRPr="006B5E8E">
        <w:rPr>
          <w:b/>
          <w:bCs/>
          <w:sz w:val="24"/>
          <w:szCs w:val="24"/>
        </w:rPr>
        <w:t xml:space="preserve">sudo </w:t>
      </w:r>
      <w:proofErr w:type="spellStart"/>
      <w:r w:rsidRPr="006B5E8E">
        <w:rPr>
          <w:b/>
          <w:bCs/>
          <w:sz w:val="24"/>
          <w:szCs w:val="24"/>
        </w:rPr>
        <w:t>cp</w:t>
      </w:r>
      <w:proofErr w:type="spellEnd"/>
      <w:r w:rsidRPr="006B5E8E">
        <w:rPr>
          <w:b/>
          <w:bCs/>
          <w:sz w:val="24"/>
          <w:szCs w:val="24"/>
        </w:rPr>
        <w:t xml:space="preserve"> /</w:t>
      </w:r>
      <w:proofErr w:type="spellStart"/>
      <w:r w:rsidRPr="006B5E8E">
        <w:rPr>
          <w:b/>
          <w:bCs/>
          <w:sz w:val="24"/>
          <w:szCs w:val="24"/>
        </w:rPr>
        <w:t>etc</w:t>
      </w:r>
      <w:proofErr w:type="spellEnd"/>
      <w:r w:rsidRPr="006B5E8E">
        <w:rPr>
          <w:b/>
          <w:bCs/>
          <w:sz w:val="24"/>
          <w:szCs w:val="24"/>
        </w:rPr>
        <w:t>/apache2/sites-</w:t>
      </w:r>
      <w:proofErr w:type="spellStart"/>
      <w:r w:rsidRPr="006B5E8E">
        <w:rPr>
          <w:b/>
          <w:bCs/>
          <w:sz w:val="24"/>
          <w:szCs w:val="24"/>
        </w:rPr>
        <w:t>available</w:t>
      </w:r>
      <w:proofErr w:type="spellEnd"/>
      <w:r w:rsidRPr="006B5E8E">
        <w:rPr>
          <w:b/>
          <w:bCs/>
          <w:sz w:val="24"/>
          <w:szCs w:val="24"/>
        </w:rPr>
        <w:t>/</w:t>
      </w:r>
      <w:proofErr w:type="spellStart"/>
      <w:r w:rsidR="006A23B8">
        <w:rPr>
          <w:b/>
          <w:bCs/>
          <w:sz w:val="24"/>
          <w:szCs w:val="24"/>
        </w:rPr>
        <w:t>turing.</w:t>
      </w:r>
      <w:r w:rsidRPr="006B5E8E">
        <w:rPr>
          <w:b/>
          <w:bCs/>
          <w:sz w:val="24"/>
          <w:szCs w:val="24"/>
        </w:rPr>
        <w:t>conf</w:t>
      </w:r>
      <w:proofErr w:type="spellEnd"/>
      <w:r w:rsidRPr="006B5E8E">
        <w:rPr>
          <w:b/>
          <w:bCs/>
          <w:sz w:val="24"/>
          <w:szCs w:val="24"/>
        </w:rPr>
        <w:t xml:space="preserve"> /</w:t>
      </w:r>
      <w:proofErr w:type="spellStart"/>
      <w:r w:rsidRPr="006B5E8E">
        <w:rPr>
          <w:b/>
          <w:bCs/>
          <w:sz w:val="24"/>
          <w:szCs w:val="24"/>
        </w:rPr>
        <w:t>etc</w:t>
      </w:r>
      <w:proofErr w:type="spellEnd"/>
      <w:r w:rsidRPr="006B5E8E">
        <w:rPr>
          <w:b/>
          <w:bCs/>
          <w:sz w:val="24"/>
          <w:szCs w:val="24"/>
        </w:rPr>
        <w:t>/apache2/sites-</w:t>
      </w:r>
      <w:proofErr w:type="spellStart"/>
      <w:r w:rsidRPr="006B5E8E">
        <w:rPr>
          <w:b/>
          <w:bCs/>
          <w:sz w:val="24"/>
          <w:szCs w:val="24"/>
        </w:rPr>
        <w:t>available</w:t>
      </w:r>
      <w:proofErr w:type="spellEnd"/>
      <w:r w:rsidRPr="006B5E8E">
        <w:rPr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>404</w:t>
      </w:r>
      <w:r w:rsidRPr="006B5E8E">
        <w:rPr>
          <w:b/>
          <w:bCs/>
          <w:sz w:val="24"/>
          <w:szCs w:val="24"/>
        </w:rPr>
        <w:t>.conf</w:t>
      </w:r>
      <w:r>
        <w:rPr>
          <w:sz w:val="24"/>
          <w:szCs w:val="24"/>
        </w:rPr>
        <w:t>”</w:t>
      </w:r>
      <w:r w:rsidR="005D0FF9">
        <w:rPr>
          <w:sz w:val="24"/>
          <w:szCs w:val="24"/>
        </w:rPr>
        <w:t>.</w:t>
      </w:r>
    </w:p>
    <w:p w14:paraId="59091676" w14:textId="1FB30141" w:rsidR="005D0FF9" w:rsidRDefault="005D0FF9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Entramos a editar el archivo con “</w:t>
      </w:r>
      <w:r w:rsidRPr="006B5E8E">
        <w:rPr>
          <w:b/>
          <w:bCs/>
          <w:sz w:val="24"/>
          <w:szCs w:val="24"/>
        </w:rPr>
        <w:t>sudo nano /</w:t>
      </w:r>
      <w:proofErr w:type="spellStart"/>
      <w:r w:rsidRPr="006B5E8E">
        <w:rPr>
          <w:b/>
          <w:bCs/>
          <w:sz w:val="24"/>
          <w:szCs w:val="24"/>
        </w:rPr>
        <w:t>etc</w:t>
      </w:r>
      <w:proofErr w:type="spellEnd"/>
      <w:r w:rsidRPr="006B5E8E">
        <w:rPr>
          <w:b/>
          <w:bCs/>
          <w:sz w:val="24"/>
          <w:szCs w:val="24"/>
        </w:rPr>
        <w:t>/apache2/sites-</w:t>
      </w:r>
      <w:proofErr w:type="spellStart"/>
      <w:r w:rsidRPr="006B5E8E">
        <w:rPr>
          <w:b/>
          <w:bCs/>
          <w:sz w:val="24"/>
          <w:szCs w:val="24"/>
        </w:rPr>
        <w:t>available</w:t>
      </w:r>
      <w:proofErr w:type="spellEnd"/>
      <w:r w:rsidRPr="006B5E8E">
        <w:rPr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>404</w:t>
      </w:r>
      <w:r w:rsidRPr="006B5E8E">
        <w:rPr>
          <w:b/>
          <w:bCs/>
          <w:sz w:val="24"/>
          <w:szCs w:val="24"/>
        </w:rPr>
        <w:t>.conf</w:t>
      </w:r>
      <w:r>
        <w:rPr>
          <w:sz w:val="24"/>
          <w:szCs w:val="24"/>
        </w:rPr>
        <w:t>”.</w:t>
      </w:r>
    </w:p>
    <w:p w14:paraId="3143ECA9" w14:textId="5986E3C7" w:rsidR="00B971DB" w:rsidRDefault="00B971DB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Una vez dentro cambiamos el contenido de forma similar a como lo hicimos con el de Turing, pero escribiendo lo siguiente:</w:t>
      </w:r>
    </w:p>
    <w:p w14:paraId="0A19A267" w14:textId="53ED931B" w:rsidR="00596D11" w:rsidRDefault="00E548EC" w:rsidP="008004D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F151BF6" wp14:editId="338A82E9">
            <wp:extent cx="2828925" cy="619125"/>
            <wp:effectExtent l="19050" t="19050" r="28575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1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FC9BC9" w14:textId="75C6E367" w:rsidR="005D1A2D" w:rsidRDefault="005D1A2D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Esta configuración hará que cualquier URL con cualquier terminación</w:t>
      </w:r>
      <w:r w:rsidR="008D3DA5">
        <w:rPr>
          <w:sz w:val="24"/>
          <w:szCs w:val="24"/>
        </w:rPr>
        <w:t xml:space="preserve"> de las que aparecen en el alias</w:t>
      </w:r>
      <w:r>
        <w:rPr>
          <w:sz w:val="24"/>
          <w:szCs w:val="24"/>
        </w:rPr>
        <w:t xml:space="preserve"> se redirija aquí, pero si es “</w:t>
      </w:r>
      <w:r>
        <w:rPr>
          <w:b/>
          <w:bCs/>
          <w:sz w:val="24"/>
          <w:szCs w:val="24"/>
        </w:rPr>
        <w:t>.</w:t>
      </w:r>
      <w:proofErr w:type="spellStart"/>
      <w:r>
        <w:rPr>
          <w:b/>
          <w:bCs/>
          <w:sz w:val="24"/>
          <w:szCs w:val="24"/>
        </w:rPr>
        <w:t>com</w:t>
      </w:r>
      <w:proofErr w:type="spellEnd"/>
      <w:r>
        <w:rPr>
          <w:sz w:val="24"/>
          <w:szCs w:val="24"/>
        </w:rPr>
        <w:t>”, “</w:t>
      </w:r>
      <w:r>
        <w:rPr>
          <w:b/>
          <w:bCs/>
          <w:sz w:val="24"/>
          <w:szCs w:val="24"/>
        </w:rPr>
        <w:t>.net</w:t>
      </w:r>
      <w:r>
        <w:rPr>
          <w:sz w:val="24"/>
          <w:szCs w:val="24"/>
        </w:rPr>
        <w:t>” o “</w:t>
      </w:r>
      <w:r>
        <w:rPr>
          <w:b/>
          <w:bCs/>
          <w:sz w:val="24"/>
          <w:szCs w:val="24"/>
        </w:rPr>
        <w:t>.es</w:t>
      </w:r>
      <w:r>
        <w:rPr>
          <w:sz w:val="24"/>
          <w:szCs w:val="24"/>
        </w:rPr>
        <w:t>” se enviará al primer sitio.</w:t>
      </w:r>
    </w:p>
    <w:p w14:paraId="01350C07" w14:textId="27B21596" w:rsidR="0025110E" w:rsidRDefault="0025110E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Ahora creamos el archivo HTML para este tercer sitio: “</w:t>
      </w:r>
      <w:r w:rsidRPr="0025110E">
        <w:rPr>
          <w:b/>
          <w:bCs/>
          <w:sz w:val="24"/>
          <w:szCs w:val="24"/>
        </w:rPr>
        <w:t xml:space="preserve">sudo </w:t>
      </w:r>
      <w:proofErr w:type="spellStart"/>
      <w:r w:rsidRPr="0025110E">
        <w:rPr>
          <w:b/>
          <w:bCs/>
          <w:sz w:val="24"/>
          <w:szCs w:val="24"/>
        </w:rPr>
        <w:t>mkdir</w:t>
      </w:r>
      <w:proofErr w:type="spellEnd"/>
      <w:r w:rsidRPr="0025110E">
        <w:rPr>
          <w:b/>
          <w:bCs/>
          <w:sz w:val="24"/>
          <w:szCs w:val="24"/>
        </w:rPr>
        <w:t xml:space="preserve"> /</w:t>
      </w:r>
      <w:proofErr w:type="spellStart"/>
      <w:r w:rsidRPr="0025110E">
        <w:rPr>
          <w:b/>
          <w:bCs/>
          <w:sz w:val="24"/>
          <w:szCs w:val="24"/>
        </w:rPr>
        <w:t>var</w:t>
      </w:r>
      <w:proofErr w:type="spellEnd"/>
      <w:r w:rsidRPr="0025110E">
        <w:rPr>
          <w:b/>
          <w:bCs/>
          <w:sz w:val="24"/>
          <w:szCs w:val="24"/>
        </w:rPr>
        <w:t>/www/404 &amp;&amp; sudo nano /</w:t>
      </w:r>
      <w:proofErr w:type="spellStart"/>
      <w:r w:rsidRPr="0025110E">
        <w:rPr>
          <w:b/>
          <w:bCs/>
          <w:sz w:val="24"/>
          <w:szCs w:val="24"/>
        </w:rPr>
        <w:t>var</w:t>
      </w:r>
      <w:proofErr w:type="spellEnd"/>
      <w:r w:rsidRPr="0025110E">
        <w:rPr>
          <w:b/>
          <w:bCs/>
          <w:sz w:val="24"/>
          <w:szCs w:val="24"/>
        </w:rPr>
        <w:t>/www/404/index.html</w:t>
      </w:r>
      <w:r>
        <w:rPr>
          <w:sz w:val="24"/>
          <w:szCs w:val="24"/>
        </w:rPr>
        <w:t>”.</w:t>
      </w:r>
    </w:p>
    <w:p w14:paraId="75F2F33B" w14:textId="449CF925" w:rsidR="00581C17" w:rsidRDefault="00581C17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Ingresamos el código HTML que queramos que se muestre en la página de error.</w:t>
      </w:r>
    </w:p>
    <w:p w14:paraId="550EDEB3" w14:textId="2F5577DE" w:rsidR="00581C17" w:rsidRDefault="007B1570" w:rsidP="005A64CA">
      <w:pPr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76B835" wp14:editId="336E7399">
            <wp:extent cx="5400040" cy="2912745"/>
            <wp:effectExtent l="19050" t="19050" r="1016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45DD4" w14:textId="1782C7D1" w:rsidR="007B1570" w:rsidRDefault="00454F3D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Habilitamos el sitio y recargamos Apache con el comando “</w:t>
      </w:r>
      <w:r>
        <w:rPr>
          <w:b/>
          <w:bCs/>
          <w:sz w:val="24"/>
          <w:szCs w:val="24"/>
        </w:rPr>
        <w:t xml:space="preserve">sudo a2ensite 404.conf &amp;&amp; sudo </w:t>
      </w:r>
      <w:proofErr w:type="spellStart"/>
      <w:r>
        <w:rPr>
          <w:b/>
          <w:bCs/>
          <w:sz w:val="24"/>
          <w:szCs w:val="24"/>
        </w:rPr>
        <w:t>systemctl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reload</w:t>
      </w:r>
      <w:proofErr w:type="spellEnd"/>
      <w:r>
        <w:rPr>
          <w:b/>
          <w:bCs/>
          <w:sz w:val="24"/>
          <w:szCs w:val="24"/>
        </w:rPr>
        <w:t xml:space="preserve"> apache2</w:t>
      </w:r>
      <w:r>
        <w:rPr>
          <w:sz w:val="24"/>
          <w:szCs w:val="24"/>
        </w:rPr>
        <w:t>”.</w:t>
      </w:r>
    </w:p>
    <w:p w14:paraId="0F3867C8" w14:textId="5A8D3820" w:rsidR="00454F3D" w:rsidRDefault="00AC6EDB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B69C34C" wp14:editId="7FAE3DFE">
            <wp:extent cx="5400040" cy="280035"/>
            <wp:effectExtent l="19050" t="19050" r="10160" b="247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F1164" w14:textId="5C55DE22" w:rsidR="00AC6EDB" w:rsidRDefault="00327C43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Volvemos a abrir el bloc de notas de la máquina local en modo administrador y escribimos lo siguiente al final:</w:t>
      </w:r>
    </w:p>
    <w:p w14:paraId="39DCDC73" w14:textId="7753E3B9" w:rsidR="0061317E" w:rsidRPr="0061317E" w:rsidRDefault="00124AE7" w:rsidP="00124AE7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{dirección-ip-pública-instancia}</w:t>
      </w:r>
      <w:r w:rsidRPr="00124AE7">
        <w:rPr>
          <w:b/>
          <w:bCs/>
          <w:sz w:val="24"/>
          <w:szCs w:val="24"/>
        </w:rPr>
        <w:t xml:space="preserve"> </w:t>
      </w:r>
      <w:proofErr w:type="gramStart"/>
      <w:r w:rsidR="00F919F0">
        <w:rPr>
          <w:b/>
          <w:bCs/>
          <w:sz w:val="24"/>
          <w:szCs w:val="24"/>
        </w:rPr>
        <w:t>*</w:t>
      </w:r>
      <w:r w:rsidRPr="00124AE7">
        <w:rPr>
          <w:b/>
          <w:bCs/>
          <w:sz w:val="24"/>
          <w:szCs w:val="24"/>
        </w:rPr>
        <w:t>.{</w:t>
      </w:r>
      <w:proofErr w:type="gramEnd"/>
      <w:r w:rsidRPr="00124AE7">
        <w:rPr>
          <w:b/>
          <w:bCs/>
          <w:sz w:val="24"/>
          <w:szCs w:val="24"/>
        </w:rPr>
        <w:t>nombre-alumno}.</w:t>
      </w:r>
      <w:r w:rsidR="00F919F0">
        <w:rPr>
          <w:b/>
          <w:bCs/>
          <w:sz w:val="24"/>
          <w:szCs w:val="24"/>
        </w:rPr>
        <w:t>*</w:t>
      </w:r>
      <w:r w:rsidR="008950B4">
        <w:rPr>
          <w:b/>
          <w:bCs/>
          <w:sz w:val="24"/>
          <w:szCs w:val="24"/>
        </w:rPr>
        <w:t xml:space="preserve"> </w:t>
      </w:r>
      <w:r w:rsidR="008950B4" w:rsidRPr="008950B4">
        <w:rPr>
          <w:sz w:val="24"/>
          <w:szCs w:val="24"/>
        </w:rPr>
        <w:t>-&gt;</w:t>
      </w:r>
      <w:r w:rsidR="008950B4">
        <w:rPr>
          <w:b/>
          <w:bCs/>
          <w:sz w:val="24"/>
          <w:szCs w:val="24"/>
        </w:rPr>
        <w:t xml:space="preserve"> </w:t>
      </w:r>
      <w:r w:rsidR="0061317E">
        <w:rPr>
          <w:sz w:val="24"/>
          <w:szCs w:val="24"/>
        </w:rPr>
        <w:t>(tantas veces como URLs queramos añadir)</w:t>
      </w:r>
    </w:p>
    <w:p w14:paraId="08108C81" w14:textId="0458A1F1" w:rsidR="00C33C33" w:rsidRDefault="00C33C33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Ahora probamos a visitar, por ejemplo, la URL </w:t>
      </w:r>
      <w:proofErr w:type="gramStart"/>
      <w:r w:rsidRPr="00826E05">
        <w:rPr>
          <w:b/>
          <w:bCs/>
          <w:sz w:val="24"/>
          <w:szCs w:val="24"/>
        </w:rPr>
        <w:t>www.{</w:t>
      </w:r>
      <w:proofErr w:type="gramEnd"/>
      <w:r w:rsidRPr="00826E05">
        <w:rPr>
          <w:b/>
          <w:bCs/>
          <w:sz w:val="24"/>
          <w:szCs w:val="24"/>
        </w:rPr>
        <w:t>nombre-alumno}.fr</w:t>
      </w:r>
      <w:r>
        <w:rPr>
          <w:sz w:val="24"/>
          <w:szCs w:val="24"/>
        </w:rPr>
        <w:t xml:space="preserve"> en el navegador web local.</w:t>
      </w:r>
    </w:p>
    <w:p w14:paraId="7F1FF5B9" w14:textId="43ACB0A9" w:rsidR="00C33C33" w:rsidRDefault="00084EED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F268137" wp14:editId="002E48F3">
            <wp:extent cx="5400040" cy="1240790"/>
            <wp:effectExtent l="19050" t="19050" r="10160" b="165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21092" w14:textId="11428E54" w:rsidR="00C90429" w:rsidRDefault="00C90429" w:rsidP="005A64CA">
      <w:pPr>
        <w:jc w:val="both"/>
        <w:rPr>
          <w:sz w:val="24"/>
          <w:szCs w:val="24"/>
        </w:rPr>
      </w:pPr>
    </w:p>
    <w:p w14:paraId="415AE576" w14:textId="3A2EF774" w:rsidR="00C90429" w:rsidRDefault="009C69D9" w:rsidP="005A64CA">
      <w:pPr>
        <w:jc w:val="both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2. </w:t>
      </w:r>
      <w:r w:rsidR="000347EE">
        <w:rPr>
          <w:b/>
          <w:bCs/>
          <w:sz w:val="40"/>
          <w:szCs w:val="40"/>
          <w:u w:val="single"/>
        </w:rPr>
        <w:t>IP pública elástica</w:t>
      </w:r>
      <w:r w:rsidR="000D71BC">
        <w:rPr>
          <w:b/>
          <w:bCs/>
          <w:sz w:val="40"/>
          <w:szCs w:val="40"/>
          <w:u w:val="single"/>
        </w:rPr>
        <w:fldChar w:fldCharType="begin"/>
      </w:r>
      <w:r w:rsidR="000D71BC">
        <w:instrText xml:space="preserve"> XE "</w:instrText>
      </w:r>
      <w:r w:rsidR="000D71BC" w:rsidRPr="00D413F3">
        <w:rPr>
          <w:b/>
          <w:bCs/>
          <w:sz w:val="40"/>
          <w:szCs w:val="40"/>
          <w:u w:val="single"/>
        </w:rPr>
        <w:instrText>2. IP pública elástica</w:instrText>
      </w:r>
      <w:r w:rsidR="000D71BC">
        <w:instrText xml:space="preserve">" </w:instrText>
      </w:r>
      <w:r w:rsidR="000D71BC">
        <w:rPr>
          <w:b/>
          <w:bCs/>
          <w:sz w:val="40"/>
          <w:szCs w:val="40"/>
          <w:u w:val="single"/>
        </w:rPr>
        <w:fldChar w:fldCharType="end"/>
      </w:r>
    </w:p>
    <w:p w14:paraId="49EF133E" w14:textId="73E63365" w:rsidR="000347EE" w:rsidRDefault="000347EE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hemos podido comprobar, cada vez que el laboratorio </w:t>
      </w:r>
      <w:r w:rsidR="00037F93">
        <w:rPr>
          <w:sz w:val="24"/>
          <w:szCs w:val="24"/>
        </w:rPr>
        <w:t>se apaga y lo volvemos a encender la dirección IP pública de nuestro servidor/instancia de AWS cambia, debido a que hay un número limitado de ellas en el mundo y no estamos pagando por ella.</w:t>
      </w:r>
    </w:p>
    <w:p w14:paraId="614E9224" w14:textId="35F17E10" w:rsidR="00772BEE" w:rsidRDefault="00772BEE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Esto puede ser algo incómodo debido que hay que ir renovándola cada vez que pasa, es por esto que AWS cuenta con una </w:t>
      </w:r>
      <w:r w:rsidRPr="00772BEE">
        <w:rPr>
          <w:sz w:val="24"/>
          <w:szCs w:val="24"/>
        </w:rPr>
        <w:t>opción llamada “</w:t>
      </w:r>
      <w:proofErr w:type="spellStart"/>
      <w:r w:rsidR="00F81F5C">
        <w:fldChar w:fldCharType="begin"/>
      </w:r>
      <w:r w:rsidR="00F81F5C">
        <w:instrText xml:space="preserve"> HYPERLINK "https://docs.aws.amazon.com/AWSEC2/latest/UserGuide/elastic</w:instrText>
      </w:r>
      <w:r w:rsidR="00F81F5C">
        <w:instrText xml:space="preserve">-ip-addresses-eip.html" </w:instrText>
      </w:r>
      <w:r w:rsidR="00F81F5C">
        <w:fldChar w:fldCharType="separate"/>
      </w:r>
      <w:r w:rsidRPr="00772BEE">
        <w:rPr>
          <w:rStyle w:val="Hyperlink"/>
          <w:b/>
          <w:bCs/>
          <w:color w:val="auto"/>
          <w:sz w:val="24"/>
          <w:szCs w:val="24"/>
          <w:u w:val="none"/>
        </w:rPr>
        <w:t>Elastic</w:t>
      </w:r>
      <w:proofErr w:type="spellEnd"/>
      <w:r w:rsidRPr="00772BEE">
        <w:rPr>
          <w:rStyle w:val="Hyperlink"/>
          <w:b/>
          <w:bCs/>
          <w:color w:val="auto"/>
          <w:sz w:val="24"/>
          <w:szCs w:val="24"/>
          <w:u w:val="none"/>
        </w:rPr>
        <w:t xml:space="preserve"> IP </w:t>
      </w:r>
      <w:proofErr w:type="spellStart"/>
      <w:r w:rsidRPr="00772BEE">
        <w:rPr>
          <w:rStyle w:val="Hyperlink"/>
          <w:b/>
          <w:bCs/>
          <w:color w:val="auto"/>
          <w:sz w:val="24"/>
          <w:szCs w:val="24"/>
          <w:u w:val="none"/>
        </w:rPr>
        <w:t>Address</w:t>
      </w:r>
      <w:proofErr w:type="spellEnd"/>
      <w:r w:rsidR="00F81F5C">
        <w:rPr>
          <w:rStyle w:val="Hyperlink"/>
          <w:b/>
          <w:bCs/>
          <w:color w:val="auto"/>
          <w:sz w:val="24"/>
          <w:szCs w:val="24"/>
          <w:u w:val="none"/>
        </w:rPr>
        <w:fldChar w:fldCharType="end"/>
      </w:r>
      <w:r w:rsidRPr="00772BEE">
        <w:rPr>
          <w:sz w:val="24"/>
          <w:szCs w:val="24"/>
        </w:rPr>
        <w:t>”</w:t>
      </w:r>
      <w:hyperlink r:id="rId46" w:history="1">
        <w:r w:rsidRPr="00772BE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>
        <w:rPr>
          <w:sz w:val="24"/>
          <w:szCs w:val="24"/>
        </w:rPr>
        <w:t>.</w:t>
      </w:r>
    </w:p>
    <w:p w14:paraId="0C7DFE16" w14:textId="23D2EBCA" w:rsidR="00772BEE" w:rsidRDefault="00772BEE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Con la IP pública elástica podemos ahorrarnos este proceso tedioso.</w:t>
      </w:r>
    </w:p>
    <w:p w14:paraId="6DAC61BF" w14:textId="112077C8" w:rsidR="00772BEE" w:rsidRDefault="00772BEE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Para este apartado final de la práctica, vamos a asociar una nueva IP pública elástica a nuestra instancia de AWS.</w:t>
      </w:r>
    </w:p>
    <w:p w14:paraId="259FFE10" w14:textId="05E26D74" w:rsidR="009B357B" w:rsidRDefault="009B357B" w:rsidP="005A64CA">
      <w:pPr>
        <w:jc w:val="both"/>
        <w:rPr>
          <w:sz w:val="24"/>
          <w:szCs w:val="24"/>
        </w:rPr>
      </w:pPr>
    </w:p>
    <w:p w14:paraId="5A8DB31C" w14:textId="27136F86" w:rsidR="009B357B" w:rsidRPr="009B357B" w:rsidRDefault="009B357B" w:rsidP="005A64CA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2.1. Creación</w:t>
      </w:r>
      <w:r w:rsidR="00F1528A">
        <w:rPr>
          <w:b/>
          <w:bCs/>
          <w:sz w:val="32"/>
          <w:szCs w:val="32"/>
        </w:rPr>
        <w:fldChar w:fldCharType="begin"/>
      </w:r>
      <w:r w:rsidR="00F1528A">
        <w:instrText xml:space="preserve"> XE "</w:instrText>
      </w:r>
      <w:r w:rsidR="00F1528A" w:rsidRPr="00416739">
        <w:rPr>
          <w:b/>
          <w:bCs/>
          <w:sz w:val="32"/>
          <w:szCs w:val="32"/>
        </w:rPr>
        <w:instrText>2.1. Creación</w:instrText>
      </w:r>
      <w:r w:rsidR="00F1528A">
        <w:instrText xml:space="preserve">" </w:instrText>
      </w:r>
      <w:r w:rsidR="00F1528A">
        <w:rPr>
          <w:b/>
          <w:bCs/>
          <w:sz w:val="32"/>
          <w:szCs w:val="32"/>
        </w:rPr>
        <w:fldChar w:fldCharType="end"/>
      </w:r>
    </w:p>
    <w:p w14:paraId="2E5F1802" w14:textId="271318A3" w:rsidR="006E25CE" w:rsidRDefault="00772BEE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Nos dirigi</w:t>
      </w:r>
      <w:r w:rsidRPr="00772BEE">
        <w:rPr>
          <w:sz w:val="24"/>
          <w:szCs w:val="24"/>
        </w:rPr>
        <w:t xml:space="preserve">mos al </w:t>
      </w:r>
      <w:hyperlink r:id="rId47" w:anchor="Home:" w:history="1">
        <w:r w:rsidRPr="00772BEE">
          <w:rPr>
            <w:rStyle w:val="Hyperlink"/>
            <w:b/>
            <w:bCs/>
            <w:color w:val="auto"/>
            <w:sz w:val="24"/>
            <w:szCs w:val="24"/>
            <w:u w:val="none"/>
          </w:rPr>
          <w:t>panel de control de EC2</w:t>
        </w:r>
        <w:r w:rsidRPr="00772BE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b/>
            <w:bCs/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6E25CE">
        <w:rPr>
          <w:sz w:val="24"/>
          <w:szCs w:val="24"/>
        </w:rPr>
        <w:t>. En el panel lateral izquierdo, nos dirigimos a la pestaña “</w:t>
      </w:r>
      <w:r w:rsidR="006E25CE">
        <w:rPr>
          <w:b/>
          <w:bCs/>
          <w:sz w:val="24"/>
          <w:szCs w:val="24"/>
        </w:rPr>
        <w:t>Network &amp; Security</w:t>
      </w:r>
      <w:r w:rsidR="006E25CE">
        <w:rPr>
          <w:sz w:val="24"/>
          <w:szCs w:val="24"/>
        </w:rPr>
        <w:t xml:space="preserve">”, donde haremos clic </w:t>
      </w:r>
      <w:r w:rsidR="006E25CE" w:rsidRPr="006E25CE">
        <w:rPr>
          <w:sz w:val="24"/>
          <w:szCs w:val="24"/>
        </w:rPr>
        <w:t>en la opción “</w:t>
      </w:r>
      <w:proofErr w:type="spellStart"/>
      <w:r w:rsidR="00F81F5C">
        <w:fldChar w:fldCharType="begin"/>
      </w:r>
      <w:r w:rsidR="00F81F5C">
        <w:instrText xml:space="preserve"> HYPERLINK "https://us-east-1.console.aws.amazon.com/ec2/home" \l "Addresses:" </w:instrText>
      </w:r>
      <w:r w:rsidR="00F81F5C">
        <w:fldChar w:fldCharType="separate"/>
      </w:r>
      <w:r w:rsidR="006E25CE" w:rsidRPr="006E25CE">
        <w:rPr>
          <w:rStyle w:val="Hyperlink"/>
          <w:b/>
          <w:bCs/>
          <w:color w:val="auto"/>
          <w:sz w:val="24"/>
          <w:szCs w:val="24"/>
          <w:u w:val="none"/>
        </w:rPr>
        <w:t>Elastics</w:t>
      </w:r>
      <w:proofErr w:type="spellEnd"/>
      <w:r w:rsidR="006E25CE" w:rsidRPr="006E25CE">
        <w:rPr>
          <w:rStyle w:val="Hyperlink"/>
          <w:b/>
          <w:bCs/>
          <w:color w:val="auto"/>
          <w:sz w:val="24"/>
          <w:szCs w:val="24"/>
          <w:u w:val="none"/>
        </w:rPr>
        <w:t xml:space="preserve"> </w:t>
      </w:r>
      <w:proofErr w:type="spellStart"/>
      <w:r w:rsidR="006E25CE" w:rsidRPr="006E25CE">
        <w:rPr>
          <w:rStyle w:val="Hyperlink"/>
          <w:b/>
          <w:bCs/>
          <w:color w:val="auto"/>
          <w:sz w:val="24"/>
          <w:szCs w:val="24"/>
          <w:u w:val="none"/>
        </w:rPr>
        <w:t>IPs</w:t>
      </w:r>
      <w:proofErr w:type="spellEnd"/>
      <w:r w:rsidR="00F81F5C">
        <w:rPr>
          <w:rStyle w:val="Hyperlink"/>
          <w:b/>
          <w:bCs/>
          <w:color w:val="auto"/>
          <w:sz w:val="24"/>
          <w:szCs w:val="24"/>
          <w:u w:val="none"/>
        </w:rPr>
        <w:fldChar w:fldCharType="end"/>
      </w:r>
      <w:r w:rsidR="006E25CE" w:rsidRPr="006E25CE">
        <w:rPr>
          <w:sz w:val="24"/>
          <w:szCs w:val="24"/>
        </w:rPr>
        <w:t>”</w:t>
      </w:r>
      <w:hyperlink r:id="rId48" w:anchor="Addresses:" w:history="1">
        <w:r w:rsidR="006E25CE" w:rsidRPr="006E25C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581A3D">
        <w:rPr>
          <w:sz w:val="24"/>
          <w:szCs w:val="24"/>
        </w:rPr>
        <w:t>.</w:t>
      </w:r>
    </w:p>
    <w:p w14:paraId="22A4F431" w14:textId="5AAF560A" w:rsidR="004A5B2A" w:rsidRDefault="00904F13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384AD47" wp14:editId="47D519CC">
            <wp:extent cx="1647825" cy="1724025"/>
            <wp:effectExtent l="19050" t="19050" r="28575" b="285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2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F3DAB" w14:textId="6793211A" w:rsidR="00581A3D" w:rsidRDefault="00581A3D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Hacemos clic en el botón “</w:t>
      </w:r>
      <w:proofErr w:type="spellStart"/>
      <w:r>
        <w:rPr>
          <w:b/>
          <w:bCs/>
          <w:sz w:val="24"/>
          <w:szCs w:val="24"/>
        </w:rPr>
        <w:t>Allocate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Elastic</w:t>
      </w:r>
      <w:proofErr w:type="spellEnd"/>
      <w:r>
        <w:rPr>
          <w:b/>
          <w:bCs/>
          <w:sz w:val="24"/>
          <w:szCs w:val="24"/>
        </w:rPr>
        <w:t xml:space="preserve"> IP </w:t>
      </w:r>
      <w:proofErr w:type="spellStart"/>
      <w:r>
        <w:rPr>
          <w:b/>
          <w:bCs/>
          <w:sz w:val="24"/>
          <w:szCs w:val="24"/>
        </w:rPr>
        <w:t>address</w:t>
      </w:r>
      <w:proofErr w:type="spellEnd"/>
      <w:r>
        <w:rPr>
          <w:sz w:val="24"/>
          <w:szCs w:val="24"/>
        </w:rPr>
        <w:t>” de color naranja en la esquina superior derecha.</w:t>
      </w:r>
    </w:p>
    <w:p w14:paraId="1269DD8E" w14:textId="426DEA75" w:rsidR="008C7882" w:rsidRDefault="006F28D6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5544A3C" wp14:editId="63A16A0A">
            <wp:extent cx="2219325" cy="39052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868C4" w14:textId="401799E2" w:rsidR="006F28D6" w:rsidRDefault="009E30F2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Se abre una página de configuración para la nueva IP pública elástica.</w:t>
      </w:r>
    </w:p>
    <w:p w14:paraId="64775C39" w14:textId="56D61FE6" w:rsidR="009E30F2" w:rsidRDefault="009E30F2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Dejamos la primera opción por defecto</w:t>
      </w:r>
      <w:r w:rsidR="00025DFC">
        <w:rPr>
          <w:sz w:val="24"/>
          <w:szCs w:val="24"/>
        </w:rPr>
        <w:t>.</w:t>
      </w:r>
    </w:p>
    <w:p w14:paraId="6F928E06" w14:textId="736301DA" w:rsidR="000D7D7C" w:rsidRDefault="000D7D7C" w:rsidP="005A64CA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9961E0" wp14:editId="381DE78F">
            <wp:extent cx="5400040" cy="3189605"/>
            <wp:effectExtent l="19050" t="19050" r="1016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AFD9C" w14:textId="413BAFB8" w:rsidR="008D709C" w:rsidRDefault="006A1CBE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Hacemos clic en el botón “</w:t>
      </w:r>
      <w:proofErr w:type="spellStart"/>
      <w:r>
        <w:rPr>
          <w:b/>
          <w:bCs/>
          <w:sz w:val="24"/>
          <w:szCs w:val="24"/>
        </w:rPr>
        <w:t>Allocate</w:t>
      </w:r>
      <w:proofErr w:type="spellEnd"/>
      <w:r>
        <w:rPr>
          <w:sz w:val="24"/>
          <w:szCs w:val="24"/>
        </w:rPr>
        <w:t>” en naranja abajo a la derecha.</w:t>
      </w:r>
    </w:p>
    <w:p w14:paraId="66F8E452" w14:textId="77777777" w:rsidR="000D688E" w:rsidRDefault="0097482D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F92AD65" wp14:editId="578A532C">
            <wp:extent cx="1085850" cy="4953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9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C2E26" w14:textId="77777777" w:rsidR="000D688E" w:rsidRDefault="000D688E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Se muestra un mensaje de confirmación de la creación de la misma.</w:t>
      </w:r>
    </w:p>
    <w:p w14:paraId="29D10DFF" w14:textId="22520D85" w:rsidR="006A1CBE" w:rsidRDefault="000D688E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FA890E" wp14:editId="3017F656">
            <wp:extent cx="3048000" cy="619125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0DD7DB6" w14:textId="264DA053" w:rsidR="000D688E" w:rsidRDefault="000D688E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En la lista que nos aparece podemos ver la nueva dirección IP que podremos utilizar.</w:t>
      </w:r>
    </w:p>
    <w:p w14:paraId="0B0C5E28" w14:textId="63B47941" w:rsidR="000D688E" w:rsidRDefault="00B365B6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70B43EC" wp14:editId="23CA15B2">
            <wp:extent cx="5400040" cy="392430"/>
            <wp:effectExtent l="19050" t="19050" r="10160" b="266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C9CCA" w14:textId="1C37B39F" w:rsidR="009B357B" w:rsidRDefault="009B357B" w:rsidP="005A64CA">
      <w:pPr>
        <w:jc w:val="both"/>
        <w:rPr>
          <w:sz w:val="24"/>
          <w:szCs w:val="24"/>
        </w:rPr>
      </w:pPr>
    </w:p>
    <w:p w14:paraId="1FF2A41E" w14:textId="6ABC90CF" w:rsidR="009B357B" w:rsidRPr="009B357B" w:rsidRDefault="009B357B" w:rsidP="005A64CA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2.2. Asociación</w:t>
      </w:r>
      <w:r w:rsidR="00F1528A">
        <w:rPr>
          <w:b/>
          <w:bCs/>
          <w:sz w:val="32"/>
          <w:szCs w:val="32"/>
        </w:rPr>
        <w:fldChar w:fldCharType="begin"/>
      </w:r>
      <w:r w:rsidR="00F1528A">
        <w:instrText xml:space="preserve"> XE "</w:instrText>
      </w:r>
      <w:r w:rsidR="00F1528A" w:rsidRPr="00A92F0D">
        <w:rPr>
          <w:b/>
          <w:bCs/>
          <w:sz w:val="32"/>
          <w:szCs w:val="32"/>
        </w:rPr>
        <w:instrText>2.2. Asociación</w:instrText>
      </w:r>
      <w:r w:rsidR="00F1528A">
        <w:instrText xml:space="preserve">" </w:instrText>
      </w:r>
      <w:r w:rsidR="00F1528A">
        <w:rPr>
          <w:b/>
          <w:bCs/>
          <w:sz w:val="32"/>
          <w:szCs w:val="32"/>
        </w:rPr>
        <w:fldChar w:fldCharType="end"/>
      </w:r>
    </w:p>
    <w:p w14:paraId="4A384C4E" w14:textId="1BAD968D" w:rsidR="00B365B6" w:rsidRDefault="009B357B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El siguiente paso es asociar</w:t>
      </w:r>
      <w:r w:rsidR="0029617B">
        <w:rPr>
          <w:sz w:val="24"/>
          <w:szCs w:val="24"/>
        </w:rPr>
        <w:t xml:space="preserve"> esta dirección IP con la instancia deseada, en nuestro caso la instancia “</w:t>
      </w:r>
      <w:proofErr w:type="spellStart"/>
      <w:r w:rsidR="0029617B">
        <w:rPr>
          <w:b/>
          <w:bCs/>
          <w:sz w:val="24"/>
          <w:szCs w:val="24"/>
        </w:rPr>
        <w:t>WebServer</w:t>
      </w:r>
      <w:proofErr w:type="spellEnd"/>
      <w:r w:rsidR="0029617B">
        <w:rPr>
          <w:sz w:val="24"/>
          <w:szCs w:val="24"/>
        </w:rPr>
        <w:t>”.</w:t>
      </w:r>
    </w:p>
    <w:p w14:paraId="6D7563DB" w14:textId="25946454" w:rsidR="004B5431" w:rsidRPr="00821EF7" w:rsidRDefault="004B5431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Marcamos la dirección IP en la lista. Hacemos clic en el botón “</w:t>
      </w:r>
      <w:proofErr w:type="spellStart"/>
      <w:r>
        <w:rPr>
          <w:b/>
          <w:bCs/>
          <w:sz w:val="24"/>
          <w:szCs w:val="24"/>
        </w:rPr>
        <w:t>Actions</w:t>
      </w:r>
      <w:proofErr w:type="spellEnd"/>
      <w:r>
        <w:rPr>
          <w:sz w:val="24"/>
          <w:szCs w:val="24"/>
        </w:rPr>
        <w:t>” en la esquina superior derecha.</w:t>
      </w:r>
      <w:r w:rsidR="00821EF7">
        <w:rPr>
          <w:sz w:val="24"/>
          <w:szCs w:val="24"/>
        </w:rPr>
        <w:t xml:space="preserve"> Dentro elegimos la opción “</w:t>
      </w:r>
      <w:proofErr w:type="spellStart"/>
      <w:r w:rsidR="00821EF7" w:rsidRPr="00821EF7">
        <w:rPr>
          <w:b/>
          <w:bCs/>
          <w:sz w:val="24"/>
          <w:szCs w:val="24"/>
        </w:rPr>
        <w:t>Associate</w:t>
      </w:r>
      <w:proofErr w:type="spellEnd"/>
      <w:r w:rsidR="00821EF7" w:rsidRPr="00821EF7">
        <w:rPr>
          <w:b/>
          <w:bCs/>
          <w:sz w:val="24"/>
          <w:szCs w:val="24"/>
        </w:rPr>
        <w:t xml:space="preserve"> </w:t>
      </w:r>
      <w:proofErr w:type="spellStart"/>
      <w:r w:rsidR="00821EF7" w:rsidRPr="00821EF7">
        <w:rPr>
          <w:b/>
          <w:bCs/>
          <w:sz w:val="24"/>
          <w:szCs w:val="24"/>
        </w:rPr>
        <w:t>Elastic</w:t>
      </w:r>
      <w:proofErr w:type="spellEnd"/>
      <w:r w:rsidR="00821EF7" w:rsidRPr="00821EF7">
        <w:rPr>
          <w:b/>
          <w:bCs/>
          <w:sz w:val="24"/>
          <w:szCs w:val="24"/>
        </w:rPr>
        <w:t xml:space="preserve"> IP </w:t>
      </w:r>
      <w:proofErr w:type="spellStart"/>
      <w:r w:rsidR="00821EF7" w:rsidRPr="00821EF7">
        <w:rPr>
          <w:b/>
          <w:bCs/>
          <w:sz w:val="24"/>
          <w:szCs w:val="24"/>
        </w:rPr>
        <w:t>address</w:t>
      </w:r>
      <w:proofErr w:type="spellEnd"/>
      <w:r w:rsidR="00821EF7">
        <w:rPr>
          <w:sz w:val="24"/>
          <w:szCs w:val="24"/>
        </w:rPr>
        <w:t>”.</w:t>
      </w:r>
    </w:p>
    <w:p w14:paraId="3EBFDB3C" w14:textId="54635E68" w:rsidR="00821EF7" w:rsidRDefault="00821EF7" w:rsidP="005A64CA">
      <w:pPr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DC438F" wp14:editId="5CD43789">
            <wp:extent cx="2333625" cy="2771775"/>
            <wp:effectExtent l="19050" t="19050" r="28575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99B3E" w14:textId="047EF840" w:rsidR="00EA028E" w:rsidRDefault="008B1B97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Se muestra un menú para gestionar la asociación.</w:t>
      </w:r>
    </w:p>
    <w:p w14:paraId="16067383" w14:textId="6D5463EF" w:rsidR="008B1B97" w:rsidRDefault="008B1B97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En el primer apartado “</w:t>
      </w:r>
      <w:proofErr w:type="spellStart"/>
      <w:r>
        <w:rPr>
          <w:b/>
          <w:bCs/>
          <w:sz w:val="24"/>
          <w:szCs w:val="24"/>
        </w:rPr>
        <w:t>Resource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type</w:t>
      </w:r>
      <w:proofErr w:type="spellEnd"/>
      <w:r>
        <w:rPr>
          <w:sz w:val="24"/>
          <w:szCs w:val="24"/>
        </w:rPr>
        <w:t>”</w:t>
      </w:r>
      <w:r w:rsidR="003D738C">
        <w:rPr>
          <w:sz w:val="24"/>
          <w:szCs w:val="24"/>
        </w:rPr>
        <w:t xml:space="preserve"> elegimos la opción “</w:t>
      </w:r>
      <w:proofErr w:type="spellStart"/>
      <w:r w:rsidR="003D738C">
        <w:rPr>
          <w:b/>
          <w:bCs/>
          <w:sz w:val="24"/>
          <w:szCs w:val="24"/>
        </w:rPr>
        <w:t>Instance</w:t>
      </w:r>
      <w:proofErr w:type="spellEnd"/>
      <w:r w:rsidR="003D738C">
        <w:rPr>
          <w:sz w:val="24"/>
          <w:szCs w:val="24"/>
        </w:rPr>
        <w:t>”, que es el servicio al que vamos a asociar la IP.</w:t>
      </w:r>
    </w:p>
    <w:p w14:paraId="598AAC4D" w14:textId="453BF44E" w:rsidR="003D738C" w:rsidRDefault="00D25D44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C5727A1" wp14:editId="15D91D0B">
            <wp:extent cx="5400040" cy="1882775"/>
            <wp:effectExtent l="19050" t="19050" r="10160" b="222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82EDA" w14:textId="26244373" w:rsidR="00D25D44" w:rsidRDefault="007E12C4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En el apartado “</w:t>
      </w:r>
      <w:proofErr w:type="spellStart"/>
      <w:r>
        <w:rPr>
          <w:b/>
          <w:bCs/>
          <w:sz w:val="24"/>
          <w:szCs w:val="24"/>
        </w:rPr>
        <w:t>Instance</w:t>
      </w:r>
      <w:proofErr w:type="spellEnd"/>
      <w:r>
        <w:rPr>
          <w:sz w:val="24"/>
          <w:szCs w:val="24"/>
        </w:rPr>
        <w:t>”, hacemos clic y nos aparece un desplegable, donde seleccionaremos la instancia correspondiente.</w:t>
      </w:r>
    </w:p>
    <w:p w14:paraId="583C5F6E" w14:textId="4BA11D0E" w:rsidR="007E12C4" w:rsidRDefault="007E12C4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D6EE378" wp14:editId="2B70DD56">
            <wp:extent cx="5400040" cy="848360"/>
            <wp:effectExtent l="19050" t="19050" r="10160" b="279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491BA" w14:textId="721DAF43" w:rsidR="00B655C9" w:rsidRDefault="00B65DAF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Hacemos clic en el botón “</w:t>
      </w:r>
      <w:proofErr w:type="spellStart"/>
      <w:r>
        <w:rPr>
          <w:b/>
          <w:bCs/>
          <w:sz w:val="24"/>
          <w:szCs w:val="24"/>
        </w:rPr>
        <w:t>Associate</w:t>
      </w:r>
      <w:proofErr w:type="spellEnd"/>
      <w:r>
        <w:rPr>
          <w:sz w:val="24"/>
          <w:szCs w:val="24"/>
        </w:rPr>
        <w:t>”, abajo a la derecha.</w:t>
      </w:r>
    </w:p>
    <w:p w14:paraId="77D9A39C" w14:textId="401C9545" w:rsidR="00E76048" w:rsidRDefault="00086134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34718DE" wp14:editId="3FD4A2CA">
            <wp:extent cx="1200150" cy="47625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7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755CE" w14:textId="634989F0" w:rsidR="008A0FEA" w:rsidRDefault="00483C7B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Se muestra de nuevo un mensaje de confirmación.</w:t>
      </w:r>
    </w:p>
    <w:p w14:paraId="173DA191" w14:textId="2CFC4890" w:rsidR="00483C7B" w:rsidRDefault="003D2FAD" w:rsidP="005A64CA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07BB0B" wp14:editId="028B16F4">
            <wp:extent cx="5400040" cy="466725"/>
            <wp:effectExtent l="19050" t="19050" r="1016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87F73" w14:textId="6CFD8195" w:rsidR="003D2FAD" w:rsidRDefault="00921145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comprobamos </w:t>
      </w:r>
      <w:r w:rsidR="005A1DB4">
        <w:rPr>
          <w:sz w:val="24"/>
          <w:szCs w:val="24"/>
        </w:rPr>
        <w:t>el valor de la</w:t>
      </w:r>
      <w:r>
        <w:rPr>
          <w:sz w:val="24"/>
          <w:szCs w:val="24"/>
        </w:rPr>
        <w:t xml:space="preserve"> dirección IP pública elástica que hemos creado en la lista de direcciones podemos ver que coincide con la dirección IP pública que ahora aparece en el resumen de la instancia a la que la hemos asociado en el menú de instancias de EC2.</w:t>
      </w:r>
    </w:p>
    <w:p w14:paraId="3EFFC2C8" w14:textId="6BA53855" w:rsidR="00DD1E57" w:rsidRPr="00931051" w:rsidRDefault="00DD1E57" w:rsidP="005A64CA">
      <w:pPr>
        <w:jc w:val="both"/>
        <w:rPr>
          <w:b/>
          <w:bCs/>
          <w:sz w:val="24"/>
          <w:szCs w:val="24"/>
        </w:rPr>
      </w:pPr>
      <w:r w:rsidRPr="00931051">
        <w:rPr>
          <w:b/>
          <w:bCs/>
          <w:sz w:val="24"/>
          <w:szCs w:val="24"/>
        </w:rPr>
        <w:t>Dirección IP pública elástica:</w:t>
      </w:r>
    </w:p>
    <w:p w14:paraId="4F1AFC3D" w14:textId="3C6EF9A8" w:rsidR="00DD1E57" w:rsidRDefault="00DD1E57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005C063" wp14:editId="579FBE28">
            <wp:extent cx="1819275" cy="628650"/>
            <wp:effectExtent l="19050" t="19050" r="28575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2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C87B6" w14:textId="6AB80A67" w:rsidR="00DD1E57" w:rsidRPr="00931051" w:rsidRDefault="00DD1E57" w:rsidP="005A64CA">
      <w:pPr>
        <w:jc w:val="both"/>
        <w:rPr>
          <w:b/>
          <w:bCs/>
          <w:sz w:val="24"/>
          <w:szCs w:val="24"/>
        </w:rPr>
      </w:pPr>
      <w:r w:rsidRPr="00931051">
        <w:rPr>
          <w:b/>
          <w:bCs/>
          <w:sz w:val="24"/>
          <w:szCs w:val="24"/>
        </w:rPr>
        <w:t>Dirección IP pública de la instancia:</w:t>
      </w:r>
    </w:p>
    <w:p w14:paraId="31740BB4" w14:textId="3AA196D3" w:rsidR="00DD1E57" w:rsidRDefault="00312D9B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274F66" wp14:editId="3FE89A85">
            <wp:extent cx="2381250" cy="495300"/>
            <wp:effectExtent l="19050" t="19050" r="19050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9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3E69B" w14:textId="1AF8FA44" w:rsidR="00984819" w:rsidRDefault="003613E8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Además,</w:t>
      </w:r>
      <w:r w:rsidR="00984819">
        <w:rPr>
          <w:sz w:val="24"/>
          <w:szCs w:val="24"/>
        </w:rPr>
        <w:t xml:space="preserve"> podemos ver un nuevo apartado a la derecha del resumen que ha aparecido después de este proceso:</w:t>
      </w:r>
    </w:p>
    <w:p w14:paraId="5CE5A4B4" w14:textId="4EF8BB43" w:rsidR="00984819" w:rsidRDefault="00F76EF0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734E0F7" wp14:editId="088FCDAD">
            <wp:extent cx="1914525" cy="533400"/>
            <wp:effectExtent l="19050" t="19050" r="28575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C1BA4" w14:textId="1189A798" w:rsidR="00130143" w:rsidRDefault="00130143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Si hacemos la prueba de apagar el laboratorio de AWS y lo volvemos a encender, veremos que la IP pública de la instancia ahora no cambia, lo que hace que las conexiones y demás procesos no sean tan repetitivos y sean ahora más directos y rápidos.</w:t>
      </w:r>
    </w:p>
    <w:p w14:paraId="68EF3D38" w14:textId="3D0C86BA" w:rsidR="001D7C20" w:rsidRDefault="001D7C20" w:rsidP="005A64CA">
      <w:pPr>
        <w:jc w:val="both"/>
        <w:rPr>
          <w:sz w:val="24"/>
          <w:szCs w:val="24"/>
        </w:rPr>
      </w:pPr>
    </w:p>
    <w:p w14:paraId="2499714D" w14:textId="1B994D2E" w:rsidR="001D7C20" w:rsidRDefault="001D7C20" w:rsidP="005A64CA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2.3. Testeo</w:t>
      </w:r>
      <w:r w:rsidR="00C71A3F">
        <w:rPr>
          <w:b/>
          <w:bCs/>
          <w:sz w:val="32"/>
          <w:szCs w:val="32"/>
        </w:rPr>
        <w:fldChar w:fldCharType="begin"/>
      </w:r>
      <w:r w:rsidR="00C71A3F">
        <w:instrText xml:space="preserve"> XE "</w:instrText>
      </w:r>
      <w:r w:rsidR="00C71A3F" w:rsidRPr="00B86CE0">
        <w:rPr>
          <w:b/>
          <w:bCs/>
          <w:sz w:val="32"/>
          <w:szCs w:val="32"/>
        </w:rPr>
        <w:instrText>2.3. Testeo</w:instrText>
      </w:r>
      <w:r w:rsidR="00C71A3F">
        <w:instrText xml:space="preserve">" </w:instrText>
      </w:r>
      <w:r w:rsidR="00C71A3F">
        <w:rPr>
          <w:b/>
          <w:bCs/>
          <w:sz w:val="32"/>
          <w:szCs w:val="32"/>
        </w:rPr>
        <w:fldChar w:fldCharType="end"/>
      </w:r>
    </w:p>
    <w:p w14:paraId="48372D30" w14:textId="536B8C2C" w:rsidR="001D7C20" w:rsidRDefault="00F029C5" w:rsidP="005A64CA">
      <w:pPr>
        <w:jc w:val="both"/>
        <w:rPr>
          <w:sz w:val="24"/>
          <w:szCs w:val="24"/>
        </w:rPr>
      </w:pPr>
      <w:r>
        <w:rPr>
          <w:sz w:val="24"/>
          <w:szCs w:val="24"/>
        </w:rPr>
        <w:t>Si hacemos el cambio de IP en el archivo de hosts de nuestra máquina local y volvemos a introducir la URL (cualquiera de las configuradas en esta práctica) podemos comprobar cómo el cambio de IP a una elástica no ha afectado al servidor o provocado un mal funcionamiento del mismo.</w:t>
      </w:r>
    </w:p>
    <w:p w14:paraId="5FED5936" w14:textId="188DA92F" w:rsidR="00F029C5" w:rsidRDefault="004534AF" w:rsidP="005A64CA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Archivo de hosts:</w:t>
      </w:r>
    </w:p>
    <w:p w14:paraId="0DA04199" w14:textId="08C118B5" w:rsidR="004534AF" w:rsidRDefault="00D16F08" w:rsidP="005A64C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232945" wp14:editId="6F2F684C">
            <wp:extent cx="2924175" cy="329565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DD9D36" w14:textId="60094759" w:rsidR="00D16F08" w:rsidRDefault="00D16F08" w:rsidP="005A64CA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Introducción de una de las URLs:</w:t>
      </w:r>
    </w:p>
    <w:p w14:paraId="5F02FF24" w14:textId="59AE4D99" w:rsidR="00D16F08" w:rsidRDefault="00EA322F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5CFB401" wp14:editId="1C9779F4">
            <wp:extent cx="5400040" cy="1403985"/>
            <wp:effectExtent l="19050" t="19050" r="10160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3BA94" w14:textId="3306A4B7" w:rsidR="00513708" w:rsidRDefault="00513708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23F1C67" wp14:editId="51011EC7">
            <wp:extent cx="5400040" cy="1814830"/>
            <wp:effectExtent l="19050" t="19050" r="10160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E9D3F4" w14:textId="690D3329" w:rsidR="00513708" w:rsidRPr="00D16F08" w:rsidRDefault="00513708" w:rsidP="005A64C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7087FB" wp14:editId="3CE46D98">
            <wp:extent cx="5400040" cy="1229995"/>
            <wp:effectExtent l="19050" t="19050" r="10160" b="273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13708" w:rsidRPr="00D16F08" w:rsidSect="00C71A3F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76724" w14:textId="77777777" w:rsidR="00F81F5C" w:rsidRDefault="00F81F5C" w:rsidP="003C5D56">
      <w:pPr>
        <w:spacing w:after="0" w:line="240" w:lineRule="auto"/>
      </w:pPr>
      <w:r>
        <w:separator/>
      </w:r>
    </w:p>
  </w:endnote>
  <w:endnote w:type="continuationSeparator" w:id="0">
    <w:p w14:paraId="426C566F" w14:textId="77777777" w:rsidR="00F81F5C" w:rsidRDefault="00F81F5C" w:rsidP="003C5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9568612"/>
      <w:docPartObj>
        <w:docPartGallery w:val="Page Numbers (Bottom of Page)"/>
        <w:docPartUnique/>
      </w:docPartObj>
    </w:sdtPr>
    <w:sdtEndPr/>
    <w:sdtContent>
      <w:p w14:paraId="14638562" w14:textId="77777777" w:rsidR="00BD0845" w:rsidRDefault="00BD0845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358B942" wp14:editId="2DC8087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5" name="Group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EB7870" w14:textId="77777777" w:rsidR="00BD0845" w:rsidRPr="007C53B8" w:rsidRDefault="00BD0845">
                                <w:pPr>
                                  <w:jc w:val="center"/>
                                  <w:rPr>
                                    <w:rFonts w:ascii="Source Code Pro" w:hAnsi="Source Code Pro"/>
                                    <w:b/>
                                    <w:bCs/>
                                    <w:color w:val="323E4F" w:themeColor="text2" w:themeShade="BF"/>
                                  </w:rPr>
                                </w:pPr>
                                <w:r w:rsidRPr="007C53B8">
                                  <w:rPr>
                                    <w:rFonts w:ascii="Source Code Pro" w:hAnsi="Source Code Pro"/>
                                    <w:b/>
                                    <w:bCs/>
                                    <w:color w:val="323E4F" w:themeColor="text2" w:themeShade="BF"/>
                                  </w:rPr>
                                  <w:fldChar w:fldCharType="begin"/>
                                </w:r>
                                <w:r w:rsidRPr="007C53B8">
                                  <w:rPr>
                                    <w:rFonts w:ascii="Source Code Pro" w:hAnsi="Source Code Pro"/>
                                    <w:b/>
                                    <w:bCs/>
                                    <w:color w:val="323E4F" w:themeColor="text2" w:themeShade="BF"/>
                                  </w:rPr>
                                  <w:instrText xml:space="preserve"> PAGE    \* MERGEFORMAT </w:instrText>
                                </w:r>
                                <w:r w:rsidRPr="007C53B8">
                                  <w:rPr>
                                    <w:rFonts w:ascii="Source Code Pro" w:hAnsi="Source Code Pro"/>
                                    <w:b/>
                                    <w:bCs/>
                                    <w:color w:val="323E4F" w:themeColor="text2" w:themeShade="BF"/>
                                  </w:rPr>
                                  <w:fldChar w:fldCharType="separate"/>
                                </w:r>
                                <w:r w:rsidRPr="007C53B8">
                                  <w:rPr>
                                    <w:rFonts w:ascii="Source Code Pro" w:hAnsi="Source Code Pro"/>
                                    <w:b/>
                                    <w:bCs/>
                                    <w:noProof/>
                                    <w:color w:val="323E4F" w:themeColor="text2" w:themeShade="BF"/>
                                  </w:rPr>
                                  <w:t>2</w:t>
                                </w:r>
                                <w:r w:rsidRPr="007C53B8">
                                  <w:rPr>
                                    <w:rFonts w:ascii="Source Code Pro" w:hAnsi="Source Code Pro"/>
                                    <w:b/>
                                    <w:bCs/>
                                    <w:noProof/>
                                    <w:color w:val="323E4F" w:themeColor="text2" w:themeShade="BF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358B942" id="Group 5" o:spid="_x0000_s1029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  <v:textbox inset="0,0,0,0">
                      <w:txbxContent>
                        <w:p w14:paraId="4DEB7870" w14:textId="77777777" w:rsidR="00BD0845" w:rsidRPr="007C53B8" w:rsidRDefault="00BD0845">
                          <w:pPr>
                            <w:jc w:val="center"/>
                            <w:rPr>
                              <w:rFonts w:ascii="Source Code Pro" w:hAnsi="Source Code Pro"/>
                              <w:b/>
                              <w:bCs/>
                              <w:color w:val="323E4F" w:themeColor="text2" w:themeShade="BF"/>
                            </w:rPr>
                          </w:pPr>
                          <w:r w:rsidRPr="007C53B8">
                            <w:rPr>
                              <w:rFonts w:ascii="Source Code Pro" w:hAnsi="Source Code Pro"/>
                              <w:b/>
                              <w:bCs/>
                              <w:color w:val="323E4F" w:themeColor="text2" w:themeShade="BF"/>
                            </w:rPr>
                            <w:fldChar w:fldCharType="begin"/>
                          </w:r>
                          <w:r w:rsidRPr="007C53B8">
                            <w:rPr>
                              <w:rFonts w:ascii="Source Code Pro" w:hAnsi="Source Code Pro"/>
                              <w:b/>
                              <w:bCs/>
                              <w:color w:val="323E4F" w:themeColor="text2" w:themeShade="BF"/>
                            </w:rPr>
                            <w:instrText xml:space="preserve"> PAGE    \* MERGEFORMAT </w:instrText>
                          </w:r>
                          <w:r w:rsidRPr="007C53B8">
                            <w:rPr>
                              <w:rFonts w:ascii="Source Code Pro" w:hAnsi="Source Code Pro"/>
                              <w:b/>
                              <w:bCs/>
                              <w:color w:val="323E4F" w:themeColor="text2" w:themeShade="BF"/>
                            </w:rPr>
                            <w:fldChar w:fldCharType="separate"/>
                          </w:r>
                          <w:r w:rsidRPr="007C53B8">
                            <w:rPr>
                              <w:rFonts w:ascii="Source Code Pro" w:hAnsi="Source Code Pro"/>
                              <w:b/>
                              <w:bCs/>
                              <w:noProof/>
                              <w:color w:val="323E4F" w:themeColor="text2" w:themeShade="BF"/>
                            </w:rPr>
                            <w:t>2</w:t>
                          </w:r>
                          <w:r w:rsidRPr="007C53B8">
                            <w:rPr>
                              <w:rFonts w:ascii="Source Code Pro" w:hAnsi="Source Code Pro"/>
                              <w:b/>
                              <w:bCs/>
                              <w:noProof/>
                              <w:color w:val="323E4F" w:themeColor="text2" w:themeShade="BF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" strokecolor="#323e4f [2415]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" adj="20904" strokecolor="#323e4f [2415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B85FB" w14:textId="77777777" w:rsidR="00F81F5C" w:rsidRDefault="00F81F5C" w:rsidP="003C5D56">
      <w:pPr>
        <w:spacing w:after="0" w:line="240" w:lineRule="auto"/>
      </w:pPr>
      <w:r>
        <w:separator/>
      </w:r>
    </w:p>
  </w:footnote>
  <w:footnote w:type="continuationSeparator" w:id="0">
    <w:p w14:paraId="320727DF" w14:textId="77777777" w:rsidR="00F81F5C" w:rsidRDefault="00F81F5C" w:rsidP="003C5D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Source Code Pro" w:hAnsi="Source Code Pro"/>
        <w:color w:val="323E4F" w:themeColor="text2" w:themeShade="BF"/>
        <w:sz w:val="24"/>
        <w:szCs w:val="24"/>
      </w:rPr>
      <w:alias w:val="Author"/>
      <w:tag w:val=""/>
      <w:id w:val="-952397527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17E377C0" w14:textId="77777777" w:rsidR="00ED32C7" w:rsidRPr="00615846" w:rsidRDefault="00ED32C7" w:rsidP="00BC2227">
        <w:pPr>
          <w:tabs>
            <w:tab w:val="center" w:pos="4550"/>
            <w:tab w:val="left" w:pos="5818"/>
          </w:tabs>
          <w:ind w:right="260"/>
          <w:jc w:val="center"/>
          <w:rPr>
            <w:rFonts w:ascii="Source Code Pro" w:hAnsi="Source Code Pro"/>
            <w:color w:val="323E4F" w:themeColor="text2" w:themeShade="BF"/>
            <w:sz w:val="24"/>
            <w:szCs w:val="24"/>
          </w:rPr>
        </w:pPr>
        <w:r w:rsidRPr="00615846">
          <w:rPr>
            <w:rFonts w:ascii="Source Code Pro" w:hAnsi="Source Code Pro"/>
            <w:color w:val="323E4F" w:themeColor="text2" w:themeShade="BF"/>
            <w:sz w:val="24"/>
            <w:szCs w:val="24"/>
          </w:rPr>
          <w:t>Christian Millán Soria</w:t>
        </w:r>
      </w:p>
    </w:sdtContent>
  </w:sdt>
  <w:p w14:paraId="0C75B009" w14:textId="057462B0" w:rsidR="00ED32C7" w:rsidRPr="00615846" w:rsidRDefault="00F81F5C" w:rsidP="00BC2227">
    <w:pPr>
      <w:tabs>
        <w:tab w:val="center" w:pos="4550"/>
        <w:tab w:val="left" w:pos="5818"/>
      </w:tabs>
      <w:ind w:right="260"/>
      <w:jc w:val="center"/>
      <w:rPr>
        <w:rFonts w:ascii="Source Code Pro" w:hAnsi="Source Code Pro"/>
        <w:color w:val="323E4F" w:themeColor="text2" w:themeShade="BF"/>
        <w:sz w:val="24"/>
        <w:szCs w:val="24"/>
      </w:rPr>
    </w:pPr>
    <w:sdt>
      <w:sdtPr>
        <w:rPr>
          <w:rFonts w:ascii="Source Code Pro" w:hAnsi="Source Code Pro"/>
          <w:color w:val="323E4F" w:themeColor="text2" w:themeShade="BF"/>
          <w:sz w:val="24"/>
          <w:szCs w:val="24"/>
        </w:rPr>
        <w:alias w:val="Title"/>
        <w:tag w:val=""/>
        <w:id w:val="-19549420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41966">
          <w:rPr>
            <w:rFonts w:ascii="Source Code Pro" w:hAnsi="Source Code Pro"/>
            <w:color w:val="323E4F" w:themeColor="text2" w:themeShade="BF"/>
            <w:sz w:val="24"/>
            <w:szCs w:val="24"/>
          </w:rPr>
          <w:t>Configuración de Hosts Virtuales</w:t>
        </w:r>
      </w:sdtContent>
    </w:sdt>
  </w:p>
  <w:p w14:paraId="19EEEDFD" w14:textId="77777777" w:rsidR="00ED32C7" w:rsidRDefault="00ED32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37261F"/>
    <w:multiLevelType w:val="hybridMultilevel"/>
    <w:tmpl w:val="0CC8D688"/>
    <w:lvl w:ilvl="0" w:tplc="1070F9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>
      <o:colormru v:ext="edit" colors="#cd4379,#18a8c0,#ffc000,#679bf1,#f8de7e,#c5513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6A1"/>
    <w:rsid w:val="00000A08"/>
    <w:rsid w:val="00005A6A"/>
    <w:rsid w:val="00007071"/>
    <w:rsid w:val="00013009"/>
    <w:rsid w:val="00014844"/>
    <w:rsid w:val="00022F8F"/>
    <w:rsid w:val="00025DFC"/>
    <w:rsid w:val="000347EE"/>
    <w:rsid w:val="000358CA"/>
    <w:rsid w:val="00037F93"/>
    <w:rsid w:val="000449EB"/>
    <w:rsid w:val="00045AB4"/>
    <w:rsid w:val="00045B95"/>
    <w:rsid w:val="0007726F"/>
    <w:rsid w:val="00084B6A"/>
    <w:rsid w:val="00084EED"/>
    <w:rsid w:val="00086134"/>
    <w:rsid w:val="00092CF5"/>
    <w:rsid w:val="00093E6E"/>
    <w:rsid w:val="000A06A1"/>
    <w:rsid w:val="000A279D"/>
    <w:rsid w:val="000B14E9"/>
    <w:rsid w:val="000B6282"/>
    <w:rsid w:val="000C4B50"/>
    <w:rsid w:val="000C6DA0"/>
    <w:rsid w:val="000C7FE7"/>
    <w:rsid w:val="000D688E"/>
    <w:rsid w:val="000D71BC"/>
    <w:rsid w:val="000D7D7C"/>
    <w:rsid w:val="000E1E0D"/>
    <w:rsid w:val="000E7507"/>
    <w:rsid w:val="000E75F6"/>
    <w:rsid w:val="000F2C14"/>
    <w:rsid w:val="00107A30"/>
    <w:rsid w:val="001100D4"/>
    <w:rsid w:val="00124AE7"/>
    <w:rsid w:val="00130143"/>
    <w:rsid w:val="00142562"/>
    <w:rsid w:val="00144EA8"/>
    <w:rsid w:val="00150041"/>
    <w:rsid w:val="00160AF2"/>
    <w:rsid w:val="00171155"/>
    <w:rsid w:val="00171552"/>
    <w:rsid w:val="001766C9"/>
    <w:rsid w:val="00176C4C"/>
    <w:rsid w:val="00183C6A"/>
    <w:rsid w:val="00184445"/>
    <w:rsid w:val="00193BB2"/>
    <w:rsid w:val="001B4961"/>
    <w:rsid w:val="001D053D"/>
    <w:rsid w:val="001D512D"/>
    <w:rsid w:val="001D7C20"/>
    <w:rsid w:val="001E058E"/>
    <w:rsid w:val="001F1231"/>
    <w:rsid w:val="001F5150"/>
    <w:rsid w:val="00202BC0"/>
    <w:rsid w:val="00221318"/>
    <w:rsid w:val="00232AFB"/>
    <w:rsid w:val="00233289"/>
    <w:rsid w:val="0025110E"/>
    <w:rsid w:val="00261A7A"/>
    <w:rsid w:val="002629C5"/>
    <w:rsid w:val="00271B4C"/>
    <w:rsid w:val="00277D74"/>
    <w:rsid w:val="00285FED"/>
    <w:rsid w:val="00293263"/>
    <w:rsid w:val="0029617B"/>
    <w:rsid w:val="002C64CC"/>
    <w:rsid w:val="002D19D8"/>
    <w:rsid w:val="002D1E9C"/>
    <w:rsid w:val="002D6193"/>
    <w:rsid w:val="002F251C"/>
    <w:rsid w:val="00304DA7"/>
    <w:rsid w:val="003072A0"/>
    <w:rsid w:val="00311A36"/>
    <w:rsid w:val="00312D9B"/>
    <w:rsid w:val="00325467"/>
    <w:rsid w:val="00325B4B"/>
    <w:rsid w:val="00327C43"/>
    <w:rsid w:val="00331B5D"/>
    <w:rsid w:val="00332EE0"/>
    <w:rsid w:val="0034209D"/>
    <w:rsid w:val="00343523"/>
    <w:rsid w:val="00350810"/>
    <w:rsid w:val="003613E8"/>
    <w:rsid w:val="00363111"/>
    <w:rsid w:val="00365884"/>
    <w:rsid w:val="003705CD"/>
    <w:rsid w:val="00371D22"/>
    <w:rsid w:val="00374D1C"/>
    <w:rsid w:val="003764D1"/>
    <w:rsid w:val="003825EB"/>
    <w:rsid w:val="003906CD"/>
    <w:rsid w:val="00393B67"/>
    <w:rsid w:val="00396C20"/>
    <w:rsid w:val="003A0E83"/>
    <w:rsid w:val="003A32AE"/>
    <w:rsid w:val="003B33AA"/>
    <w:rsid w:val="003C3030"/>
    <w:rsid w:val="003C5D56"/>
    <w:rsid w:val="003D2FAD"/>
    <w:rsid w:val="003D55F5"/>
    <w:rsid w:val="003D738C"/>
    <w:rsid w:val="0040533C"/>
    <w:rsid w:val="00410524"/>
    <w:rsid w:val="004211F5"/>
    <w:rsid w:val="004304EA"/>
    <w:rsid w:val="00446D7A"/>
    <w:rsid w:val="00447EED"/>
    <w:rsid w:val="00451769"/>
    <w:rsid w:val="004534AF"/>
    <w:rsid w:val="00454F3D"/>
    <w:rsid w:val="00470C91"/>
    <w:rsid w:val="00483C7B"/>
    <w:rsid w:val="00486EC8"/>
    <w:rsid w:val="00490682"/>
    <w:rsid w:val="004A0249"/>
    <w:rsid w:val="004A5B2A"/>
    <w:rsid w:val="004B04C1"/>
    <w:rsid w:val="004B5431"/>
    <w:rsid w:val="004E0A85"/>
    <w:rsid w:val="004F38B0"/>
    <w:rsid w:val="004F6013"/>
    <w:rsid w:val="005129EE"/>
    <w:rsid w:val="00513708"/>
    <w:rsid w:val="00535BFB"/>
    <w:rsid w:val="00535DBE"/>
    <w:rsid w:val="00541966"/>
    <w:rsid w:val="00543919"/>
    <w:rsid w:val="00543A65"/>
    <w:rsid w:val="0055122E"/>
    <w:rsid w:val="00553B3E"/>
    <w:rsid w:val="0055719A"/>
    <w:rsid w:val="00557F1E"/>
    <w:rsid w:val="00562910"/>
    <w:rsid w:val="00564F57"/>
    <w:rsid w:val="005662CB"/>
    <w:rsid w:val="00572A10"/>
    <w:rsid w:val="00577C92"/>
    <w:rsid w:val="00581A3D"/>
    <w:rsid w:val="00581C17"/>
    <w:rsid w:val="00596D11"/>
    <w:rsid w:val="005A1DB4"/>
    <w:rsid w:val="005A5159"/>
    <w:rsid w:val="005A59F2"/>
    <w:rsid w:val="005A64CA"/>
    <w:rsid w:val="005D0FF9"/>
    <w:rsid w:val="005D1A2D"/>
    <w:rsid w:val="005D1D73"/>
    <w:rsid w:val="005D6FD0"/>
    <w:rsid w:val="00606282"/>
    <w:rsid w:val="006113D7"/>
    <w:rsid w:val="0061317E"/>
    <w:rsid w:val="00615846"/>
    <w:rsid w:val="00617164"/>
    <w:rsid w:val="00627690"/>
    <w:rsid w:val="00640065"/>
    <w:rsid w:val="00640CD4"/>
    <w:rsid w:val="00641449"/>
    <w:rsid w:val="00642907"/>
    <w:rsid w:val="006531A8"/>
    <w:rsid w:val="0067122C"/>
    <w:rsid w:val="00680F9E"/>
    <w:rsid w:val="00686B85"/>
    <w:rsid w:val="006A1CBE"/>
    <w:rsid w:val="006A23B8"/>
    <w:rsid w:val="006A6EA3"/>
    <w:rsid w:val="006B5E8E"/>
    <w:rsid w:val="006C63AA"/>
    <w:rsid w:val="006C67B6"/>
    <w:rsid w:val="006D0193"/>
    <w:rsid w:val="006E1C26"/>
    <w:rsid w:val="006E25CE"/>
    <w:rsid w:val="006E2CAA"/>
    <w:rsid w:val="006E5F4F"/>
    <w:rsid w:val="006E6102"/>
    <w:rsid w:val="006F28D6"/>
    <w:rsid w:val="006F2EEF"/>
    <w:rsid w:val="006F5E29"/>
    <w:rsid w:val="006F7EBD"/>
    <w:rsid w:val="00724EDA"/>
    <w:rsid w:val="00751B00"/>
    <w:rsid w:val="0076138A"/>
    <w:rsid w:val="007644EE"/>
    <w:rsid w:val="00772BEE"/>
    <w:rsid w:val="00777D66"/>
    <w:rsid w:val="007B1570"/>
    <w:rsid w:val="007C53B8"/>
    <w:rsid w:val="007C6017"/>
    <w:rsid w:val="007D5B22"/>
    <w:rsid w:val="007E12C4"/>
    <w:rsid w:val="007E206A"/>
    <w:rsid w:val="008004D3"/>
    <w:rsid w:val="00801957"/>
    <w:rsid w:val="00803FB5"/>
    <w:rsid w:val="008045A9"/>
    <w:rsid w:val="0080471F"/>
    <w:rsid w:val="0080582A"/>
    <w:rsid w:val="008205C9"/>
    <w:rsid w:val="00821EF7"/>
    <w:rsid w:val="00823220"/>
    <w:rsid w:val="00826E05"/>
    <w:rsid w:val="008320DD"/>
    <w:rsid w:val="00833319"/>
    <w:rsid w:val="00840112"/>
    <w:rsid w:val="00841775"/>
    <w:rsid w:val="00844FDC"/>
    <w:rsid w:val="00847A0C"/>
    <w:rsid w:val="00853CBE"/>
    <w:rsid w:val="00862DAA"/>
    <w:rsid w:val="00863A8B"/>
    <w:rsid w:val="00866DAA"/>
    <w:rsid w:val="008753F4"/>
    <w:rsid w:val="00881E56"/>
    <w:rsid w:val="00882F25"/>
    <w:rsid w:val="0088531C"/>
    <w:rsid w:val="008950B4"/>
    <w:rsid w:val="008952B8"/>
    <w:rsid w:val="008967E2"/>
    <w:rsid w:val="008A047B"/>
    <w:rsid w:val="008A0FEA"/>
    <w:rsid w:val="008A3C51"/>
    <w:rsid w:val="008B1B97"/>
    <w:rsid w:val="008B67BE"/>
    <w:rsid w:val="008B7317"/>
    <w:rsid w:val="008C7882"/>
    <w:rsid w:val="008D3048"/>
    <w:rsid w:val="008D3DA5"/>
    <w:rsid w:val="008D709C"/>
    <w:rsid w:val="008E2649"/>
    <w:rsid w:val="008F656C"/>
    <w:rsid w:val="00904F13"/>
    <w:rsid w:val="00920EA0"/>
    <w:rsid w:val="00921145"/>
    <w:rsid w:val="009244C8"/>
    <w:rsid w:val="00931051"/>
    <w:rsid w:val="00932962"/>
    <w:rsid w:val="0095084B"/>
    <w:rsid w:val="00956B57"/>
    <w:rsid w:val="009616A3"/>
    <w:rsid w:val="00965850"/>
    <w:rsid w:val="0097482D"/>
    <w:rsid w:val="0098041C"/>
    <w:rsid w:val="00984819"/>
    <w:rsid w:val="0099393F"/>
    <w:rsid w:val="009B2FE5"/>
    <w:rsid w:val="009B357B"/>
    <w:rsid w:val="009B7BD1"/>
    <w:rsid w:val="009C2A5E"/>
    <w:rsid w:val="009C69D9"/>
    <w:rsid w:val="009D0238"/>
    <w:rsid w:val="009D0B2F"/>
    <w:rsid w:val="009E30F2"/>
    <w:rsid w:val="009E7214"/>
    <w:rsid w:val="009F36C4"/>
    <w:rsid w:val="009F5FD5"/>
    <w:rsid w:val="00A01516"/>
    <w:rsid w:val="00A01C16"/>
    <w:rsid w:val="00A2342E"/>
    <w:rsid w:val="00A234B1"/>
    <w:rsid w:val="00A2564C"/>
    <w:rsid w:val="00A46E7B"/>
    <w:rsid w:val="00A5641F"/>
    <w:rsid w:val="00A5775D"/>
    <w:rsid w:val="00A61583"/>
    <w:rsid w:val="00A63DEC"/>
    <w:rsid w:val="00A7072D"/>
    <w:rsid w:val="00A7619F"/>
    <w:rsid w:val="00A828E4"/>
    <w:rsid w:val="00AA5730"/>
    <w:rsid w:val="00AC6EDB"/>
    <w:rsid w:val="00AD104D"/>
    <w:rsid w:val="00AE23C5"/>
    <w:rsid w:val="00AF1788"/>
    <w:rsid w:val="00AF7541"/>
    <w:rsid w:val="00B05294"/>
    <w:rsid w:val="00B17029"/>
    <w:rsid w:val="00B33B62"/>
    <w:rsid w:val="00B365B6"/>
    <w:rsid w:val="00B41E21"/>
    <w:rsid w:val="00B4412F"/>
    <w:rsid w:val="00B452DB"/>
    <w:rsid w:val="00B61365"/>
    <w:rsid w:val="00B655C9"/>
    <w:rsid w:val="00B65DAF"/>
    <w:rsid w:val="00B971DB"/>
    <w:rsid w:val="00BA0FD3"/>
    <w:rsid w:val="00BA1CFC"/>
    <w:rsid w:val="00BA3DA0"/>
    <w:rsid w:val="00BA68AF"/>
    <w:rsid w:val="00BA6B9B"/>
    <w:rsid w:val="00BA7040"/>
    <w:rsid w:val="00BB19E7"/>
    <w:rsid w:val="00BB2D8C"/>
    <w:rsid w:val="00BC2227"/>
    <w:rsid w:val="00BC240A"/>
    <w:rsid w:val="00BD0802"/>
    <w:rsid w:val="00BD0845"/>
    <w:rsid w:val="00BD440E"/>
    <w:rsid w:val="00BE356A"/>
    <w:rsid w:val="00BF71B1"/>
    <w:rsid w:val="00C10CA9"/>
    <w:rsid w:val="00C219F6"/>
    <w:rsid w:val="00C261E3"/>
    <w:rsid w:val="00C33C33"/>
    <w:rsid w:val="00C43A8C"/>
    <w:rsid w:val="00C71A3F"/>
    <w:rsid w:val="00C90429"/>
    <w:rsid w:val="00CA25C2"/>
    <w:rsid w:val="00CB50FC"/>
    <w:rsid w:val="00CC1E84"/>
    <w:rsid w:val="00CD16E0"/>
    <w:rsid w:val="00CD23EC"/>
    <w:rsid w:val="00CD6A53"/>
    <w:rsid w:val="00CF07B2"/>
    <w:rsid w:val="00CF3F89"/>
    <w:rsid w:val="00D0076D"/>
    <w:rsid w:val="00D012B8"/>
    <w:rsid w:val="00D16A72"/>
    <w:rsid w:val="00D16F08"/>
    <w:rsid w:val="00D25D44"/>
    <w:rsid w:val="00D31DEF"/>
    <w:rsid w:val="00D425B2"/>
    <w:rsid w:val="00D44190"/>
    <w:rsid w:val="00D46CEC"/>
    <w:rsid w:val="00D46EC1"/>
    <w:rsid w:val="00D634AA"/>
    <w:rsid w:val="00D6507A"/>
    <w:rsid w:val="00D67A3F"/>
    <w:rsid w:val="00D747D2"/>
    <w:rsid w:val="00D776A1"/>
    <w:rsid w:val="00D83439"/>
    <w:rsid w:val="00D95536"/>
    <w:rsid w:val="00D95E0D"/>
    <w:rsid w:val="00D97E36"/>
    <w:rsid w:val="00DA6B60"/>
    <w:rsid w:val="00DB7157"/>
    <w:rsid w:val="00DD1DF8"/>
    <w:rsid w:val="00DD1E57"/>
    <w:rsid w:val="00DE2A53"/>
    <w:rsid w:val="00DE4559"/>
    <w:rsid w:val="00E01BB7"/>
    <w:rsid w:val="00E02E6F"/>
    <w:rsid w:val="00E041C1"/>
    <w:rsid w:val="00E05A73"/>
    <w:rsid w:val="00E06269"/>
    <w:rsid w:val="00E06339"/>
    <w:rsid w:val="00E06553"/>
    <w:rsid w:val="00E10B89"/>
    <w:rsid w:val="00E11E83"/>
    <w:rsid w:val="00E26D1F"/>
    <w:rsid w:val="00E27200"/>
    <w:rsid w:val="00E27312"/>
    <w:rsid w:val="00E27AFF"/>
    <w:rsid w:val="00E4188F"/>
    <w:rsid w:val="00E44CA6"/>
    <w:rsid w:val="00E46468"/>
    <w:rsid w:val="00E52261"/>
    <w:rsid w:val="00E5299A"/>
    <w:rsid w:val="00E548EC"/>
    <w:rsid w:val="00E649E1"/>
    <w:rsid w:val="00E72BFB"/>
    <w:rsid w:val="00E76048"/>
    <w:rsid w:val="00E76FD4"/>
    <w:rsid w:val="00E770F8"/>
    <w:rsid w:val="00E85C8E"/>
    <w:rsid w:val="00E92305"/>
    <w:rsid w:val="00E92BB3"/>
    <w:rsid w:val="00E95D64"/>
    <w:rsid w:val="00E96F72"/>
    <w:rsid w:val="00EA028E"/>
    <w:rsid w:val="00EA31BD"/>
    <w:rsid w:val="00EA322F"/>
    <w:rsid w:val="00EC0890"/>
    <w:rsid w:val="00ED32C7"/>
    <w:rsid w:val="00ED5CB4"/>
    <w:rsid w:val="00EF5B68"/>
    <w:rsid w:val="00F029C5"/>
    <w:rsid w:val="00F04A51"/>
    <w:rsid w:val="00F0571C"/>
    <w:rsid w:val="00F073C0"/>
    <w:rsid w:val="00F1528A"/>
    <w:rsid w:val="00F207F7"/>
    <w:rsid w:val="00F257B7"/>
    <w:rsid w:val="00F42237"/>
    <w:rsid w:val="00F43497"/>
    <w:rsid w:val="00F459C3"/>
    <w:rsid w:val="00F52145"/>
    <w:rsid w:val="00F52E4D"/>
    <w:rsid w:val="00F70964"/>
    <w:rsid w:val="00F71D87"/>
    <w:rsid w:val="00F75B9A"/>
    <w:rsid w:val="00F76EF0"/>
    <w:rsid w:val="00F81F5C"/>
    <w:rsid w:val="00F919F0"/>
    <w:rsid w:val="00F960C7"/>
    <w:rsid w:val="00FB6B5E"/>
    <w:rsid w:val="00FE2398"/>
    <w:rsid w:val="00FE6C94"/>
    <w:rsid w:val="00FF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d4379,#18a8c0,#ffc000,#679bf1,#f8de7e,#c5513a"/>
    </o:shapedefaults>
    <o:shapelayout v:ext="edit">
      <o:idmap v:ext="edit" data="1"/>
    </o:shapelayout>
  </w:shapeDefaults>
  <w:decimalSymbol w:val="."/>
  <w:listSeparator w:val=","/>
  <w14:docId w14:val="3721C187"/>
  <w15:chartTrackingRefBased/>
  <w15:docId w15:val="{49F3455C-573A-4FE0-AE96-384A04F10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D56"/>
  </w:style>
  <w:style w:type="paragraph" w:styleId="Footer">
    <w:name w:val="footer"/>
    <w:basedOn w:val="Normal"/>
    <w:link w:val="FooterChar"/>
    <w:uiPriority w:val="99"/>
    <w:unhideWhenUsed/>
    <w:rsid w:val="003C5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D56"/>
  </w:style>
  <w:style w:type="paragraph" w:styleId="ListParagraph">
    <w:name w:val="List Paragraph"/>
    <w:basedOn w:val="Normal"/>
    <w:uiPriority w:val="34"/>
    <w:qFormat/>
    <w:rsid w:val="00144E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68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8AF"/>
    <w:rPr>
      <w:color w:val="605E5C"/>
      <w:shd w:val="clear" w:color="auto" w:fill="E1DFDD"/>
    </w:rPr>
  </w:style>
  <w:style w:type="paragraph" w:styleId="Index1">
    <w:name w:val="index 1"/>
    <w:basedOn w:val="Normal"/>
    <w:next w:val="Normal"/>
    <w:autoRedefine/>
    <w:uiPriority w:val="99"/>
    <w:unhideWhenUsed/>
    <w:rsid w:val="00932962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34" Type="http://schemas.openxmlformats.org/officeDocument/2006/relationships/hyperlink" Target="https://www.ssh.com/academy/ssh/sftp-ssh-file-transfer-protocol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us-east-1.console.aws.amazon.com/ec2/home?region=us-east-1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igitalocean.com/community/tutorials/how-to-set-up-apache-virtual-hosts-on-ubuntu-20-04" TargetMode="External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hyperlink" Target="https://blog.hubspot.com/website/curl-command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5.png"/><Relationship Id="rId14" Type="http://schemas.openxmlformats.org/officeDocument/2006/relationships/hyperlink" Target="https://github.com/cmilsor245/daweb/blob/main/01-servidor_ubuntu_aws/Instalaci%C3%B3n%20de%20un%20servidor%20Ubuntu%20en%20AWS.pdf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s://winscp.net/eng/index.php" TargetMode="External"/><Relationship Id="rId35" Type="http://schemas.openxmlformats.org/officeDocument/2006/relationships/hyperlink" Target="https://www.ssh.com/academy/ssh/sftp-ssh-file-transfer-protocol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us-east-1.console.aws.amazon.com/ec2/home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github.com/cmilsor245/daweb/blob/main/02-servidor_apache/Instalaci%C3%B3n%20y%20configuraci%C3%B3n%20b%C3%A1sica%20de%20un%20Servidor%20Web%20Apache.pdf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hostinger.com/tutorials/how-to-edit-hosts-file" TargetMode="External"/><Relationship Id="rId33" Type="http://schemas.openxmlformats.org/officeDocument/2006/relationships/hyperlink" Target="https://www.hostinger.com/tutorials/wget-command-examples/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s://docs.aws.amazon.com/AWSEC2/latest/UserGuide/elastic-ip-addresses-eip.html" TargetMode="External"/><Relationship Id="rId59" Type="http://schemas.openxmlformats.org/officeDocument/2006/relationships/image" Target="media/image34.png"/><Relationship Id="rId67" Type="http://schemas.openxmlformats.org/officeDocument/2006/relationships/fontTable" Target="fontTable.xml"/><Relationship Id="rId20" Type="http://schemas.openxmlformats.org/officeDocument/2006/relationships/hyperlink" Target="https://httpd.apache.org/docs/2.4/vhosts/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Alan_Turing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4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header" Target="header1.xml"/><Relationship Id="rId31" Type="http://schemas.openxmlformats.org/officeDocument/2006/relationships/hyperlink" Target="https://linuxize.com/post/how-to-use-scp-command-to-securely-transfer-files/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github.com/cmilsor245/daweb/blob/main/01-servidor_ubuntu_aws/Instalaci%C3%B3n%20de%20un%20servidor%20Ubuntu%20en%20AWS.pdf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\Documents\daw\extra\word_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5010A-9153-445E-894A-CA475BF60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556</TotalTime>
  <Pages>18</Pages>
  <Words>2707</Words>
  <Characters>15433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Configuración de Hosts Virtuales</dc:title>
  <dc:subject/>
  <dc:creator>Christian Millán Soria</dc:creator>
  <cp:keywords/>
  <dc:description/>
  <cp:lastModifiedBy>Christian Millán Soria</cp:lastModifiedBy>
  <cp:revision>1182</cp:revision>
  <cp:lastPrinted>2023-10-13T08:51:00Z</cp:lastPrinted>
  <dcterms:created xsi:type="dcterms:W3CDTF">2023-10-10T17:59:00Z</dcterms:created>
  <dcterms:modified xsi:type="dcterms:W3CDTF">2023-10-17T18:27:00Z</dcterms:modified>
</cp:coreProperties>
</file>