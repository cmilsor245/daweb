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E42F1" w14:textId="77777777" w:rsidR="005D1D73" w:rsidRPr="00FB5F8D" w:rsidRDefault="00BA1CFC">
      <w:pPr>
        <w:rPr>
          <w:noProof/>
        </w:rPr>
      </w:pPr>
      <w:r w:rsidRPr="00FB5F8D">
        <w:rPr>
          <w:noProof/>
        </w:rPr>
        <mc:AlternateContent>
          <mc:Choice Requires="wps">
            <w:drawing>
              <wp:anchor distT="45720" distB="45720" distL="114300" distR="114300" simplePos="0" relativeHeight="251671040" behindDoc="0" locked="0" layoutInCell="1" allowOverlap="1" wp14:anchorId="24D92CE9" wp14:editId="3A9CAE34">
                <wp:simplePos x="0" y="0"/>
                <wp:positionH relativeFrom="margin">
                  <wp:align>center</wp:align>
                </wp:positionH>
                <wp:positionV relativeFrom="margin">
                  <wp:posOffset>2239645</wp:posOffset>
                </wp:positionV>
                <wp:extent cx="6629400" cy="952500"/>
                <wp:effectExtent l="190500" t="19050" r="0" b="38100"/>
                <wp:wrapSquare wrapText="bothSides"/>
                <wp:docPr id="2"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952500"/>
                        </a:xfrm>
                        <a:prstGeom prst="bracePair">
                          <a:avLst>
                            <a:gd name="adj" fmla="val 14333"/>
                          </a:avLst>
                        </a:prstGeom>
                        <a:noFill/>
                        <a:ln w="57150">
                          <a:solidFill>
                            <a:schemeClr val="tx1">
                              <a:lumMod val="95000"/>
                              <a:lumOff val="5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1F9DFAB" w14:textId="77777777" w:rsidR="001100D4" w:rsidRPr="00BD0802" w:rsidRDefault="008952B8" w:rsidP="001100D4">
                            <w:pPr>
                              <w:jc w:val="center"/>
                              <w:rPr>
                                <w:rFonts w:ascii="Source Code Pro" w:hAnsi="Source Code Pro"/>
                                <w:b/>
                                <w:bCs/>
                                <w:color w:val="FFFFFF" w:themeColor="background1"/>
                                <w:sz w:val="260"/>
                                <w:szCs w:val="260"/>
                                <w:lang w:val="en-US"/>
                              </w:rPr>
                            </w:pPr>
                            <w:r w:rsidRPr="00BD0802">
                              <w:rPr>
                                <w:rFonts w:ascii="Source Code Pro" w:hAnsi="Source Code Pro"/>
                                <w:b/>
                                <w:bCs/>
                                <w:color w:val="FFFFFF" w:themeColor="background1"/>
                                <w:sz w:val="72"/>
                                <w:szCs w:val="72"/>
                              </w:rPr>
                              <w:t>Christian Millán Soria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4D92CE9"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AutoShape 14" o:spid="_x0000_s1026" type="#_x0000_t186" style="position:absolute;margin-left:0;margin-top:176.35pt;width:522pt;height:75pt;z-index:251671040;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" adj="3096" strokecolor="#0d0d0d [3069]" strokeweight="4.5pt">
                <v:stroke joinstyle="miter"/>
                <v:textbox>
                  <w:txbxContent>
                    <w:p w14:paraId="31F9DFAB" w14:textId="77777777" w:rsidR="001100D4" w:rsidRPr="00BD0802" w:rsidRDefault="008952B8" w:rsidP="001100D4">
                      <w:pPr>
                        <w:jc w:val="center"/>
                        <w:rPr>
                          <w:rFonts w:ascii="Source Code Pro" w:hAnsi="Source Code Pro"/>
                          <w:b/>
                          <w:bCs/>
                          <w:color w:val="FFFFFF" w:themeColor="background1"/>
                          <w:sz w:val="260"/>
                          <w:szCs w:val="260"/>
                          <w:lang w:val="en-US"/>
                        </w:rPr>
                      </w:pPr>
                      <w:r w:rsidRPr="00BD0802">
                        <w:rPr>
                          <w:rFonts w:ascii="Source Code Pro" w:hAnsi="Source Code Pro"/>
                          <w:b/>
                          <w:bCs/>
                          <w:color w:val="FFFFFF" w:themeColor="background1"/>
                          <w:sz w:val="72"/>
                          <w:szCs w:val="72"/>
                        </w:rPr>
                        <w:t>Christian Millán Soria</w:t>
                      </w:r>
                    </w:p>
                  </w:txbxContent>
                </v:textbox>
                <w10:wrap type="square" anchorx="margin" anchory="margin"/>
              </v:shape>
            </w:pict>
          </mc:Fallback>
        </mc:AlternateContent>
      </w:r>
      <w:r w:rsidR="00FF4C76" w:rsidRPr="00FB5F8D">
        <w:rPr>
          <w:noProof/>
        </w:rPr>
        <mc:AlternateContent>
          <mc:Choice Requires="wps">
            <w:drawing>
              <wp:anchor distT="45720" distB="45720" distL="114300" distR="114300" simplePos="0" relativeHeight="251668992" behindDoc="0" locked="0" layoutInCell="1" allowOverlap="1" wp14:anchorId="27D3C647" wp14:editId="026A4CEA">
                <wp:simplePos x="0" y="0"/>
                <wp:positionH relativeFrom="margin">
                  <wp:align>center</wp:align>
                </wp:positionH>
                <wp:positionV relativeFrom="margin">
                  <wp:posOffset>-200025</wp:posOffset>
                </wp:positionV>
                <wp:extent cx="4976495" cy="2019300"/>
                <wp:effectExtent l="57150" t="57150" r="71755" b="7620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76495" cy="2019300"/>
                        </a:xfrm>
                        <a:prstGeom prst="flowChartProcess">
                          <a:avLst/>
                        </a:prstGeom>
                        <a:solidFill>
                          <a:schemeClr val="dk1">
                            <a:lumMod val="100000"/>
                            <a:lumOff val="0"/>
                          </a:schemeClr>
                        </a:solidFill>
                        <a:ln w="127000" cmpd="dbl">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678F517" w14:textId="0591E2DF" w:rsidR="00A828E4" w:rsidRPr="00E35DF4" w:rsidRDefault="00E35DF4" w:rsidP="008952B8">
                            <w:pPr>
                              <w:jc w:val="center"/>
                              <w:rPr>
                                <w:rFonts w:ascii="Source Code Pro" w:hAnsi="Source Code Pro"/>
                                <w:color w:val="FFFFFF" w:themeColor="background1"/>
                                <w:sz w:val="72"/>
                                <w:szCs w:val="72"/>
                              </w:rPr>
                            </w:pPr>
                            <w:r w:rsidRPr="00E35DF4">
                              <w:rPr>
                                <w:rFonts w:ascii="Source Code Pro" w:hAnsi="Source Code Pro"/>
                                <w:color w:val="FFFFFF" w:themeColor="background1"/>
                                <w:sz w:val="72"/>
                                <w:szCs w:val="72"/>
                              </w:rPr>
                              <w:t>Finalizar instalación - Pila LAMP</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7D3C647" id="_x0000_t109" coordsize="21600,21600" o:spt="109" path="m,l,21600r21600,l21600,xe">
                <v:stroke joinstyle="miter"/>
                <v:path gradientshapeok="t" o:connecttype="rect"/>
              </v:shapetype>
              <v:shape id="Cuadro de texto 2" o:spid="_x0000_s1027" type="#_x0000_t109" style="position:absolute;margin-left:0;margin-top:-15.75pt;width:391.85pt;height:159pt;z-index:251668992;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" fillcolor="black [3200]" strokecolor="black [3200]" strokeweight="10pt">
                <v:stroke linestyle="thinThin"/>
                <v:shadow color="#868686"/>
                <v:textbox>
                  <w:txbxContent>
                    <w:p w14:paraId="4678F517" w14:textId="0591E2DF" w:rsidR="00A828E4" w:rsidRPr="00E35DF4" w:rsidRDefault="00E35DF4" w:rsidP="008952B8">
                      <w:pPr>
                        <w:jc w:val="center"/>
                        <w:rPr>
                          <w:rFonts w:ascii="Source Code Pro" w:hAnsi="Source Code Pro"/>
                          <w:color w:val="FFFFFF" w:themeColor="background1"/>
                          <w:sz w:val="72"/>
                          <w:szCs w:val="72"/>
                        </w:rPr>
                      </w:pPr>
                      <w:r w:rsidRPr="00E35DF4">
                        <w:rPr>
                          <w:rFonts w:ascii="Source Code Pro" w:hAnsi="Source Code Pro"/>
                          <w:color w:val="FFFFFF" w:themeColor="background1"/>
                          <w:sz w:val="72"/>
                          <w:szCs w:val="72"/>
                        </w:rPr>
                        <w:t>Finalizar instalación - Pila LAMP</w:t>
                      </w:r>
                    </w:p>
                  </w:txbxContent>
                </v:textbox>
                <w10:wrap type="square" anchorx="margin" anchory="margin"/>
              </v:shape>
            </w:pict>
          </mc:Fallback>
        </mc:AlternateContent>
      </w:r>
      <w:r w:rsidR="00150041" w:rsidRPr="00FB5F8D">
        <w:rPr>
          <w:noProof/>
        </w:rPr>
        <mc:AlternateContent>
          <mc:Choice Requires="wps">
            <w:drawing>
              <wp:anchor distT="0" distB="0" distL="114300" distR="114300" simplePos="0" relativeHeight="251654143" behindDoc="1" locked="0" layoutInCell="1" allowOverlap="1" wp14:anchorId="43156C8C" wp14:editId="27F211E7">
                <wp:simplePos x="0" y="0"/>
                <wp:positionH relativeFrom="page">
                  <wp:align>left</wp:align>
                </wp:positionH>
                <wp:positionV relativeFrom="paragraph">
                  <wp:posOffset>-1233170</wp:posOffset>
                </wp:positionV>
                <wp:extent cx="8455660" cy="10687050"/>
                <wp:effectExtent l="0" t="0" r="21590" b="1905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55660" cy="10687050"/>
                        </a:xfrm>
                        <a:prstGeom prst="rect">
                          <a:avLst/>
                        </a:prstGeom>
                        <a:solidFill>
                          <a:schemeClr val="tx2">
                            <a:lumMod val="75000"/>
                          </a:schemeClr>
                        </a:solidFill>
                        <a:ln w="9525">
                          <a:solidFill>
                            <a:srgbClr val="C5513A"/>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0BBED7" id="Rectangle 4" o:spid="_x0000_s1026" style="position:absolute;margin-left:0;margin-top:-97.1pt;width:665.8pt;height:841.5pt;z-index:-251662337;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" fillcolor="#323e4f [2415]" strokecolor="#c5513a">
                <w10:wrap anchorx="page"/>
              </v:rect>
            </w:pict>
          </mc:Fallback>
        </mc:AlternateContent>
      </w:r>
    </w:p>
    <w:p w14:paraId="764B0312" w14:textId="2D8C815E" w:rsidR="005D1D73" w:rsidRPr="00FB5F8D" w:rsidRDefault="005D1D73">
      <w:pPr>
        <w:rPr>
          <w:noProof/>
        </w:rPr>
      </w:pPr>
    </w:p>
    <w:p w14:paraId="36C1BC7B" w14:textId="024BB34B" w:rsidR="00171155" w:rsidRPr="00FB5F8D" w:rsidRDefault="00987025">
      <w:pPr>
        <w:rPr>
          <w:noProof/>
        </w:rPr>
      </w:pPr>
      <w:r w:rsidRPr="00FB5F8D">
        <w:rPr>
          <w:noProof/>
          <w:sz w:val="24"/>
          <w:szCs w:val="24"/>
        </w:rPr>
        <w:drawing>
          <wp:anchor distT="0" distB="0" distL="114300" distR="114300" simplePos="0" relativeHeight="251674112" behindDoc="0" locked="0" layoutInCell="1" allowOverlap="1" wp14:anchorId="13E65DF3" wp14:editId="3EB6E48D">
            <wp:simplePos x="0" y="0"/>
            <wp:positionH relativeFrom="column">
              <wp:posOffset>1939290</wp:posOffset>
            </wp:positionH>
            <wp:positionV relativeFrom="paragraph">
              <wp:posOffset>116840</wp:posOffset>
            </wp:positionV>
            <wp:extent cx="1495425" cy="622156"/>
            <wp:effectExtent l="0" t="0" r="0"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5425" cy="622156"/>
                    </a:xfrm>
                    <a:prstGeom prst="rect">
                      <a:avLst/>
                    </a:prstGeom>
                  </pic:spPr>
                </pic:pic>
              </a:graphicData>
            </a:graphic>
            <wp14:sizeRelH relativeFrom="margin">
              <wp14:pctWidth>0</wp14:pctWidth>
            </wp14:sizeRelH>
            <wp14:sizeRelV relativeFrom="margin">
              <wp14:pctHeight>0</wp14:pctHeight>
            </wp14:sizeRelV>
          </wp:anchor>
        </w:drawing>
      </w:r>
    </w:p>
    <w:p w14:paraId="416886BC" w14:textId="53CC6DCB" w:rsidR="003C5D56" w:rsidRPr="00FB5F8D" w:rsidRDefault="003C5D56"/>
    <w:p w14:paraId="11F5FC35" w14:textId="29AB02EF" w:rsidR="00AA77FC" w:rsidRPr="00FB5F8D" w:rsidRDefault="002F0625">
      <w:r w:rsidRPr="00FB5F8D">
        <w:rPr>
          <w:noProof/>
          <w:color w:val="FFFFFF" w:themeColor="background1"/>
        </w:rPr>
        <mc:AlternateContent>
          <mc:Choice Requires="wps">
            <w:drawing>
              <wp:anchor distT="0" distB="0" distL="114300" distR="114300" simplePos="0" relativeHeight="251673088" behindDoc="0" locked="0" layoutInCell="1" allowOverlap="1" wp14:anchorId="55B266C6" wp14:editId="26000702">
                <wp:simplePos x="0" y="0"/>
                <wp:positionH relativeFrom="margin">
                  <wp:align>left</wp:align>
                </wp:positionH>
                <wp:positionV relativeFrom="paragraph">
                  <wp:posOffset>1851660</wp:posOffset>
                </wp:positionV>
                <wp:extent cx="3886200" cy="15049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886200" cy="1504950"/>
                        </a:xfrm>
                        <a:prstGeom prst="rect">
                          <a:avLst/>
                        </a:prstGeom>
                        <a:noFill/>
                        <a:ln w="6350">
                          <a:noFill/>
                        </a:ln>
                      </wps:spPr>
                      <wps:txbx>
                        <w:txbxContent>
                          <w:p w14:paraId="486645BB" w14:textId="77777777" w:rsidR="00144EA8" w:rsidRPr="0076138A" w:rsidRDefault="00144EA8" w:rsidP="00144EA8">
                            <w:pPr>
                              <w:spacing w:line="240" w:lineRule="auto"/>
                              <w:rPr>
                                <w:rFonts w:ascii="Source Code Pro" w:hAnsi="Source Code Pro"/>
                                <w:color w:val="FFFFFF" w:themeColor="background1"/>
                                <w:sz w:val="24"/>
                                <w:szCs w:val="24"/>
                              </w:rPr>
                            </w:pPr>
                            <w:r w:rsidRPr="0076138A">
                              <w:rPr>
                                <w:rFonts w:ascii="Source Code Pro" w:hAnsi="Source Code Pro"/>
                                <w:color w:val="FFFFFF" w:themeColor="background1"/>
                                <w:sz w:val="24"/>
                                <w:szCs w:val="24"/>
                              </w:rPr>
                              <w:t>- Curso: 2023-2024</w:t>
                            </w:r>
                          </w:p>
                          <w:p w14:paraId="168E0083" w14:textId="77777777" w:rsidR="00144EA8" w:rsidRPr="0076138A" w:rsidRDefault="00144EA8" w:rsidP="00144EA8">
                            <w:pPr>
                              <w:spacing w:line="240" w:lineRule="auto"/>
                              <w:rPr>
                                <w:rFonts w:ascii="Source Code Pro" w:hAnsi="Source Code Pro"/>
                                <w:color w:val="FFFFFF" w:themeColor="background1"/>
                                <w:sz w:val="24"/>
                                <w:szCs w:val="24"/>
                              </w:rPr>
                            </w:pPr>
                            <w:r w:rsidRPr="0076138A">
                              <w:rPr>
                                <w:rFonts w:ascii="Source Code Pro" w:hAnsi="Source Code Pro"/>
                                <w:color w:val="FFFFFF" w:themeColor="background1"/>
                                <w:sz w:val="24"/>
                                <w:szCs w:val="24"/>
                              </w:rPr>
                              <w:t>- Clase: 2º DAW Tarde</w:t>
                            </w:r>
                          </w:p>
                          <w:p w14:paraId="60B65271" w14:textId="675F14A0" w:rsidR="00144EA8" w:rsidRDefault="00144EA8" w:rsidP="00144EA8">
                            <w:pPr>
                              <w:spacing w:line="240" w:lineRule="auto"/>
                              <w:rPr>
                                <w:rFonts w:ascii="Source Code Pro" w:hAnsi="Source Code Pro"/>
                                <w:color w:val="FFFFFF" w:themeColor="background1"/>
                                <w:sz w:val="24"/>
                                <w:szCs w:val="24"/>
                              </w:rPr>
                            </w:pPr>
                            <w:r w:rsidRPr="0076138A">
                              <w:rPr>
                                <w:rFonts w:ascii="Source Code Pro" w:hAnsi="Source Code Pro"/>
                                <w:color w:val="FFFFFF" w:themeColor="background1"/>
                                <w:sz w:val="24"/>
                                <w:szCs w:val="24"/>
                              </w:rPr>
                              <w:t xml:space="preserve">- Profesor: </w:t>
                            </w:r>
                            <w:r w:rsidR="002F0625">
                              <w:rPr>
                                <w:rFonts w:ascii="Source Code Pro" w:hAnsi="Source Code Pro"/>
                                <w:color w:val="FFFFFF" w:themeColor="background1"/>
                                <w:sz w:val="24"/>
                                <w:szCs w:val="24"/>
                              </w:rPr>
                              <w:t>David Hormigo Ramírez</w:t>
                            </w:r>
                          </w:p>
                          <w:p w14:paraId="4D85A360" w14:textId="73967BEC" w:rsidR="00447EED" w:rsidRPr="0076138A" w:rsidRDefault="00447EED" w:rsidP="00144EA8">
                            <w:pPr>
                              <w:spacing w:line="240" w:lineRule="auto"/>
                              <w:rPr>
                                <w:rFonts w:ascii="Source Code Pro" w:hAnsi="Source Code Pro"/>
                                <w:color w:val="FFFFFF" w:themeColor="background1"/>
                                <w:sz w:val="24"/>
                                <w:szCs w:val="24"/>
                              </w:rPr>
                            </w:pPr>
                            <w:r>
                              <w:rPr>
                                <w:rFonts w:ascii="Source Code Pro" w:hAnsi="Source Code Pro"/>
                                <w:color w:val="FFFFFF" w:themeColor="background1"/>
                                <w:sz w:val="24"/>
                                <w:szCs w:val="24"/>
                              </w:rPr>
                              <w:t xml:space="preserve">- </w:t>
                            </w:r>
                            <w:r w:rsidR="00BD0802">
                              <w:rPr>
                                <w:rFonts w:ascii="Source Code Pro" w:hAnsi="Source Code Pro"/>
                                <w:color w:val="FFFFFF" w:themeColor="background1"/>
                                <w:sz w:val="24"/>
                                <w:szCs w:val="24"/>
                              </w:rPr>
                              <w:t>Módulo</w:t>
                            </w:r>
                            <w:r>
                              <w:rPr>
                                <w:rFonts w:ascii="Source Code Pro" w:hAnsi="Source Code Pro"/>
                                <w:color w:val="FFFFFF" w:themeColor="background1"/>
                                <w:sz w:val="24"/>
                                <w:szCs w:val="24"/>
                              </w:rPr>
                              <w:t xml:space="preserve">: </w:t>
                            </w:r>
                            <w:r w:rsidR="002F0625">
                              <w:rPr>
                                <w:rFonts w:ascii="Source Code Pro" w:hAnsi="Source Code Pro"/>
                                <w:color w:val="FFFFFF" w:themeColor="background1"/>
                                <w:sz w:val="24"/>
                                <w:szCs w:val="24"/>
                              </w:rPr>
                              <w:t>Despliegue de Aplicaciones Web</w:t>
                            </w:r>
                          </w:p>
                          <w:p w14:paraId="1AD96A0D" w14:textId="03AEFF02" w:rsidR="00144EA8" w:rsidRPr="0076138A" w:rsidRDefault="00144EA8" w:rsidP="00144EA8">
                            <w:pPr>
                              <w:spacing w:line="240" w:lineRule="auto"/>
                              <w:rPr>
                                <w:rFonts w:ascii="Source Code Pro" w:hAnsi="Source Code Pro"/>
                                <w:color w:val="FFFFFF" w:themeColor="background1"/>
                                <w:sz w:val="24"/>
                                <w:szCs w:val="24"/>
                              </w:rPr>
                            </w:pPr>
                            <w:r w:rsidRPr="0076138A">
                              <w:rPr>
                                <w:rFonts w:ascii="Source Code Pro" w:hAnsi="Source Code Pro"/>
                                <w:color w:val="FFFFFF" w:themeColor="background1"/>
                                <w:sz w:val="24"/>
                                <w:szCs w:val="24"/>
                              </w:rPr>
                              <w:t xml:space="preserve">- Fecha: </w:t>
                            </w:r>
                            <w:r w:rsidR="002F0625">
                              <w:rPr>
                                <w:rFonts w:ascii="Source Code Pro" w:hAnsi="Source Code Pro"/>
                                <w:color w:val="FFFFFF" w:themeColor="background1"/>
                                <w:sz w:val="24"/>
                                <w:szCs w:val="24"/>
                              </w:rPr>
                              <w:t>24/10/2023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B266C6" id="_x0000_t202" coordsize="21600,21600" o:spt="202" path="m,l,21600r21600,l21600,xe">
                <v:stroke joinstyle="miter"/>
                <v:path gradientshapeok="t" o:connecttype="rect"/>
              </v:shapetype>
              <v:shape id="Text Box 11" o:spid="_x0000_s1028" type="#_x0000_t202" style="position:absolute;margin-left:0;margin-top:145.8pt;width:306pt;height:118.5pt;z-index:251673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" filled="f" stroked="f" strokeweight=".5pt">
                <v:textbox>
                  <w:txbxContent>
                    <w:p w14:paraId="486645BB" w14:textId="77777777" w:rsidR="00144EA8" w:rsidRPr="0076138A" w:rsidRDefault="00144EA8" w:rsidP="00144EA8">
                      <w:pPr>
                        <w:spacing w:line="240" w:lineRule="auto"/>
                        <w:rPr>
                          <w:rFonts w:ascii="Source Code Pro" w:hAnsi="Source Code Pro"/>
                          <w:color w:val="FFFFFF" w:themeColor="background1"/>
                          <w:sz w:val="24"/>
                          <w:szCs w:val="24"/>
                        </w:rPr>
                      </w:pPr>
                      <w:r w:rsidRPr="0076138A">
                        <w:rPr>
                          <w:rFonts w:ascii="Source Code Pro" w:hAnsi="Source Code Pro"/>
                          <w:color w:val="FFFFFF" w:themeColor="background1"/>
                          <w:sz w:val="24"/>
                          <w:szCs w:val="24"/>
                        </w:rPr>
                        <w:t>- Curso: 2023-2024</w:t>
                      </w:r>
                    </w:p>
                    <w:p w14:paraId="168E0083" w14:textId="77777777" w:rsidR="00144EA8" w:rsidRPr="0076138A" w:rsidRDefault="00144EA8" w:rsidP="00144EA8">
                      <w:pPr>
                        <w:spacing w:line="240" w:lineRule="auto"/>
                        <w:rPr>
                          <w:rFonts w:ascii="Source Code Pro" w:hAnsi="Source Code Pro"/>
                          <w:color w:val="FFFFFF" w:themeColor="background1"/>
                          <w:sz w:val="24"/>
                          <w:szCs w:val="24"/>
                        </w:rPr>
                      </w:pPr>
                      <w:r w:rsidRPr="0076138A">
                        <w:rPr>
                          <w:rFonts w:ascii="Source Code Pro" w:hAnsi="Source Code Pro"/>
                          <w:color w:val="FFFFFF" w:themeColor="background1"/>
                          <w:sz w:val="24"/>
                          <w:szCs w:val="24"/>
                        </w:rPr>
                        <w:t>- Clase: 2º DAW Tarde</w:t>
                      </w:r>
                    </w:p>
                    <w:p w14:paraId="60B65271" w14:textId="675F14A0" w:rsidR="00144EA8" w:rsidRDefault="00144EA8" w:rsidP="00144EA8">
                      <w:pPr>
                        <w:spacing w:line="240" w:lineRule="auto"/>
                        <w:rPr>
                          <w:rFonts w:ascii="Source Code Pro" w:hAnsi="Source Code Pro"/>
                          <w:color w:val="FFFFFF" w:themeColor="background1"/>
                          <w:sz w:val="24"/>
                          <w:szCs w:val="24"/>
                        </w:rPr>
                      </w:pPr>
                      <w:r w:rsidRPr="0076138A">
                        <w:rPr>
                          <w:rFonts w:ascii="Source Code Pro" w:hAnsi="Source Code Pro"/>
                          <w:color w:val="FFFFFF" w:themeColor="background1"/>
                          <w:sz w:val="24"/>
                          <w:szCs w:val="24"/>
                        </w:rPr>
                        <w:t xml:space="preserve">- Profesor: </w:t>
                      </w:r>
                      <w:r w:rsidR="002F0625">
                        <w:rPr>
                          <w:rFonts w:ascii="Source Code Pro" w:hAnsi="Source Code Pro"/>
                          <w:color w:val="FFFFFF" w:themeColor="background1"/>
                          <w:sz w:val="24"/>
                          <w:szCs w:val="24"/>
                        </w:rPr>
                        <w:t>David Hormigo Ramírez</w:t>
                      </w:r>
                    </w:p>
                    <w:p w14:paraId="4D85A360" w14:textId="73967BEC" w:rsidR="00447EED" w:rsidRPr="0076138A" w:rsidRDefault="00447EED" w:rsidP="00144EA8">
                      <w:pPr>
                        <w:spacing w:line="240" w:lineRule="auto"/>
                        <w:rPr>
                          <w:rFonts w:ascii="Source Code Pro" w:hAnsi="Source Code Pro"/>
                          <w:color w:val="FFFFFF" w:themeColor="background1"/>
                          <w:sz w:val="24"/>
                          <w:szCs w:val="24"/>
                        </w:rPr>
                      </w:pPr>
                      <w:r>
                        <w:rPr>
                          <w:rFonts w:ascii="Source Code Pro" w:hAnsi="Source Code Pro"/>
                          <w:color w:val="FFFFFF" w:themeColor="background1"/>
                          <w:sz w:val="24"/>
                          <w:szCs w:val="24"/>
                        </w:rPr>
                        <w:t xml:space="preserve">- </w:t>
                      </w:r>
                      <w:r w:rsidR="00BD0802">
                        <w:rPr>
                          <w:rFonts w:ascii="Source Code Pro" w:hAnsi="Source Code Pro"/>
                          <w:color w:val="FFFFFF" w:themeColor="background1"/>
                          <w:sz w:val="24"/>
                          <w:szCs w:val="24"/>
                        </w:rPr>
                        <w:t>Módulo</w:t>
                      </w:r>
                      <w:r>
                        <w:rPr>
                          <w:rFonts w:ascii="Source Code Pro" w:hAnsi="Source Code Pro"/>
                          <w:color w:val="FFFFFF" w:themeColor="background1"/>
                          <w:sz w:val="24"/>
                          <w:szCs w:val="24"/>
                        </w:rPr>
                        <w:t xml:space="preserve">: </w:t>
                      </w:r>
                      <w:r w:rsidR="002F0625">
                        <w:rPr>
                          <w:rFonts w:ascii="Source Code Pro" w:hAnsi="Source Code Pro"/>
                          <w:color w:val="FFFFFF" w:themeColor="background1"/>
                          <w:sz w:val="24"/>
                          <w:szCs w:val="24"/>
                        </w:rPr>
                        <w:t>Despliegue de Aplicaciones Web</w:t>
                      </w:r>
                    </w:p>
                    <w:p w14:paraId="1AD96A0D" w14:textId="03AEFF02" w:rsidR="00144EA8" w:rsidRPr="0076138A" w:rsidRDefault="00144EA8" w:rsidP="00144EA8">
                      <w:pPr>
                        <w:spacing w:line="240" w:lineRule="auto"/>
                        <w:rPr>
                          <w:rFonts w:ascii="Source Code Pro" w:hAnsi="Source Code Pro"/>
                          <w:color w:val="FFFFFF" w:themeColor="background1"/>
                          <w:sz w:val="24"/>
                          <w:szCs w:val="24"/>
                        </w:rPr>
                      </w:pPr>
                      <w:r w:rsidRPr="0076138A">
                        <w:rPr>
                          <w:rFonts w:ascii="Source Code Pro" w:hAnsi="Source Code Pro"/>
                          <w:color w:val="FFFFFF" w:themeColor="background1"/>
                          <w:sz w:val="24"/>
                          <w:szCs w:val="24"/>
                        </w:rPr>
                        <w:t xml:space="preserve">- Fecha: </w:t>
                      </w:r>
                      <w:r w:rsidR="002F0625">
                        <w:rPr>
                          <w:rFonts w:ascii="Source Code Pro" w:hAnsi="Source Code Pro"/>
                          <w:color w:val="FFFFFF" w:themeColor="background1"/>
                          <w:sz w:val="24"/>
                          <w:szCs w:val="24"/>
                        </w:rPr>
                        <w:t>24/10/2023</w:t>
                      </w:r>
                    </w:p>
                  </w:txbxContent>
                </v:textbox>
                <w10:wrap anchorx="margin"/>
              </v:shape>
            </w:pict>
          </mc:Fallback>
        </mc:AlternateContent>
      </w:r>
      <w:r w:rsidR="003764D1" w:rsidRPr="00FB5F8D">
        <w:rPr>
          <w:noProof/>
          <w:color w:val="FFFFFF" w:themeColor="background1"/>
        </w:rPr>
        <mc:AlternateContent>
          <mc:Choice Requires="wps">
            <w:drawing>
              <wp:anchor distT="0" distB="0" distL="114300" distR="114300" simplePos="0" relativeHeight="251661567" behindDoc="1" locked="0" layoutInCell="1" allowOverlap="1" wp14:anchorId="0CA589A3" wp14:editId="2592BE3E">
                <wp:simplePos x="0" y="0"/>
                <wp:positionH relativeFrom="column">
                  <wp:posOffset>-173036</wp:posOffset>
                </wp:positionH>
                <wp:positionV relativeFrom="paragraph">
                  <wp:posOffset>2152967</wp:posOffset>
                </wp:positionV>
                <wp:extent cx="6531610" cy="6858635"/>
                <wp:effectExtent l="19050" t="19685" r="8890" b="11430"/>
                <wp:wrapNone/>
                <wp:docPr id="1"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6531610" cy="6858635"/>
                        </a:xfrm>
                        <a:prstGeom prst="rtTriangle">
                          <a:avLst/>
                        </a:prstGeom>
                        <a:solidFill>
                          <a:schemeClr val="bg2">
                            <a:lumMod val="10000"/>
                            <a:lumOff val="0"/>
                          </a:schemeClr>
                        </a:solidFill>
                        <a:ln w="9525">
                          <a:solidFill>
                            <a:schemeClr val="bg2">
                              <a:lumMod val="1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C8E580" id="_x0000_t6" coordsize="21600,21600" o:spt="6" path="m,l,21600r21600,xe">
                <v:stroke joinstyle="miter"/>
                <v:path gradientshapeok="t" o:connecttype="custom" o:connectlocs="0,0;0,10800;0,21600;10800,21600;21600,21600;10800,10800" textboxrect="1800,12600,12600,19800"/>
              </v:shapetype>
              <v:shape id="AutoShape 7" o:spid="_x0000_s1026" type="#_x0000_t6" style="position:absolute;margin-left:-13.6pt;margin-top:169.5pt;width:514.3pt;height:540.05pt;rotation:-90;z-index:-2516549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" fillcolor="#161616 [334]" strokecolor="#161616 [334]"/>
            </w:pict>
          </mc:Fallback>
        </mc:AlternateContent>
      </w:r>
      <w:r w:rsidR="00FF4C76" w:rsidRPr="00FB5F8D">
        <w:rPr>
          <w:noProof/>
          <w:color w:val="FFFFFF" w:themeColor="background1"/>
        </w:rPr>
        <w:drawing>
          <wp:anchor distT="0" distB="0" distL="114300" distR="114300" simplePos="0" relativeHeight="251672064" behindDoc="0" locked="0" layoutInCell="1" allowOverlap="1" wp14:anchorId="62A95381" wp14:editId="14F5587A">
            <wp:simplePos x="0" y="0"/>
            <wp:positionH relativeFrom="margin">
              <wp:align>center</wp:align>
            </wp:positionH>
            <wp:positionV relativeFrom="margin">
              <wp:posOffset>3439795</wp:posOffset>
            </wp:positionV>
            <wp:extent cx="1990725" cy="1990725"/>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9">
                      <a:extLst>
                        <a:ext uri="{28A0092B-C50C-407E-A947-70E740481C1C}">
                          <a14:useLocalDpi xmlns:a14="http://schemas.microsoft.com/office/drawing/2010/main" val="0"/>
                        </a:ext>
                      </a:extLst>
                    </a:blip>
                    <a:stretch>
                      <a:fillRect/>
                    </a:stretch>
                  </pic:blipFill>
                  <pic:spPr>
                    <a:xfrm>
                      <a:off x="0" y="0"/>
                      <a:ext cx="1990725" cy="1990725"/>
                    </a:xfrm>
                    <a:prstGeom prst="rect">
                      <a:avLst/>
                    </a:prstGeom>
                  </pic:spPr>
                </pic:pic>
              </a:graphicData>
            </a:graphic>
            <wp14:sizeRelH relativeFrom="margin">
              <wp14:pctWidth>0</wp14:pctWidth>
            </wp14:sizeRelH>
            <wp14:sizeRelV relativeFrom="margin">
              <wp14:pctHeight>0</wp14:pctHeight>
            </wp14:sizeRelV>
          </wp:anchor>
        </w:drawing>
      </w:r>
      <w:r w:rsidR="003C5D56" w:rsidRPr="00FB5F8D">
        <w:br w:type="page"/>
      </w:r>
    </w:p>
    <w:p w14:paraId="0FEF402D" w14:textId="77777777" w:rsidR="005205DA" w:rsidRPr="00FB5F8D" w:rsidRDefault="008354BE">
      <w:pPr>
        <w:rPr>
          <w:noProof/>
          <w:sz w:val="24"/>
          <w:szCs w:val="24"/>
        </w:rPr>
        <w:sectPr w:rsidR="005205DA" w:rsidRPr="00FB5F8D" w:rsidSect="005205DA">
          <w:headerReference w:type="default" r:id="rId10"/>
          <w:footerReference w:type="default" r:id="rId11"/>
          <w:type w:val="continuous"/>
          <w:pgSz w:w="11906" w:h="16838"/>
          <w:pgMar w:top="1417" w:right="1701" w:bottom="1417" w:left="1701" w:header="708" w:footer="708" w:gutter="0"/>
          <w:cols w:space="708"/>
          <w:docGrid w:linePitch="360"/>
        </w:sectPr>
      </w:pPr>
      <w:r w:rsidRPr="00FB5F8D">
        <w:rPr>
          <w:sz w:val="24"/>
          <w:szCs w:val="24"/>
        </w:rPr>
        <w:lastRenderedPageBreak/>
        <w:fldChar w:fldCharType="begin"/>
      </w:r>
      <w:r w:rsidRPr="00FB5F8D">
        <w:rPr>
          <w:sz w:val="24"/>
          <w:szCs w:val="24"/>
        </w:rPr>
        <w:instrText xml:space="preserve"> INDEX \e "</w:instrText>
      </w:r>
      <w:r w:rsidRPr="00FB5F8D">
        <w:rPr>
          <w:sz w:val="24"/>
          <w:szCs w:val="24"/>
        </w:rPr>
        <w:tab/>
        <w:instrText xml:space="preserve">" \c "1" \z "1033" </w:instrText>
      </w:r>
      <w:r w:rsidRPr="00FB5F8D">
        <w:rPr>
          <w:sz w:val="24"/>
          <w:szCs w:val="24"/>
        </w:rPr>
        <w:fldChar w:fldCharType="separate"/>
      </w:r>
    </w:p>
    <w:p w14:paraId="687DCAC6" w14:textId="77777777" w:rsidR="005205DA" w:rsidRPr="00FB5F8D" w:rsidRDefault="005205DA">
      <w:pPr>
        <w:pStyle w:val="Index1"/>
        <w:tabs>
          <w:tab w:val="right" w:leader="dot" w:pos="8494"/>
        </w:tabs>
        <w:rPr>
          <w:noProof/>
          <w:sz w:val="24"/>
          <w:szCs w:val="24"/>
        </w:rPr>
      </w:pPr>
      <w:r w:rsidRPr="00FB5F8D">
        <w:rPr>
          <w:b/>
          <w:bCs/>
          <w:noProof/>
          <w:sz w:val="24"/>
          <w:szCs w:val="24"/>
          <w:u w:val="single"/>
        </w:rPr>
        <w:t>1. PHP</w:t>
      </w:r>
      <w:r w:rsidRPr="00FB5F8D">
        <w:rPr>
          <w:noProof/>
          <w:sz w:val="24"/>
          <w:szCs w:val="24"/>
        </w:rPr>
        <w:tab/>
        <w:t>3</w:t>
      </w:r>
    </w:p>
    <w:p w14:paraId="3CD8F242" w14:textId="77777777" w:rsidR="005205DA" w:rsidRPr="00FB5F8D" w:rsidRDefault="005205DA">
      <w:pPr>
        <w:pStyle w:val="Index1"/>
        <w:tabs>
          <w:tab w:val="right" w:leader="dot" w:pos="8494"/>
        </w:tabs>
        <w:rPr>
          <w:noProof/>
          <w:sz w:val="24"/>
          <w:szCs w:val="24"/>
        </w:rPr>
      </w:pPr>
      <w:r w:rsidRPr="00FB5F8D">
        <w:rPr>
          <w:b/>
          <w:bCs/>
          <w:noProof/>
          <w:sz w:val="24"/>
          <w:szCs w:val="24"/>
        </w:rPr>
        <w:t>1.1. Instalación</w:t>
      </w:r>
      <w:r w:rsidRPr="00FB5F8D">
        <w:rPr>
          <w:noProof/>
          <w:sz w:val="24"/>
          <w:szCs w:val="24"/>
        </w:rPr>
        <w:tab/>
        <w:t>3</w:t>
      </w:r>
    </w:p>
    <w:p w14:paraId="69D2B021" w14:textId="77777777" w:rsidR="005205DA" w:rsidRPr="00FB5F8D" w:rsidRDefault="005205DA">
      <w:pPr>
        <w:pStyle w:val="Index1"/>
        <w:tabs>
          <w:tab w:val="right" w:leader="dot" w:pos="8494"/>
        </w:tabs>
        <w:rPr>
          <w:noProof/>
          <w:sz w:val="24"/>
          <w:szCs w:val="24"/>
        </w:rPr>
      </w:pPr>
      <w:r w:rsidRPr="00FB5F8D">
        <w:rPr>
          <w:b/>
          <w:bCs/>
          <w:noProof/>
          <w:sz w:val="24"/>
          <w:szCs w:val="24"/>
        </w:rPr>
        <w:t>1.2. Archivo default</w:t>
      </w:r>
      <w:r w:rsidRPr="00FB5F8D">
        <w:rPr>
          <w:noProof/>
          <w:sz w:val="24"/>
          <w:szCs w:val="24"/>
        </w:rPr>
        <w:tab/>
        <w:t>5</w:t>
      </w:r>
    </w:p>
    <w:p w14:paraId="52BBE03E" w14:textId="5D949D65" w:rsidR="005205DA" w:rsidRPr="00FB5F8D" w:rsidRDefault="005205DA">
      <w:pPr>
        <w:pStyle w:val="Index1"/>
        <w:tabs>
          <w:tab w:val="right" w:leader="dot" w:pos="8494"/>
        </w:tabs>
        <w:rPr>
          <w:noProof/>
          <w:sz w:val="24"/>
          <w:szCs w:val="24"/>
        </w:rPr>
      </w:pPr>
      <w:r w:rsidRPr="00FB5F8D">
        <w:rPr>
          <w:b/>
          <w:bCs/>
          <w:noProof/>
          <w:sz w:val="24"/>
          <w:szCs w:val="24"/>
        </w:rPr>
        <w:t>1.3. Módulo de PHP</w:t>
      </w:r>
      <w:r w:rsidRPr="00FB5F8D">
        <w:rPr>
          <w:noProof/>
          <w:sz w:val="24"/>
          <w:szCs w:val="24"/>
        </w:rPr>
        <w:tab/>
        <w:t>7</w:t>
      </w:r>
    </w:p>
    <w:p w14:paraId="296710D9" w14:textId="77777777" w:rsidR="005205DA" w:rsidRPr="00FB5F8D" w:rsidRDefault="005205DA" w:rsidP="005205DA">
      <w:pPr>
        <w:rPr>
          <w:sz w:val="24"/>
          <w:szCs w:val="24"/>
        </w:rPr>
      </w:pPr>
    </w:p>
    <w:p w14:paraId="0C9686D7" w14:textId="77777777" w:rsidR="005205DA" w:rsidRPr="00FB5F8D" w:rsidRDefault="005205DA">
      <w:pPr>
        <w:pStyle w:val="Index1"/>
        <w:tabs>
          <w:tab w:val="right" w:leader="dot" w:pos="8494"/>
        </w:tabs>
        <w:rPr>
          <w:noProof/>
          <w:sz w:val="24"/>
          <w:szCs w:val="24"/>
        </w:rPr>
      </w:pPr>
      <w:r w:rsidRPr="00FB5F8D">
        <w:rPr>
          <w:b/>
          <w:bCs/>
          <w:noProof/>
          <w:sz w:val="24"/>
          <w:szCs w:val="24"/>
          <w:u w:val="single"/>
        </w:rPr>
        <w:t>2. RDS</w:t>
      </w:r>
      <w:r w:rsidRPr="00FB5F8D">
        <w:rPr>
          <w:noProof/>
          <w:sz w:val="24"/>
          <w:szCs w:val="24"/>
        </w:rPr>
        <w:tab/>
        <w:t>8</w:t>
      </w:r>
    </w:p>
    <w:p w14:paraId="05BF9131" w14:textId="77777777" w:rsidR="005205DA" w:rsidRPr="00FB5F8D" w:rsidRDefault="005205DA">
      <w:pPr>
        <w:pStyle w:val="Index1"/>
        <w:tabs>
          <w:tab w:val="right" w:leader="dot" w:pos="8494"/>
        </w:tabs>
        <w:rPr>
          <w:noProof/>
          <w:sz w:val="24"/>
          <w:szCs w:val="24"/>
        </w:rPr>
      </w:pPr>
      <w:r w:rsidRPr="00FB5F8D">
        <w:rPr>
          <w:b/>
          <w:bCs/>
          <w:noProof/>
          <w:sz w:val="24"/>
          <w:szCs w:val="24"/>
        </w:rPr>
        <w:t>2.1. Creación</w:t>
      </w:r>
      <w:r w:rsidRPr="00FB5F8D">
        <w:rPr>
          <w:noProof/>
          <w:sz w:val="24"/>
          <w:szCs w:val="24"/>
        </w:rPr>
        <w:tab/>
        <w:t>8</w:t>
      </w:r>
    </w:p>
    <w:p w14:paraId="2131C94A" w14:textId="77777777" w:rsidR="005205DA" w:rsidRPr="00FB5F8D" w:rsidRDefault="005205DA">
      <w:pPr>
        <w:pStyle w:val="Index1"/>
        <w:tabs>
          <w:tab w:val="right" w:leader="dot" w:pos="8494"/>
        </w:tabs>
        <w:rPr>
          <w:noProof/>
          <w:sz w:val="24"/>
          <w:szCs w:val="24"/>
        </w:rPr>
      </w:pPr>
      <w:r w:rsidRPr="00FB5F8D">
        <w:rPr>
          <w:b/>
          <w:bCs/>
          <w:noProof/>
          <w:sz w:val="24"/>
          <w:szCs w:val="24"/>
        </w:rPr>
        <w:t>2.1.1. Método de creación</w:t>
      </w:r>
      <w:r w:rsidRPr="00FB5F8D">
        <w:rPr>
          <w:noProof/>
          <w:sz w:val="24"/>
          <w:szCs w:val="24"/>
        </w:rPr>
        <w:tab/>
        <w:t>9</w:t>
      </w:r>
    </w:p>
    <w:p w14:paraId="0E03D01C" w14:textId="77777777" w:rsidR="005205DA" w:rsidRPr="00FB5F8D" w:rsidRDefault="005205DA">
      <w:pPr>
        <w:pStyle w:val="Index1"/>
        <w:tabs>
          <w:tab w:val="right" w:leader="dot" w:pos="8494"/>
        </w:tabs>
        <w:rPr>
          <w:noProof/>
          <w:sz w:val="24"/>
          <w:szCs w:val="24"/>
        </w:rPr>
      </w:pPr>
      <w:r w:rsidRPr="00FB5F8D">
        <w:rPr>
          <w:b/>
          <w:bCs/>
          <w:noProof/>
          <w:sz w:val="24"/>
          <w:szCs w:val="24"/>
        </w:rPr>
        <w:t>2.1.2. Motor de base de datos</w:t>
      </w:r>
      <w:r w:rsidRPr="00FB5F8D">
        <w:rPr>
          <w:noProof/>
          <w:sz w:val="24"/>
          <w:szCs w:val="24"/>
        </w:rPr>
        <w:tab/>
        <w:t>9</w:t>
      </w:r>
    </w:p>
    <w:p w14:paraId="43538CCD" w14:textId="77777777" w:rsidR="005205DA" w:rsidRPr="00FB5F8D" w:rsidRDefault="005205DA">
      <w:pPr>
        <w:pStyle w:val="Index1"/>
        <w:tabs>
          <w:tab w:val="right" w:leader="dot" w:pos="8494"/>
        </w:tabs>
        <w:rPr>
          <w:noProof/>
          <w:sz w:val="24"/>
          <w:szCs w:val="24"/>
        </w:rPr>
      </w:pPr>
      <w:r w:rsidRPr="00FB5F8D">
        <w:rPr>
          <w:b/>
          <w:bCs/>
          <w:noProof/>
          <w:sz w:val="24"/>
          <w:szCs w:val="24"/>
        </w:rPr>
        <w:t>2.1.3. Plantillas</w:t>
      </w:r>
      <w:r w:rsidRPr="00FB5F8D">
        <w:rPr>
          <w:noProof/>
          <w:sz w:val="24"/>
          <w:szCs w:val="24"/>
        </w:rPr>
        <w:tab/>
        <w:t>10</w:t>
      </w:r>
    </w:p>
    <w:p w14:paraId="774D6B03" w14:textId="77777777" w:rsidR="005205DA" w:rsidRPr="00FB5F8D" w:rsidRDefault="005205DA">
      <w:pPr>
        <w:pStyle w:val="Index1"/>
        <w:tabs>
          <w:tab w:val="right" w:leader="dot" w:pos="8494"/>
        </w:tabs>
        <w:rPr>
          <w:noProof/>
          <w:sz w:val="24"/>
          <w:szCs w:val="24"/>
        </w:rPr>
      </w:pPr>
      <w:r w:rsidRPr="00FB5F8D">
        <w:rPr>
          <w:b/>
          <w:bCs/>
          <w:noProof/>
          <w:sz w:val="24"/>
          <w:szCs w:val="24"/>
        </w:rPr>
        <w:t>2.1.4. Disponibilidad y durabilidad</w:t>
      </w:r>
      <w:r w:rsidRPr="00FB5F8D">
        <w:rPr>
          <w:noProof/>
          <w:sz w:val="24"/>
          <w:szCs w:val="24"/>
        </w:rPr>
        <w:tab/>
        <w:t>11</w:t>
      </w:r>
    </w:p>
    <w:p w14:paraId="700F4A6C" w14:textId="77777777" w:rsidR="005205DA" w:rsidRPr="00FB5F8D" w:rsidRDefault="005205DA">
      <w:pPr>
        <w:pStyle w:val="Index1"/>
        <w:tabs>
          <w:tab w:val="right" w:leader="dot" w:pos="8494"/>
        </w:tabs>
        <w:rPr>
          <w:noProof/>
          <w:sz w:val="24"/>
          <w:szCs w:val="24"/>
        </w:rPr>
      </w:pPr>
      <w:r w:rsidRPr="00FB5F8D">
        <w:rPr>
          <w:b/>
          <w:bCs/>
          <w:noProof/>
          <w:sz w:val="24"/>
          <w:szCs w:val="24"/>
        </w:rPr>
        <w:t>2.1.5. Configuración</w:t>
      </w:r>
      <w:r w:rsidRPr="00FB5F8D">
        <w:rPr>
          <w:noProof/>
          <w:sz w:val="24"/>
          <w:szCs w:val="24"/>
        </w:rPr>
        <w:tab/>
        <w:t>11</w:t>
      </w:r>
    </w:p>
    <w:p w14:paraId="15A706A6" w14:textId="77777777" w:rsidR="005205DA" w:rsidRPr="00FB5F8D" w:rsidRDefault="005205DA">
      <w:pPr>
        <w:pStyle w:val="Index1"/>
        <w:tabs>
          <w:tab w:val="right" w:leader="dot" w:pos="8494"/>
        </w:tabs>
        <w:rPr>
          <w:noProof/>
          <w:sz w:val="24"/>
          <w:szCs w:val="24"/>
        </w:rPr>
      </w:pPr>
      <w:r w:rsidRPr="00FB5F8D">
        <w:rPr>
          <w:b/>
          <w:bCs/>
          <w:noProof/>
          <w:sz w:val="24"/>
          <w:szCs w:val="24"/>
        </w:rPr>
        <w:t>2.1.6. Configuración de la instancia</w:t>
      </w:r>
      <w:r w:rsidRPr="00FB5F8D">
        <w:rPr>
          <w:noProof/>
          <w:sz w:val="24"/>
          <w:szCs w:val="24"/>
        </w:rPr>
        <w:tab/>
        <w:t>12</w:t>
      </w:r>
    </w:p>
    <w:p w14:paraId="43B6DA0F" w14:textId="77777777" w:rsidR="005205DA" w:rsidRPr="00FB5F8D" w:rsidRDefault="005205DA">
      <w:pPr>
        <w:pStyle w:val="Index1"/>
        <w:tabs>
          <w:tab w:val="right" w:leader="dot" w:pos="8494"/>
        </w:tabs>
        <w:rPr>
          <w:noProof/>
          <w:sz w:val="24"/>
          <w:szCs w:val="24"/>
        </w:rPr>
      </w:pPr>
      <w:r w:rsidRPr="00FB5F8D">
        <w:rPr>
          <w:b/>
          <w:bCs/>
          <w:noProof/>
          <w:sz w:val="24"/>
          <w:szCs w:val="24"/>
        </w:rPr>
        <w:t>2.1.7. Almacenamiento</w:t>
      </w:r>
      <w:r w:rsidRPr="00FB5F8D">
        <w:rPr>
          <w:noProof/>
          <w:sz w:val="24"/>
          <w:szCs w:val="24"/>
        </w:rPr>
        <w:tab/>
        <w:t>13</w:t>
      </w:r>
    </w:p>
    <w:p w14:paraId="58D83D6D" w14:textId="77777777" w:rsidR="005205DA" w:rsidRPr="00FB5F8D" w:rsidRDefault="005205DA">
      <w:pPr>
        <w:pStyle w:val="Index1"/>
        <w:tabs>
          <w:tab w:val="right" w:leader="dot" w:pos="8494"/>
        </w:tabs>
        <w:rPr>
          <w:noProof/>
          <w:sz w:val="24"/>
          <w:szCs w:val="24"/>
        </w:rPr>
      </w:pPr>
      <w:r w:rsidRPr="00FB5F8D">
        <w:rPr>
          <w:b/>
          <w:bCs/>
          <w:noProof/>
          <w:sz w:val="24"/>
          <w:szCs w:val="24"/>
        </w:rPr>
        <w:t>2.1.8. Conectividad</w:t>
      </w:r>
      <w:r w:rsidRPr="00FB5F8D">
        <w:rPr>
          <w:noProof/>
          <w:sz w:val="24"/>
          <w:szCs w:val="24"/>
        </w:rPr>
        <w:tab/>
        <w:t>13</w:t>
      </w:r>
    </w:p>
    <w:p w14:paraId="7AB95F7A" w14:textId="77777777" w:rsidR="005205DA" w:rsidRPr="00FB5F8D" w:rsidRDefault="005205DA">
      <w:pPr>
        <w:pStyle w:val="Index1"/>
        <w:tabs>
          <w:tab w:val="right" w:leader="dot" w:pos="8494"/>
        </w:tabs>
        <w:rPr>
          <w:noProof/>
          <w:sz w:val="24"/>
          <w:szCs w:val="24"/>
        </w:rPr>
      </w:pPr>
      <w:r w:rsidRPr="00FB5F8D">
        <w:rPr>
          <w:b/>
          <w:bCs/>
          <w:noProof/>
          <w:sz w:val="24"/>
          <w:szCs w:val="24"/>
        </w:rPr>
        <w:t>2.1.9. Autentificación de la base de datos</w:t>
      </w:r>
      <w:r w:rsidRPr="00FB5F8D">
        <w:rPr>
          <w:noProof/>
          <w:sz w:val="24"/>
          <w:szCs w:val="24"/>
        </w:rPr>
        <w:tab/>
        <w:t>14</w:t>
      </w:r>
    </w:p>
    <w:p w14:paraId="3490C634" w14:textId="77777777" w:rsidR="005205DA" w:rsidRPr="00FB5F8D" w:rsidRDefault="005205DA">
      <w:pPr>
        <w:pStyle w:val="Index1"/>
        <w:tabs>
          <w:tab w:val="right" w:leader="dot" w:pos="8494"/>
        </w:tabs>
        <w:rPr>
          <w:noProof/>
          <w:sz w:val="24"/>
          <w:szCs w:val="24"/>
        </w:rPr>
      </w:pPr>
      <w:r w:rsidRPr="00FB5F8D">
        <w:rPr>
          <w:b/>
          <w:bCs/>
          <w:noProof/>
          <w:sz w:val="24"/>
          <w:szCs w:val="24"/>
        </w:rPr>
        <w:t>2.2. Conexión desde EC2</w:t>
      </w:r>
      <w:r w:rsidRPr="00FB5F8D">
        <w:rPr>
          <w:noProof/>
          <w:sz w:val="24"/>
          <w:szCs w:val="24"/>
        </w:rPr>
        <w:tab/>
        <w:t>15</w:t>
      </w:r>
    </w:p>
    <w:p w14:paraId="31108E89" w14:textId="77777777" w:rsidR="005205DA" w:rsidRPr="00FB5F8D" w:rsidRDefault="005205DA">
      <w:pPr>
        <w:pStyle w:val="Index1"/>
        <w:tabs>
          <w:tab w:val="right" w:leader="dot" w:pos="8494"/>
        </w:tabs>
        <w:rPr>
          <w:noProof/>
          <w:sz w:val="24"/>
          <w:szCs w:val="24"/>
        </w:rPr>
      </w:pPr>
      <w:r w:rsidRPr="00FB5F8D">
        <w:rPr>
          <w:b/>
          <w:bCs/>
          <w:noProof/>
          <w:sz w:val="24"/>
          <w:szCs w:val="24"/>
        </w:rPr>
        <w:t>2.3. Creación del usuario “webuser”</w:t>
      </w:r>
      <w:r w:rsidRPr="00FB5F8D">
        <w:rPr>
          <w:noProof/>
          <w:sz w:val="24"/>
          <w:szCs w:val="24"/>
        </w:rPr>
        <w:tab/>
        <w:t>16</w:t>
      </w:r>
    </w:p>
    <w:p w14:paraId="6338E8D9" w14:textId="77777777" w:rsidR="005205DA" w:rsidRPr="00FB5F8D" w:rsidRDefault="005205DA">
      <w:pPr>
        <w:pStyle w:val="Index1"/>
        <w:tabs>
          <w:tab w:val="right" w:leader="dot" w:pos="8494"/>
        </w:tabs>
        <w:rPr>
          <w:noProof/>
          <w:sz w:val="24"/>
          <w:szCs w:val="24"/>
        </w:rPr>
      </w:pPr>
      <w:r w:rsidRPr="00FB5F8D">
        <w:rPr>
          <w:b/>
          <w:bCs/>
          <w:noProof/>
          <w:sz w:val="24"/>
          <w:szCs w:val="24"/>
        </w:rPr>
        <w:t>2.4. Conexión desde máquina local</w:t>
      </w:r>
      <w:r w:rsidRPr="00FB5F8D">
        <w:rPr>
          <w:noProof/>
          <w:sz w:val="24"/>
          <w:szCs w:val="24"/>
        </w:rPr>
        <w:tab/>
        <w:t>19</w:t>
      </w:r>
    </w:p>
    <w:p w14:paraId="1949A6D3" w14:textId="77777777" w:rsidR="005205DA" w:rsidRPr="00FB5F8D" w:rsidRDefault="005205DA">
      <w:pPr>
        <w:pStyle w:val="Index1"/>
        <w:tabs>
          <w:tab w:val="right" w:leader="dot" w:pos="8494"/>
        </w:tabs>
        <w:rPr>
          <w:noProof/>
          <w:sz w:val="24"/>
          <w:szCs w:val="24"/>
        </w:rPr>
      </w:pPr>
      <w:r w:rsidRPr="00FB5F8D">
        <w:rPr>
          <w:b/>
          <w:bCs/>
          <w:noProof/>
          <w:sz w:val="24"/>
          <w:szCs w:val="24"/>
        </w:rPr>
        <w:t>2.4.1. Connection Name</w:t>
      </w:r>
      <w:r w:rsidRPr="00FB5F8D">
        <w:rPr>
          <w:noProof/>
          <w:sz w:val="24"/>
          <w:szCs w:val="24"/>
        </w:rPr>
        <w:tab/>
        <w:t>20</w:t>
      </w:r>
    </w:p>
    <w:p w14:paraId="3991A5E6" w14:textId="77777777" w:rsidR="005205DA" w:rsidRPr="00FB5F8D" w:rsidRDefault="005205DA">
      <w:pPr>
        <w:pStyle w:val="Index1"/>
        <w:tabs>
          <w:tab w:val="right" w:leader="dot" w:pos="8494"/>
        </w:tabs>
        <w:rPr>
          <w:noProof/>
          <w:sz w:val="24"/>
          <w:szCs w:val="24"/>
        </w:rPr>
      </w:pPr>
      <w:r w:rsidRPr="00FB5F8D">
        <w:rPr>
          <w:b/>
          <w:bCs/>
          <w:noProof/>
          <w:sz w:val="24"/>
          <w:szCs w:val="24"/>
        </w:rPr>
        <w:t>2.4.2. Connection Method</w:t>
      </w:r>
      <w:r w:rsidRPr="00FB5F8D">
        <w:rPr>
          <w:noProof/>
          <w:sz w:val="24"/>
          <w:szCs w:val="24"/>
        </w:rPr>
        <w:tab/>
        <w:t>20</w:t>
      </w:r>
    </w:p>
    <w:p w14:paraId="239639B4" w14:textId="77777777" w:rsidR="005205DA" w:rsidRPr="00FB5F8D" w:rsidRDefault="005205DA">
      <w:pPr>
        <w:pStyle w:val="Index1"/>
        <w:tabs>
          <w:tab w:val="right" w:leader="dot" w:pos="8494"/>
        </w:tabs>
        <w:rPr>
          <w:noProof/>
          <w:sz w:val="24"/>
          <w:szCs w:val="24"/>
        </w:rPr>
      </w:pPr>
      <w:r w:rsidRPr="00FB5F8D">
        <w:rPr>
          <w:b/>
          <w:bCs/>
          <w:noProof/>
          <w:sz w:val="24"/>
          <w:szCs w:val="24"/>
        </w:rPr>
        <w:t>2.4.3. SSH Hostname</w:t>
      </w:r>
      <w:r w:rsidRPr="00FB5F8D">
        <w:rPr>
          <w:noProof/>
          <w:sz w:val="24"/>
          <w:szCs w:val="24"/>
        </w:rPr>
        <w:tab/>
        <w:t>21</w:t>
      </w:r>
    </w:p>
    <w:p w14:paraId="55307D5D" w14:textId="77777777" w:rsidR="005205DA" w:rsidRPr="00FB5F8D" w:rsidRDefault="005205DA">
      <w:pPr>
        <w:pStyle w:val="Index1"/>
        <w:tabs>
          <w:tab w:val="right" w:leader="dot" w:pos="8494"/>
        </w:tabs>
        <w:rPr>
          <w:noProof/>
          <w:sz w:val="24"/>
          <w:szCs w:val="24"/>
        </w:rPr>
      </w:pPr>
      <w:r w:rsidRPr="00FB5F8D">
        <w:rPr>
          <w:b/>
          <w:bCs/>
          <w:noProof/>
          <w:sz w:val="24"/>
          <w:szCs w:val="24"/>
        </w:rPr>
        <w:t>2.4.4. SSH Username</w:t>
      </w:r>
      <w:r w:rsidRPr="00FB5F8D">
        <w:rPr>
          <w:noProof/>
          <w:sz w:val="24"/>
          <w:szCs w:val="24"/>
        </w:rPr>
        <w:tab/>
        <w:t>21</w:t>
      </w:r>
    </w:p>
    <w:p w14:paraId="404643DC" w14:textId="77777777" w:rsidR="005205DA" w:rsidRPr="00FB5F8D" w:rsidRDefault="005205DA">
      <w:pPr>
        <w:pStyle w:val="Index1"/>
        <w:tabs>
          <w:tab w:val="right" w:leader="dot" w:pos="8494"/>
        </w:tabs>
        <w:rPr>
          <w:noProof/>
          <w:sz w:val="24"/>
          <w:szCs w:val="24"/>
        </w:rPr>
      </w:pPr>
      <w:r w:rsidRPr="00FB5F8D">
        <w:rPr>
          <w:b/>
          <w:bCs/>
          <w:noProof/>
          <w:sz w:val="24"/>
          <w:szCs w:val="24"/>
        </w:rPr>
        <w:t>2.4.5. SSH Key File</w:t>
      </w:r>
      <w:r w:rsidRPr="00FB5F8D">
        <w:rPr>
          <w:noProof/>
          <w:sz w:val="24"/>
          <w:szCs w:val="24"/>
        </w:rPr>
        <w:tab/>
        <w:t>21</w:t>
      </w:r>
    </w:p>
    <w:p w14:paraId="62A6180D" w14:textId="77777777" w:rsidR="005205DA" w:rsidRPr="00FB5F8D" w:rsidRDefault="005205DA">
      <w:pPr>
        <w:pStyle w:val="Index1"/>
        <w:tabs>
          <w:tab w:val="right" w:leader="dot" w:pos="8494"/>
        </w:tabs>
        <w:rPr>
          <w:noProof/>
          <w:sz w:val="24"/>
          <w:szCs w:val="24"/>
        </w:rPr>
      </w:pPr>
      <w:r w:rsidRPr="00FB5F8D">
        <w:rPr>
          <w:b/>
          <w:bCs/>
          <w:noProof/>
          <w:sz w:val="24"/>
          <w:szCs w:val="24"/>
        </w:rPr>
        <w:t>2.4.6. MySQL Hostname</w:t>
      </w:r>
      <w:r w:rsidRPr="00FB5F8D">
        <w:rPr>
          <w:noProof/>
          <w:sz w:val="24"/>
          <w:szCs w:val="24"/>
        </w:rPr>
        <w:tab/>
        <w:t>21</w:t>
      </w:r>
    </w:p>
    <w:p w14:paraId="18F58F5B" w14:textId="77777777" w:rsidR="005205DA" w:rsidRPr="00FB5F8D" w:rsidRDefault="005205DA">
      <w:pPr>
        <w:pStyle w:val="Index1"/>
        <w:tabs>
          <w:tab w:val="right" w:leader="dot" w:pos="8494"/>
        </w:tabs>
        <w:rPr>
          <w:noProof/>
          <w:sz w:val="24"/>
          <w:szCs w:val="24"/>
        </w:rPr>
      </w:pPr>
      <w:r w:rsidRPr="00FB5F8D">
        <w:rPr>
          <w:b/>
          <w:bCs/>
          <w:noProof/>
          <w:sz w:val="24"/>
          <w:szCs w:val="24"/>
        </w:rPr>
        <w:t>2.4.7. MySQL Server Port</w:t>
      </w:r>
      <w:r w:rsidRPr="00FB5F8D">
        <w:rPr>
          <w:noProof/>
          <w:sz w:val="24"/>
          <w:szCs w:val="24"/>
        </w:rPr>
        <w:tab/>
        <w:t>21</w:t>
      </w:r>
    </w:p>
    <w:p w14:paraId="1F89475D" w14:textId="77777777" w:rsidR="005205DA" w:rsidRPr="00FB5F8D" w:rsidRDefault="005205DA">
      <w:pPr>
        <w:pStyle w:val="Index1"/>
        <w:tabs>
          <w:tab w:val="right" w:leader="dot" w:pos="8494"/>
        </w:tabs>
        <w:rPr>
          <w:noProof/>
          <w:sz w:val="24"/>
          <w:szCs w:val="24"/>
        </w:rPr>
      </w:pPr>
      <w:r w:rsidRPr="00FB5F8D">
        <w:rPr>
          <w:b/>
          <w:bCs/>
          <w:noProof/>
          <w:sz w:val="24"/>
          <w:szCs w:val="24"/>
        </w:rPr>
        <w:t>2.4.8. Username</w:t>
      </w:r>
      <w:r w:rsidRPr="00FB5F8D">
        <w:rPr>
          <w:noProof/>
          <w:sz w:val="24"/>
          <w:szCs w:val="24"/>
        </w:rPr>
        <w:tab/>
        <w:t>22</w:t>
      </w:r>
    </w:p>
    <w:p w14:paraId="70838230" w14:textId="77777777" w:rsidR="005205DA" w:rsidRPr="00FB5F8D" w:rsidRDefault="005205DA">
      <w:pPr>
        <w:pStyle w:val="Index1"/>
        <w:tabs>
          <w:tab w:val="right" w:leader="dot" w:pos="8494"/>
        </w:tabs>
        <w:rPr>
          <w:noProof/>
          <w:sz w:val="24"/>
          <w:szCs w:val="24"/>
        </w:rPr>
      </w:pPr>
      <w:r w:rsidRPr="00FB5F8D">
        <w:rPr>
          <w:b/>
          <w:bCs/>
          <w:noProof/>
          <w:sz w:val="24"/>
          <w:szCs w:val="24"/>
        </w:rPr>
        <w:t>2.4.9. Password</w:t>
      </w:r>
      <w:r w:rsidRPr="00FB5F8D">
        <w:rPr>
          <w:noProof/>
          <w:sz w:val="24"/>
          <w:szCs w:val="24"/>
        </w:rPr>
        <w:tab/>
        <w:t>22</w:t>
      </w:r>
    </w:p>
    <w:p w14:paraId="00266F9D" w14:textId="77777777" w:rsidR="005205DA" w:rsidRPr="00FB5F8D" w:rsidRDefault="005205DA">
      <w:pPr>
        <w:pStyle w:val="Index1"/>
        <w:tabs>
          <w:tab w:val="right" w:leader="dot" w:pos="8494"/>
        </w:tabs>
        <w:rPr>
          <w:noProof/>
          <w:sz w:val="24"/>
          <w:szCs w:val="24"/>
        </w:rPr>
      </w:pPr>
      <w:r w:rsidRPr="00FB5F8D">
        <w:rPr>
          <w:b/>
          <w:bCs/>
          <w:noProof/>
          <w:sz w:val="24"/>
          <w:szCs w:val="24"/>
        </w:rPr>
        <w:t>2.5. Creación de la tabla “users”</w:t>
      </w:r>
      <w:r w:rsidRPr="00FB5F8D">
        <w:rPr>
          <w:noProof/>
          <w:sz w:val="24"/>
          <w:szCs w:val="24"/>
        </w:rPr>
        <w:tab/>
        <w:t>23</w:t>
      </w:r>
    </w:p>
    <w:p w14:paraId="5B66784F" w14:textId="05224CF7" w:rsidR="005205DA" w:rsidRPr="00FB5F8D" w:rsidRDefault="005205DA">
      <w:pPr>
        <w:rPr>
          <w:noProof/>
          <w:sz w:val="24"/>
          <w:szCs w:val="24"/>
        </w:rPr>
        <w:sectPr w:rsidR="005205DA" w:rsidRPr="00FB5F8D" w:rsidSect="005205DA">
          <w:type w:val="continuous"/>
          <w:pgSz w:w="11906" w:h="16838"/>
          <w:pgMar w:top="1417" w:right="1701" w:bottom="1417" w:left="1701" w:header="708" w:footer="708" w:gutter="0"/>
          <w:cols w:space="720"/>
          <w:docGrid w:linePitch="360"/>
        </w:sectPr>
      </w:pPr>
    </w:p>
    <w:p w14:paraId="5DE0126F" w14:textId="36905DAD" w:rsidR="008354BE" w:rsidRPr="00FB5F8D" w:rsidRDefault="008354BE">
      <w:pPr>
        <w:rPr>
          <w:sz w:val="24"/>
          <w:szCs w:val="24"/>
        </w:rPr>
      </w:pPr>
      <w:r w:rsidRPr="00FB5F8D">
        <w:rPr>
          <w:sz w:val="24"/>
          <w:szCs w:val="24"/>
        </w:rPr>
        <w:fldChar w:fldCharType="end"/>
      </w:r>
      <w:r w:rsidRPr="00FB5F8D">
        <w:rPr>
          <w:sz w:val="24"/>
          <w:szCs w:val="24"/>
        </w:rPr>
        <w:br w:type="page"/>
      </w:r>
    </w:p>
    <w:p w14:paraId="46464112" w14:textId="22F2F650" w:rsidR="00FD49C3" w:rsidRPr="00FB5F8D" w:rsidRDefault="008E0B0B" w:rsidP="008E2649">
      <w:pPr>
        <w:jc w:val="both"/>
        <w:rPr>
          <w:sz w:val="24"/>
          <w:szCs w:val="24"/>
        </w:rPr>
      </w:pPr>
      <w:r w:rsidRPr="00FB5F8D">
        <w:rPr>
          <w:sz w:val="24"/>
          <w:szCs w:val="24"/>
        </w:rPr>
        <w:lastRenderedPageBreak/>
        <w:t xml:space="preserve">Esta práctica </w:t>
      </w:r>
      <w:r w:rsidR="0045513D" w:rsidRPr="00FB5F8D">
        <w:rPr>
          <w:sz w:val="24"/>
          <w:szCs w:val="24"/>
        </w:rPr>
        <w:t xml:space="preserve">se basa en mostrar el proceso de instalación y configuración de los últimos elementos que nos faltan para terminar nuestra </w:t>
      </w:r>
      <w:hyperlink r:id="rId12" w:anchor=":~:text=A%20LAMP%20stack%20is%20a,and%20the%20programming%20language%2C%20PHP." w:history="1">
        <w:r w:rsidR="0045513D" w:rsidRPr="00FB5F8D">
          <w:rPr>
            <w:rStyle w:val="Hyperlink"/>
            <w:b/>
            <w:bCs/>
            <w:color w:val="auto"/>
            <w:sz w:val="24"/>
            <w:szCs w:val="24"/>
            <w:u w:val="none"/>
          </w:rPr>
          <w:t>pila LAMP</w:t>
        </w:r>
        <w:r w:rsidR="0045513D" w:rsidRPr="00FB5F8D">
          <w:rPr>
            <w:rStyle w:val="Hyperlink"/>
            <mc:AlternateContent>
              <mc:Choice Requires="w16se"/>
              <mc:Fallback>
                <w:rFonts w:ascii="Segoe UI Emoji" w:eastAsia="Segoe UI Emoji" w:hAnsi="Segoe UI Emoji" w:cs="Segoe UI Emoji"/>
              </mc:Fallback>
            </mc:AlternateContent>
            <w:b/>
            <w:bCs/>
            <w:color w:val="auto"/>
            <w:sz w:val="24"/>
            <w:szCs w:val="24"/>
            <w:u w:val="none"/>
          </w:rPr>
          <mc:AlternateContent>
            <mc:Choice Requires="w16se">
              <w16se:symEx w16se:font="Segoe UI Emoji" w16se:char="1F517"/>
            </mc:Choice>
            <mc:Fallback>
              <w:t>🔗</w:t>
            </mc:Fallback>
          </mc:AlternateContent>
        </w:r>
      </w:hyperlink>
      <w:r w:rsidR="0045513D" w:rsidRPr="00FB5F8D">
        <w:rPr>
          <w:sz w:val="24"/>
          <w:szCs w:val="24"/>
        </w:rPr>
        <w:t>:</w:t>
      </w:r>
      <w:r w:rsidR="00FD49C3" w:rsidRPr="00FB5F8D">
        <w:rPr>
          <w:sz w:val="24"/>
          <w:szCs w:val="24"/>
        </w:rPr>
        <w:t xml:space="preserve"> el lenguaje de programación en el que realizaremos las siguientes prácticas y la base de datos que alojará los elementos de nuestro entorno web.</w:t>
      </w:r>
    </w:p>
    <w:p w14:paraId="46D8F882" w14:textId="768CA201" w:rsidR="00FD49C3" w:rsidRPr="00FB5F8D" w:rsidRDefault="00FD49C3" w:rsidP="008E2649">
      <w:pPr>
        <w:jc w:val="both"/>
        <w:rPr>
          <w:sz w:val="24"/>
          <w:szCs w:val="24"/>
        </w:rPr>
      </w:pPr>
      <w:r w:rsidRPr="00FB5F8D">
        <w:rPr>
          <w:sz w:val="24"/>
          <w:szCs w:val="24"/>
        </w:rPr>
        <w:t>Vamos a empezar por el lenguaje de programación.</w:t>
      </w:r>
    </w:p>
    <w:p w14:paraId="091410E6" w14:textId="77777777" w:rsidR="008E0B0B" w:rsidRPr="00FB5F8D" w:rsidRDefault="008E0B0B" w:rsidP="008E2649">
      <w:pPr>
        <w:jc w:val="both"/>
        <w:rPr>
          <w:sz w:val="24"/>
          <w:szCs w:val="24"/>
        </w:rPr>
      </w:pPr>
    </w:p>
    <w:p w14:paraId="6D5AB304" w14:textId="6D5B9CA4" w:rsidR="00000A08" w:rsidRPr="00FB5F8D" w:rsidRDefault="00501A5B" w:rsidP="008E2649">
      <w:pPr>
        <w:jc w:val="both"/>
        <w:rPr>
          <w:b/>
          <w:bCs/>
          <w:sz w:val="40"/>
          <w:szCs w:val="40"/>
          <w:u w:val="single"/>
        </w:rPr>
      </w:pPr>
      <w:r w:rsidRPr="00FB5F8D">
        <w:rPr>
          <w:b/>
          <w:bCs/>
          <w:sz w:val="40"/>
          <w:szCs w:val="40"/>
          <w:u w:val="single"/>
        </w:rPr>
        <w:t>1. PHP</w:t>
      </w:r>
      <w:r w:rsidR="00E94644" w:rsidRPr="00FB5F8D">
        <w:rPr>
          <w:b/>
          <w:bCs/>
          <w:sz w:val="40"/>
          <w:szCs w:val="40"/>
          <w:u w:val="single"/>
        </w:rPr>
        <w:fldChar w:fldCharType="begin"/>
      </w:r>
      <w:r w:rsidR="00E94644" w:rsidRPr="00FB5F8D">
        <w:instrText xml:space="preserve"> XE "</w:instrText>
      </w:r>
      <w:r w:rsidR="00E94644" w:rsidRPr="00FB5F8D">
        <w:rPr>
          <w:b/>
          <w:bCs/>
          <w:sz w:val="40"/>
          <w:szCs w:val="40"/>
          <w:u w:val="single"/>
        </w:rPr>
        <w:instrText>1. PHP</w:instrText>
      </w:r>
      <w:r w:rsidR="00E94644" w:rsidRPr="00FB5F8D">
        <w:instrText xml:space="preserve">" </w:instrText>
      </w:r>
      <w:r w:rsidR="00E94644" w:rsidRPr="00FB5F8D">
        <w:rPr>
          <w:b/>
          <w:bCs/>
          <w:sz w:val="40"/>
          <w:szCs w:val="40"/>
          <w:u w:val="single"/>
        </w:rPr>
        <w:fldChar w:fldCharType="end"/>
      </w:r>
    </w:p>
    <w:p w14:paraId="5E17AC75" w14:textId="3AFBFFF6" w:rsidR="00501A5B" w:rsidRPr="00FB5F8D" w:rsidRDefault="003011D8" w:rsidP="008E2649">
      <w:pPr>
        <w:jc w:val="both"/>
        <w:rPr>
          <w:sz w:val="24"/>
          <w:szCs w:val="24"/>
        </w:rPr>
      </w:pPr>
      <w:hyperlink r:id="rId13" w:history="1">
        <w:r w:rsidR="00C80F3F" w:rsidRPr="00FB5F8D">
          <w:rPr>
            <w:rStyle w:val="Hyperlink"/>
            <w:b/>
            <w:bCs/>
            <w:color w:val="auto"/>
            <w:sz w:val="24"/>
            <w:szCs w:val="24"/>
            <w:u w:val="none"/>
          </w:rPr>
          <w:t>PHP</w:t>
        </w:r>
        <w:r w:rsidR="00C80F3F" w:rsidRPr="00FB5F8D">
          <w:rPr>
            <w:rStyle w:val="Hyperlink"/>
            <mc:AlternateContent>
              <mc:Choice Requires="w16se"/>
              <mc:Fallback>
                <w:rFonts w:ascii="Segoe UI Emoji" w:eastAsia="Segoe UI Emoji" w:hAnsi="Segoe UI Emoji" w:cs="Segoe UI Emoji"/>
              </mc:Fallback>
            </mc:AlternateContent>
            <w:b/>
            <w:bCs/>
            <w:color w:val="auto"/>
            <w:sz w:val="24"/>
            <w:szCs w:val="24"/>
            <w:u w:val="none"/>
          </w:rPr>
          <mc:AlternateContent>
            <mc:Choice Requires="w16se">
              <w16se:symEx w16se:font="Segoe UI Emoji" w16se:char="1F517"/>
            </mc:Choice>
            <mc:Fallback>
              <w:t>🔗</w:t>
            </mc:Fallback>
          </mc:AlternateContent>
        </w:r>
      </w:hyperlink>
      <w:r w:rsidR="00C80F3F" w:rsidRPr="00FB5F8D">
        <w:rPr>
          <w:sz w:val="24"/>
          <w:szCs w:val="24"/>
        </w:rPr>
        <w:t xml:space="preserve"> es el lenguaje que utilizaremos. Es un lenguaje ampliamente utilizado en el desarrollo web y permite la creación de páginas dinámicas e interactivas</w:t>
      </w:r>
      <w:r w:rsidR="0063469A" w:rsidRPr="00FB5F8D">
        <w:rPr>
          <w:sz w:val="24"/>
          <w:szCs w:val="24"/>
        </w:rPr>
        <w:t>.</w:t>
      </w:r>
    </w:p>
    <w:p w14:paraId="3097328C" w14:textId="77777777" w:rsidR="006C5726" w:rsidRPr="00FB5F8D" w:rsidRDefault="00243F22" w:rsidP="008E2649">
      <w:pPr>
        <w:jc w:val="both"/>
        <w:rPr>
          <w:sz w:val="24"/>
          <w:szCs w:val="24"/>
        </w:rPr>
      </w:pPr>
      <w:r w:rsidRPr="00FB5F8D">
        <w:rPr>
          <w:sz w:val="24"/>
          <w:szCs w:val="24"/>
        </w:rPr>
        <w:t>En prácticas anteriores hemos creado una instancia en AWS a la que solemos acceder mediante el protocolo SSH utilizando el par de claves que Amazon nos proporciona para nuestro usuario.</w:t>
      </w:r>
    </w:p>
    <w:p w14:paraId="70974AC5" w14:textId="52FDFCB2" w:rsidR="00243F22" w:rsidRPr="00FB5F8D" w:rsidRDefault="0045465D" w:rsidP="008E2649">
      <w:pPr>
        <w:jc w:val="both"/>
        <w:rPr>
          <w:sz w:val="24"/>
          <w:szCs w:val="24"/>
        </w:rPr>
      </w:pPr>
      <w:r w:rsidRPr="00FB5F8D">
        <w:rPr>
          <w:sz w:val="24"/>
          <w:szCs w:val="24"/>
        </w:rPr>
        <w:t>Repetimos el proceso de conexión</w:t>
      </w:r>
      <w:r w:rsidR="006C5726" w:rsidRPr="00FB5F8D">
        <w:rPr>
          <w:sz w:val="24"/>
          <w:szCs w:val="24"/>
        </w:rPr>
        <w:t xml:space="preserve"> y accedemos al terminal de comandos de nuestra máquina una vez más.</w:t>
      </w:r>
    </w:p>
    <w:p w14:paraId="74D41FC3" w14:textId="5BC6B4C6" w:rsidR="00F02133" w:rsidRPr="00FB5F8D" w:rsidRDefault="004F6799" w:rsidP="008E2649">
      <w:pPr>
        <w:jc w:val="both"/>
        <w:rPr>
          <w:sz w:val="24"/>
          <w:szCs w:val="24"/>
        </w:rPr>
      </w:pPr>
      <w:r w:rsidRPr="00FB5F8D">
        <w:rPr>
          <w:noProof/>
        </w:rPr>
        <w:drawing>
          <wp:inline distT="0" distB="0" distL="0" distR="0" wp14:anchorId="0773E97C" wp14:editId="0FBBF927">
            <wp:extent cx="5400040" cy="2912745"/>
            <wp:effectExtent l="19050" t="19050" r="10160" b="209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12745"/>
                    </a:xfrm>
                    <a:prstGeom prst="rect">
                      <a:avLst/>
                    </a:prstGeom>
                    <a:ln>
                      <a:solidFill>
                        <a:schemeClr val="tx1"/>
                      </a:solidFill>
                    </a:ln>
                  </pic:spPr>
                </pic:pic>
              </a:graphicData>
            </a:graphic>
          </wp:inline>
        </w:drawing>
      </w:r>
    </w:p>
    <w:p w14:paraId="71120018" w14:textId="5A9A95B3" w:rsidR="00C2349B" w:rsidRPr="00FB5F8D" w:rsidRDefault="00C2349B" w:rsidP="008E2649">
      <w:pPr>
        <w:jc w:val="both"/>
        <w:rPr>
          <w:sz w:val="24"/>
          <w:szCs w:val="24"/>
        </w:rPr>
      </w:pPr>
    </w:p>
    <w:p w14:paraId="776DCCF7" w14:textId="1F770E04" w:rsidR="00C2349B" w:rsidRPr="00FB5F8D" w:rsidRDefault="00C2349B" w:rsidP="008E2649">
      <w:pPr>
        <w:jc w:val="both"/>
        <w:rPr>
          <w:b/>
          <w:bCs/>
          <w:sz w:val="32"/>
          <w:szCs w:val="32"/>
        </w:rPr>
      </w:pPr>
      <w:r w:rsidRPr="00FB5F8D">
        <w:rPr>
          <w:b/>
          <w:bCs/>
          <w:sz w:val="32"/>
          <w:szCs w:val="32"/>
        </w:rPr>
        <w:t>1.1. Instalación</w:t>
      </w:r>
      <w:r w:rsidR="00212395" w:rsidRPr="00FB5F8D">
        <w:rPr>
          <w:b/>
          <w:bCs/>
          <w:sz w:val="32"/>
          <w:szCs w:val="32"/>
        </w:rPr>
        <w:fldChar w:fldCharType="begin"/>
      </w:r>
      <w:r w:rsidR="00212395" w:rsidRPr="00FB5F8D">
        <w:instrText xml:space="preserve"> XE "</w:instrText>
      </w:r>
      <w:r w:rsidR="00212395" w:rsidRPr="00FB5F8D">
        <w:rPr>
          <w:b/>
          <w:bCs/>
          <w:sz w:val="32"/>
          <w:szCs w:val="32"/>
        </w:rPr>
        <w:instrText>1.1. Instalación</w:instrText>
      </w:r>
      <w:r w:rsidR="00212395" w:rsidRPr="00FB5F8D">
        <w:instrText xml:space="preserve">" </w:instrText>
      </w:r>
      <w:r w:rsidR="00212395" w:rsidRPr="00FB5F8D">
        <w:rPr>
          <w:b/>
          <w:bCs/>
          <w:sz w:val="32"/>
          <w:szCs w:val="32"/>
        </w:rPr>
        <w:fldChar w:fldCharType="end"/>
      </w:r>
    </w:p>
    <w:p w14:paraId="18AD9A1A" w14:textId="1B7B26AC" w:rsidR="004F6799" w:rsidRPr="00FB5F8D" w:rsidRDefault="004D090B" w:rsidP="008E2649">
      <w:pPr>
        <w:jc w:val="both"/>
        <w:rPr>
          <w:sz w:val="24"/>
          <w:szCs w:val="24"/>
        </w:rPr>
      </w:pPr>
      <w:r w:rsidRPr="00FB5F8D">
        <w:rPr>
          <w:sz w:val="24"/>
          <w:szCs w:val="24"/>
        </w:rPr>
        <w:t>El primer paso (como de costumbre; es una buena práctica)</w:t>
      </w:r>
      <w:r w:rsidR="00D733C9" w:rsidRPr="00FB5F8D">
        <w:rPr>
          <w:sz w:val="24"/>
          <w:szCs w:val="24"/>
        </w:rPr>
        <w:t xml:space="preserve"> es actualizar la máquina para asegurarnos que los problemas no </w:t>
      </w:r>
      <w:r w:rsidR="00B27D8C" w:rsidRPr="00FB5F8D">
        <w:rPr>
          <w:sz w:val="24"/>
          <w:szCs w:val="24"/>
        </w:rPr>
        <w:t>aparezcan por culpa de una versión menos estable</w:t>
      </w:r>
      <w:r w:rsidR="00544808" w:rsidRPr="00FB5F8D">
        <w:rPr>
          <w:sz w:val="24"/>
          <w:szCs w:val="24"/>
        </w:rPr>
        <w:t xml:space="preserve">: </w:t>
      </w:r>
      <w:r w:rsidR="00544808" w:rsidRPr="00FB5F8D">
        <w:rPr>
          <w:b/>
          <w:bCs/>
          <w:sz w:val="24"/>
          <w:szCs w:val="24"/>
        </w:rPr>
        <w:t>sudo apt update -y &amp;&amp; sudo apt upgrade -y &amp;&amp; sudo apt auto-remove -y</w:t>
      </w:r>
      <w:r w:rsidR="00544808" w:rsidRPr="00FB5F8D">
        <w:rPr>
          <w:sz w:val="24"/>
          <w:szCs w:val="24"/>
        </w:rPr>
        <w:t>.</w:t>
      </w:r>
    </w:p>
    <w:p w14:paraId="0EE4B6FE" w14:textId="5EC9CEF4" w:rsidR="009B0F67" w:rsidRPr="00FB5F8D" w:rsidRDefault="00233D38" w:rsidP="008E2649">
      <w:pPr>
        <w:jc w:val="both"/>
        <w:rPr>
          <w:sz w:val="24"/>
          <w:szCs w:val="24"/>
        </w:rPr>
      </w:pPr>
      <w:r w:rsidRPr="00FB5F8D">
        <w:rPr>
          <w:noProof/>
        </w:rPr>
        <w:lastRenderedPageBreak/>
        <w:drawing>
          <wp:inline distT="0" distB="0" distL="0" distR="0" wp14:anchorId="0A67FEEB" wp14:editId="54B7ED47">
            <wp:extent cx="5400040" cy="2983230"/>
            <wp:effectExtent l="19050" t="19050" r="10160"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83230"/>
                    </a:xfrm>
                    <a:prstGeom prst="rect">
                      <a:avLst/>
                    </a:prstGeom>
                    <a:ln>
                      <a:solidFill>
                        <a:schemeClr val="tx1"/>
                      </a:solidFill>
                    </a:ln>
                  </pic:spPr>
                </pic:pic>
              </a:graphicData>
            </a:graphic>
          </wp:inline>
        </w:drawing>
      </w:r>
    </w:p>
    <w:p w14:paraId="12A01F61" w14:textId="0B8B15B1" w:rsidR="00233D38" w:rsidRPr="00FB5F8D" w:rsidRDefault="00263FA5" w:rsidP="008E2649">
      <w:pPr>
        <w:jc w:val="both"/>
        <w:rPr>
          <w:sz w:val="24"/>
          <w:szCs w:val="24"/>
        </w:rPr>
      </w:pPr>
      <w:r w:rsidRPr="00FB5F8D">
        <w:rPr>
          <w:sz w:val="24"/>
          <w:szCs w:val="24"/>
        </w:rPr>
        <w:t>Siguiente paso: instalar PHP.</w:t>
      </w:r>
    </w:p>
    <w:p w14:paraId="71CBE603" w14:textId="7FABCBC6" w:rsidR="00263FA5" w:rsidRPr="00FB5F8D" w:rsidRDefault="00263FA5" w:rsidP="008E2649">
      <w:pPr>
        <w:jc w:val="both"/>
        <w:rPr>
          <w:sz w:val="24"/>
          <w:szCs w:val="24"/>
        </w:rPr>
      </w:pPr>
      <w:r w:rsidRPr="00FB5F8D">
        <w:rPr>
          <w:sz w:val="24"/>
          <w:szCs w:val="24"/>
        </w:rPr>
        <w:t>Como hemos visto anteriormente, el comando “sudo apt install …” es el que se utiliza en Ubuntu para instalar paquetes en la máquina localmente.</w:t>
      </w:r>
    </w:p>
    <w:p w14:paraId="7CB55B2B" w14:textId="2FB22115" w:rsidR="00263FA5" w:rsidRPr="00FB5F8D" w:rsidRDefault="00263FA5" w:rsidP="008E2649">
      <w:pPr>
        <w:jc w:val="both"/>
        <w:rPr>
          <w:sz w:val="24"/>
          <w:szCs w:val="24"/>
        </w:rPr>
      </w:pPr>
      <w:r w:rsidRPr="00FB5F8D">
        <w:rPr>
          <w:sz w:val="24"/>
          <w:szCs w:val="24"/>
        </w:rPr>
        <w:t xml:space="preserve">Esta ocasión no va a ser menos, así que utilizaremos el comando seguido del paquete que queremos </w:t>
      </w:r>
      <w:r w:rsidR="000375BB" w:rsidRPr="00FB5F8D">
        <w:rPr>
          <w:sz w:val="24"/>
          <w:szCs w:val="24"/>
        </w:rPr>
        <w:t xml:space="preserve">obtener: </w:t>
      </w:r>
      <w:hyperlink r:id="rId16" w:history="1">
        <w:r w:rsidR="000375BB" w:rsidRPr="00FB5F8D">
          <w:rPr>
            <w:rStyle w:val="Hyperlink"/>
            <w:b/>
            <w:bCs/>
            <w:color w:val="auto"/>
            <w:sz w:val="24"/>
            <w:szCs w:val="24"/>
            <w:u w:val="none"/>
          </w:rPr>
          <w:t>sudo apt install php -y</w:t>
        </w:r>
        <w:r w:rsidR="00837598" w:rsidRPr="00FB5F8D">
          <w:rPr>
            <w:rStyle w:val="Hyperlink"/>
            <mc:AlternateContent>
              <mc:Choice Requires="w16se"/>
              <mc:Fallback>
                <w:rFonts w:ascii="Segoe UI Emoji" w:eastAsia="Segoe UI Emoji" w:hAnsi="Segoe UI Emoji" w:cs="Segoe UI Emoji"/>
              </mc:Fallback>
            </mc:AlternateContent>
            <w:color w:val="auto"/>
            <w:sz w:val="24"/>
            <w:szCs w:val="24"/>
            <w:u w:val="none"/>
          </w:rPr>
          <mc:AlternateContent>
            <mc:Choice Requires="w16se">
              <w16se:symEx w16se:font="Segoe UI Emoji" w16se:char="1F517"/>
            </mc:Choice>
            <mc:Fallback>
              <w:t>🔗</w:t>
            </mc:Fallback>
          </mc:AlternateContent>
        </w:r>
      </w:hyperlink>
      <w:r w:rsidR="000375BB" w:rsidRPr="00FB5F8D">
        <w:rPr>
          <w:sz w:val="24"/>
          <w:szCs w:val="24"/>
        </w:rPr>
        <w:t>.</w:t>
      </w:r>
    </w:p>
    <w:p w14:paraId="12591AF2" w14:textId="77777777" w:rsidR="00017531" w:rsidRPr="00FB5F8D" w:rsidRDefault="00A43ACF" w:rsidP="008E2649">
      <w:pPr>
        <w:jc w:val="both"/>
        <w:rPr>
          <w:sz w:val="24"/>
          <w:szCs w:val="24"/>
        </w:rPr>
      </w:pPr>
      <w:r w:rsidRPr="00FB5F8D">
        <w:rPr>
          <w:sz w:val="24"/>
          <w:szCs w:val="24"/>
        </w:rPr>
        <w:t>Dado que tenemos instalado Apache en nuestra máquina</w:t>
      </w:r>
      <w:r w:rsidR="00017531" w:rsidRPr="00FB5F8D">
        <w:rPr>
          <w:sz w:val="24"/>
          <w:szCs w:val="24"/>
        </w:rPr>
        <w:t>, se nos instalarán automáticamente los módulos necesarios para el servidor que tengan que ver con PHP, para que así este sea capaz de ejecutar el código PHP y no solo tomarlo como texto plano.</w:t>
      </w:r>
    </w:p>
    <w:p w14:paraId="794A182C" w14:textId="2A0AA2AF" w:rsidR="00137812" w:rsidRPr="00FB5F8D" w:rsidRDefault="00017531" w:rsidP="008E2649">
      <w:pPr>
        <w:jc w:val="both"/>
        <w:rPr>
          <w:sz w:val="24"/>
          <w:szCs w:val="24"/>
        </w:rPr>
      </w:pPr>
      <w:r w:rsidRPr="00FB5F8D">
        <w:rPr>
          <w:noProof/>
        </w:rPr>
        <w:drawing>
          <wp:inline distT="0" distB="0" distL="0" distR="0" wp14:anchorId="3F7D0B42" wp14:editId="090BC404">
            <wp:extent cx="5400040" cy="1743710"/>
            <wp:effectExtent l="19050" t="19050" r="10160" b="279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743710"/>
                    </a:xfrm>
                    <a:prstGeom prst="rect">
                      <a:avLst/>
                    </a:prstGeom>
                    <a:ln>
                      <a:solidFill>
                        <a:schemeClr val="tx1"/>
                      </a:solidFill>
                    </a:ln>
                  </pic:spPr>
                </pic:pic>
              </a:graphicData>
            </a:graphic>
          </wp:inline>
        </w:drawing>
      </w:r>
      <w:r w:rsidRPr="00FB5F8D">
        <w:rPr>
          <w:sz w:val="24"/>
          <w:szCs w:val="24"/>
        </w:rPr>
        <w:t xml:space="preserve"> </w:t>
      </w:r>
    </w:p>
    <w:p w14:paraId="750FE132" w14:textId="493E6312" w:rsidR="00941242" w:rsidRPr="00FB5F8D" w:rsidRDefault="00E74AB4" w:rsidP="008E2649">
      <w:pPr>
        <w:jc w:val="both"/>
        <w:rPr>
          <w:sz w:val="24"/>
          <w:szCs w:val="24"/>
        </w:rPr>
      </w:pPr>
      <w:r w:rsidRPr="00FB5F8D">
        <w:rPr>
          <w:sz w:val="24"/>
          <w:szCs w:val="24"/>
        </w:rPr>
        <w:t>Ejecutando el comando “</w:t>
      </w:r>
      <w:r w:rsidRPr="00FB5F8D">
        <w:rPr>
          <w:b/>
          <w:bCs/>
          <w:sz w:val="24"/>
          <w:szCs w:val="24"/>
        </w:rPr>
        <w:t>php -v</w:t>
      </w:r>
      <w:r w:rsidRPr="00FB5F8D">
        <w:rPr>
          <w:sz w:val="24"/>
          <w:szCs w:val="24"/>
        </w:rPr>
        <w:t>” podemos comprobar que PHP se ha instalado correctamente, viendo así la versión que hemos descargado:</w:t>
      </w:r>
    </w:p>
    <w:p w14:paraId="796B92BC" w14:textId="3BD31BDF" w:rsidR="00E74AB4" w:rsidRPr="00FB5F8D" w:rsidRDefault="00414C3B" w:rsidP="008E2649">
      <w:pPr>
        <w:jc w:val="both"/>
        <w:rPr>
          <w:sz w:val="24"/>
          <w:szCs w:val="24"/>
        </w:rPr>
      </w:pPr>
      <w:r w:rsidRPr="00FB5F8D">
        <w:rPr>
          <w:noProof/>
        </w:rPr>
        <w:drawing>
          <wp:inline distT="0" distB="0" distL="0" distR="0" wp14:anchorId="4C2FD455" wp14:editId="26E1A265">
            <wp:extent cx="5400040" cy="713740"/>
            <wp:effectExtent l="19050" t="19050" r="1016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713740"/>
                    </a:xfrm>
                    <a:prstGeom prst="rect">
                      <a:avLst/>
                    </a:prstGeom>
                    <a:ln>
                      <a:solidFill>
                        <a:schemeClr val="tx1"/>
                      </a:solidFill>
                    </a:ln>
                  </pic:spPr>
                </pic:pic>
              </a:graphicData>
            </a:graphic>
          </wp:inline>
        </w:drawing>
      </w:r>
    </w:p>
    <w:p w14:paraId="2CE1022B" w14:textId="55018D95" w:rsidR="008A33F7" w:rsidRPr="00FB5F8D" w:rsidRDefault="002B0ADB" w:rsidP="008E2649">
      <w:pPr>
        <w:jc w:val="both"/>
        <w:rPr>
          <w:b/>
          <w:bCs/>
          <w:sz w:val="24"/>
          <w:szCs w:val="24"/>
        </w:rPr>
      </w:pPr>
      <w:r w:rsidRPr="00FB5F8D">
        <w:rPr>
          <w:sz w:val="24"/>
          <w:szCs w:val="24"/>
        </w:rPr>
        <w:lastRenderedPageBreak/>
        <w:t xml:space="preserve">Mediante la utilización del siguiente comando podemos ver la lista de módulos habilitados en nuestra instancia de AWS: </w:t>
      </w:r>
      <w:r w:rsidRPr="00FB5F8D">
        <w:rPr>
          <w:b/>
          <w:bCs/>
          <w:sz w:val="24"/>
          <w:szCs w:val="24"/>
        </w:rPr>
        <w:t>sudo ls -la /etc/apache2/mods-enabled</w:t>
      </w:r>
      <w:r w:rsidRPr="00FB5F8D">
        <w:rPr>
          <w:sz w:val="24"/>
          <w:szCs w:val="24"/>
        </w:rPr>
        <w:t>.</w:t>
      </w:r>
    </w:p>
    <w:p w14:paraId="50E328D8" w14:textId="6C159AA9" w:rsidR="002B0ADB" w:rsidRPr="00FB5F8D" w:rsidRDefault="002B0ADB" w:rsidP="008E2649">
      <w:pPr>
        <w:jc w:val="both"/>
        <w:rPr>
          <w:sz w:val="24"/>
          <w:szCs w:val="24"/>
        </w:rPr>
      </w:pPr>
      <w:r w:rsidRPr="00FB5F8D">
        <w:rPr>
          <w:noProof/>
        </w:rPr>
        <w:drawing>
          <wp:inline distT="0" distB="0" distL="0" distR="0" wp14:anchorId="2167BFE2" wp14:editId="58A59C0E">
            <wp:extent cx="5400040" cy="3550920"/>
            <wp:effectExtent l="19050" t="19050" r="1016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50920"/>
                    </a:xfrm>
                    <a:prstGeom prst="rect">
                      <a:avLst/>
                    </a:prstGeom>
                    <a:ln>
                      <a:solidFill>
                        <a:schemeClr val="tx1"/>
                      </a:solidFill>
                    </a:ln>
                  </pic:spPr>
                </pic:pic>
              </a:graphicData>
            </a:graphic>
          </wp:inline>
        </w:drawing>
      </w:r>
    </w:p>
    <w:p w14:paraId="13DB3DCF" w14:textId="54A64142" w:rsidR="00CE2E1B" w:rsidRPr="00FB5F8D" w:rsidRDefault="00CE2E1B" w:rsidP="008E2649">
      <w:pPr>
        <w:jc w:val="both"/>
        <w:rPr>
          <w:sz w:val="24"/>
          <w:szCs w:val="24"/>
        </w:rPr>
      </w:pPr>
    </w:p>
    <w:p w14:paraId="0922532D" w14:textId="62A05252" w:rsidR="0094771D" w:rsidRPr="00FB5F8D" w:rsidRDefault="0094771D" w:rsidP="008E2649">
      <w:pPr>
        <w:jc w:val="both"/>
        <w:rPr>
          <w:b/>
          <w:bCs/>
          <w:sz w:val="32"/>
          <w:szCs w:val="32"/>
        </w:rPr>
      </w:pPr>
      <w:r w:rsidRPr="00FB5F8D">
        <w:rPr>
          <w:b/>
          <w:bCs/>
          <w:sz w:val="32"/>
          <w:szCs w:val="32"/>
        </w:rPr>
        <w:t>1.2. Archivo default</w:t>
      </w:r>
      <w:r w:rsidR="00674E75" w:rsidRPr="00FB5F8D">
        <w:rPr>
          <w:b/>
          <w:bCs/>
          <w:sz w:val="32"/>
          <w:szCs w:val="32"/>
        </w:rPr>
        <w:fldChar w:fldCharType="begin"/>
      </w:r>
      <w:r w:rsidR="00674E75" w:rsidRPr="00FB5F8D">
        <w:instrText xml:space="preserve"> XE "</w:instrText>
      </w:r>
      <w:r w:rsidR="00674E75" w:rsidRPr="00FB5F8D">
        <w:rPr>
          <w:b/>
          <w:bCs/>
          <w:sz w:val="32"/>
          <w:szCs w:val="32"/>
        </w:rPr>
        <w:instrText>1.2. Archivo default</w:instrText>
      </w:r>
      <w:r w:rsidR="00674E75" w:rsidRPr="00FB5F8D">
        <w:instrText xml:space="preserve">" </w:instrText>
      </w:r>
      <w:r w:rsidR="00674E75" w:rsidRPr="00FB5F8D">
        <w:rPr>
          <w:b/>
          <w:bCs/>
          <w:sz w:val="32"/>
          <w:szCs w:val="32"/>
        </w:rPr>
        <w:fldChar w:fldCharType="end"/>
      </w:r>
    </w:p>
    <w:p w14:paraId="09A96745" w14:textId="4E604682" w:rsidR="0094771D" w:rsidRPr="00FB5F8D" w:rsidRDefault="00EF6F0F" w:rsidP="008E2649">
      <w:pPr>
        <w:jc w:val="both"/>
        <w:rPr>
          <w:sz w:val="24"/>
          <w:szCs w:val="24"/>
        </w:rPr>
      </w:pPr>
      <w:r w:rsidRPr="00FB5F8D">
        <w:rPr>
          <w:sz w:val="24"/>
          <w:szCs w:val="24"/>
        </w:rPr>
        <w:t xml:space="preserve">Tras haber realizado el proceso de habilitación de los sitios de la </w:t>
      </w:r>
      <w:hyperlink r:id="rId20" w:history="1">
        <w:r w:rsidRPr="00FB5F8D">
          <w:rPr>
            <w:rStyle w:val="Hyperlink"/>
            <w:b/>
            <w:bCs/>
            <w:color w:val="auto"/>
            <w:sz w:val="24"/>
            <w:szCs w:val="24"/>
            <w:u w:val="none"/>
          </w:rPr>
          <w:t>práctica anterior</w:t>
        </w:r>
        <w:r w:rsidRPr="00FB5F8D">
          <w:rPr>
            <w:rStyle w:val="Hyperlink"/>
            <mc:AlternateContent>
              <mc:Choice Requires="w16se"/>
              <mc:Fallback>
                <w:rFonts w:ascii="Segoe UI Emoji" w:eastAsia="Segoe UI Emoji" w:hAnsi="Segoe UI Emoji" w:cs="Segoe UI Emoji"/>
              </mc:Fallback>
            </mc:AlternateContent>
            <w:b/>
            <w:bCs/>
            <w:color w:val="auto"/>
            <w:sz w:val="24"/>
            <w:szCs w:val="24"/>
            <w:u w:val="none"/>
          </w:rPr>
          <mc:AlternateContent>
            <mc:Choice Requires="w16se">
              <w16se:symEx w16se:font="Segoe UI Emoji" w16se:char="1F517"/>
            </mc:Choice>
            <mc:Fallback>
              <w:t>🔗</w:t>
            </mc:Fallback>
          </mc:AlternateContent>
        </w:r>
      </w:hyperlink>
      <w:r w:rsidRPr="00FB5F8D">
        <w:rPr>
          <w:sz w:val="24"/>
          <w:szCs w:val="24"/>
        </w:rPr>
        <w:t xml:space="preserve">, </w:t>
      </w:r>
      <w:r w:rsidR="00824DA7" w:rsidRPr="00FB5F8D">
        <w:rPr>
          <w:sz w:val="24"/>
          <w:szCs w:val="24"/>
        </w:rPr>
        <w:t>si ingresamos la dirección IP pública (elástica) de nuestra instancia en la barra de búsqueda de un navegador web veremos que se nos abre uno de los archivos de dicha práctica.</w:t>
      </w:r>
    </w:p>
    <w:p w14:paraId="5E7DC503" w14:textId="2BAD7724" w:rsidR="00824DA7" w:rsidRPr="00FB5F8D" w:rsidRDefault="005B594C" w:rsidP="008E2649">
      <w:pPr>
        <w:jc w:val="both"/>
        <w:rPr>
          <w:sz w:val="24"/>
          <w:szCs w:val="24"/>
        </w:rPr>
      </w:pPr>
      <w:r w:rsidRPr="00FB5F8D">
        <w:rPr>
          <w:noProof/>
        </w:rPr>
        <w:drawing>
          <wp:inline distT="0" distB="0" distL="0" distR="0" wp14:anchorId="443E3E90" wp14:editId="3E2850B8">
            <wp:extent cx="5400040" cy="1918335"/>
            <wp:effectExtent l="19050" t="19050" r="10160" b="247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918335"/>
                    </a:xfrm>
                    <a:prstGeom prst="rect">
                      <a:avLst/>
                    </a:prstGeom>
                    <a:ln>
                      <a:solidFill>
                        <a:schemeClr val="tx1"/>
                      </a:solidFill>
                    </a:ln>
                  </pic:spPr>
                </pic:pic>
              </a:graphicData>
            </a:graphic>
          </wp:inline>
        </w:drawing>
      </w:r>
    </w:p>
    <w:p w14:paraId="38C060D1" w14:textId="4E1F48BD" w:rsidR="005B594C" w:rsidRPr="00FB5F8D" w:rsidRDefault="00AF7FDA" w:rsidP="008E2649">
      <w:pPr>
        <w:jc w:val="both"/>
        <w:rPr>
          <w:sz w:val="24"/>
          <w:szCs w:val="24"/>
        </w:rPr>
      </w:pPr>
      <w:r w:rsidRPr="00FB5F8D">
        <w:rPr>
          <w:sz w:val="24"/>
          <w:szCs w:val="24"/>
        </w:rPr>
        <w:t>Para esta práctica vamos a deshabilitar los sitios de la anterior y utilizaremos el sitio “</w:t>
      </w:r>
      <w:r w:rsidRPr="00FB5F8D">
        <w:rPr>
          <w:b/>
          <w:bCs/>
          <w:sz w:val="24"/>
          <w:szCs w:val="24"/>
        </w:rPr>
        <w:t>misitio</w:t>
      </w:r>
      <w:r w:rsidRPr="00FB5F8D">
        <w:rPr>
          <w:sz w:val="24"/>
          <w:szCs w:val="24"/>
        </w:rPr>
        <w:t>”</w:t>
      </w:r>
      <w:r w:rsidR="00936213" w:rsidRPr="00FB5F8D">
        <w:rPr>
          <w:sz w:val="24"/>
          <w:szCs w:val="24"/>
        </w:rPr>
        <w:t xml:space="preserve"> </w:t>
      </w:r>
      <w:r w:rsidR="0058659F" w:rsidRPr="00FB5F8D">
        <w:rPr>
          <w:sz w:val="24"/>
          <w:szCs w:val="24"/>
        </w:rPr>
        <w:t>como default para alojar una página web con formato PHP.</w:t>
      </w:r>
    </w:p>
    <w:p w14:paraId="213648E4" w14:textId="4714055F" w:rsidR="0058659F" w:rsidRPr="00FB5F8D" w:rsidRDefault="0058659F" w:rsidP="008E2649">
      <w:pPr>
        <w:jc w:val="both"/>
        <w:rPr>
          <w:sz w:val="24"/>
          <w:szCs w:val="24"/>
        </w:rPr>
      </w:pPr>
      <w:r w:rsidRPr="00FB5F8D">
        <w:rPr>
          <w:sz w:val="24"/>
          <w:szCs w:val="24"/>
        </w:rPr>
        <w:t>Lo primero es crear el archivo:</w:t>
      </w:r>
      <w:r w:rsidR="0059087C" w:rsidRPr="00FB5F8D">
        <w:t xml:space="preserve"> </w:t>
      </w:r>
      <w:r w:rsidR="0059087C" w:rsidRPr="00FB5F8D">
        <w:rPr>
          <w:b/>
          <w:bCs/>
          <w:sz w:val="24"/>
          <w:szCs w:val="24"/>
        </w:rPr>
        <w:t>sudo nano /var/www/misitio/index.php</w:t>
      </w:r>
      <w:r w:rsidRPr="00FB5F8D">
        <w:rPr>
          <w:sz w:val="24"/>
          <w:szCs w:val="24"/>
        </w:rPr>
        <w:t>.</w:t>
      </w:r>
    </w:p>
    <w:p w14:paraId="3A048715" w14:textId="484F3F0A" w:rsidR="0058659F" w:rsidRPr="00FB5F8D" w:rsidRDefault="00486752" w:rsidP="008E2649">
      <w:pPr>
        <w:jc w:val="both"/>
        <w:rPr>
          <w:sz w:val="24"/>
          <w:szCs w:val="24"/>
        </w:rPr>
      </w:pPr>
      <w:r w:rsidRPr="00FB5F8D">
        <w:rPr>
          <w:sz w:val="24"/>
          <w:szCs w:val="24"/>
        </w:rPr>
        <w:lastRenderedPageBreak/>
        <w:t>Introducimos el siguiente contenido:</w:t>
      </w:r>
    </w:p>
    <w:p w14:paraId="23322CAA" w14:textId="60EBCFCA" w:rsidR="00486752" w:rsidRPr="00FB5F8D" w:rsidRDefault="000B07F9" w:rsidP="008E2649">
      <w:pPr>
        <w:jc w:val="both"/>
        <w:rPr>
          <w:sz w:val="24"/>
          <w:szCs w:val="24"/>
        </w:rPr>
      </w:pPr>
      <w:r w:rsidRPr="00FB5F8D">
        <w:rPr>
          <w:noProof/>
        </w:rPr>
        <w:drawing>
          <wp:inline distT="0" distB="0" distL="0" distR="0" wp14:anchorId="344DF04B" wp14:editId="790571CD">
            <wp:extent cx="962025" cy="457200"/>
            <wp:effectExtent l="19050" t="19050" r="2857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457200"/>
                    </a:xfrm>
                    <a:prstGeom prst="rect">
                      <a:avLst/>
                    </a:prstGeom>
                    <a:ln>
                      <a:solidFill>
                        <a:schemeClr val="tx1"/>
                      </a:solidFill>
                    </a:ln>
                  </pic:spPr>
                </pic:pic>
              </a:graphicData>
            </a:graphic>
          </wp:inline>
        </w:drawing>
      </w:r>
    </w:p>
    <w:p w14:paraId="518F5E36" w14:textId="524EC377" w:rsidR="000B07F9" w:rsidRPr="00FB5F8D" w:rsidRDefault="000B07F9" w:rsidP="008E2649">
      <w:pPr>
        <w:jc w:val="both"/>
        <w:rPr>
          <w:sz w:val="24"/>
          <w:szCs w:val="24"/>
        </w:rPr>
      </w:pPr>
      <w:r w:rsidRPr="00FB5F8D">
        <w:rPr>
          <w:sz w:val="24"/>
          <w:szCs w:val="24"/>
        </w:rPr>
        <w:t>* No funciona si se abre la etiqueta de PHP con “</w:t>
      </w:r>
      <w:r w:rsidRPr="00FB5F8D">
        <w:rPr>
          <w:b/>
          <w:bCs/>
          <w:sz w:val="24"/>
          <w:szCs w:val="24"/>
        </w:rPr>
        <w:t>&lt;?</w:t>
      </w:r>
      <w:r w:rsidRPr="00FB5F8D">
        <w:rPr>
          <w:sz w:val="24"/>
          <w:szCs w:val="24"/>
        </w:rPr>
        <w:t>” únicamente.</w:t>
      </w:r>
    </w:p>
    <w:p w14:paraId="47F05407" w14:textId="72C8B703" w:rsidR="00E5479F" w:rsidRPr="00FB5F8D" w:rsidRDefault="003011D8" w:rsidP="008E2649">
      <w:pPr>
        <w:jc w:val="both"/>
        <w:rPr>
          <w:sz w:val="24"/>
          <w:szCs w:val="24"/>
        </w:rPr>
      </w:pPr>
      <w:hyperlink r:id="rId23" w:history="1">
        <w:r w:rsidR="00D9464C" w:rsidRPr="00FB5F8D">
          <w:rPr>
            <w:rStyle w:val="Hyperlink"/>
            <w:color w:val="auto"/>
            <w:sz w:val="24"/>
            <w:szCs w:val="24"/>
            <w:u w:val="none"/>
          </w:rPr>
          <w:t>“</w:t>
        </w:r>
        <w:r w:rsidR="00D9464C" w:rsidRPr="00FB5F8D">
          <w:rPr>
            <w:rStyle w:val="Hyperlink"/>
            <w:b/>
            <w:bCs/>
            <w:color w:val="auto"/>
            <w:sz w:val="24"/>
            <w:szCs w:val="24"/>
            <w:u w:val="none"/>
          </w:rPr>
          <w:t>phpinfo()</w:t>
        </w:r>
        <w:r w:rsidR="00D9464C" w:rsidRPr="00FB5F8D">
          <w:rPr>
            <w:rStyle w:val="Hyperlink"/>
            <w:color w:val="auto"/>
            <w:sz w:val="24"/>
            <w:szCs w:val="24"/>
            <w:u w:val="none"/>
          </w:rPr>
          <w:t>”</w:t>
        </w:r>
        <w:r w:rsidR="00D9464C" w:rsidRPr="00FB5F8D">
          <w:rPr>
            <w:rStyle w:val="Hyperlink"/>
            <mc:AlternateContent>
              <mc:Choice Requires="w16se"/>
              <mc:Fallback>
                <w:rFonts w:ascii="Segoe UI Emoji" w:eastAsia="Segoe UI Emoji" w:hAnsi="Segoe UI Emoji" w:cs="Segoe UI Emoji"/>
              </mc:Fallback>
            </mc:AlternateContent>
            <w:color w:val="auto"/>
            <w:sz w:val="24"/>
            <w:szCs w:val="24"/>
            <w:u w:val="none"/>
          </w:rPr>
          <mc:AlternateContent>
            <mc:Choice Requires="w16se">
              <w16se:symEx w16se:font="Segoe UI Emoji" w16se:char="1F517"/>
            </mc:Choice>
            <mc:Fallback>
              <w:t>🔗</w:t>
            </mc:Fallback>
          </mc:AlternateContent>
        </w:r>
      </w:hyperlink>
      <w:r w:rsidR="00D9464C" w:rsidRPr="00FB5F8D">
        <w:rPr>
          <w:sz w:val="24"/>
          <w:szCs w:val="24"/>
        </w:rPr>
        <w:t xml:space="preserve"> es una función de PHP que </w:t>
      </w:r>
      <w:r w:rsidR="007E4EE6" w:rsidRPr="00FB5F8D">
        <w:rPr>
          <w:sz w:val="24"/>
          <w:szCs w:val="24"/>
        </w:rPr>
        <w:t>genera un contenido de información sobre el sistema en el que está instalado PHP.</w:t>
      </w:r>
    </w:p>
    <w:p w14:paraId="1921EB5F" w14:textId="057974C8" w:rsidR="00C93DBE" w:rsidRPr="00FB5F8D" w:rsidRDefault="00C93DBE" w:rsidP="008E2649">
      <w:pPr>
        <w:jc w:val="both"/>
        <w:rPr>
          <w:sz w:val="24"/>
          <w:szCs w:val="24"/>
        </w:rPr>
      </w:pPr>
      <w:r w:rsidRPr="00FB5F8D">
        <w:rPr>
          <w:sz w:val="24"/>
          <w:szCs w:val="24"/>
        </w:rPr>
        <w:t>Guardamos el archivo y salimos.</w:t>
      </w:r>
    </w:p>
    <w:p w14:paraId="6CFC3A16" w14:textId="017E3EAF" w:rsidR="00F527DA" w:rsidRPr="00FB5F8D" w:rsidRDefault="00931CB2" w:rsidP="008E2649">
      <w:pPr>
        <w:jc w:val="both"/>
        <w:rPr>
          <w:sz w:val="24"/>
          <w:szCs w:val="24"/>
        </w:rPr>
      </w:pPr>
      <w:r w:rsidRPr="00FB5F8D">
        <w:rPr>
          <w:sz w:val="24"/>
          <w:szCs w:val="24"/>
        </w:rPr>
        <w:t>Vamos a proceder a deshabilitar los sitios mencionados anteriormente para poder ingresar únicamente la dirección IP pública de nuestra máquina en un navegador y que se muestre directamente la página de información de PHP</w:t>
      </w:r>
      <w:r w:rsidR="00F527DA" w:rsidRPr="00FB5F8D">
        <w:rPr>
          <w:sz w:val="24"/>
          <w:szCs w:val="24"/>
        </w:rPr>
        <w:t>:</w:t>
      </w:r>
    </w:p>
    <w:p w14:paraId="15007098" w14:textId="33DC6B49" w:rsidR="00F527DA" w:rsidRPr="00FB5F8D" w:rsidRDefault="00F527DA" w:rsidP="008E2649">
      <w:pPr>
        <w:jc w:val="both"/>
        <w:rPr>
          <w:b/>
          <w:bCs/>
          <w:sz w:val="24"/>
          <w:szCs w:val="24"/>
        </w:rPr>
      </w:pPr>
      <w:r w:rsidRPr="00FB5F8D">
        <w:rPr>
          <w:b/>
          <w:bCs/>
          <w:sz w:val="24"/>
          <w:szCs w:val="24"/>
        </w:rPr>
        <w:t>sudo a2dissite 404.conf &amp;&amp; sudo a2dissite christianmillan.conf &amp;&amp; sudo a2dissite turing.conf</w:t>
      </w:r>
    </w:p>
    <w:p w14:paraId="2A0C9D99" w14:textId="71465F92" w:rsidR="00AB3C67" w:rsidRPr="00FB5F8D" w:rsidRDefault="00AB3C67" w:rsidP="008E2649">
      <w:pPr>
        <w:jc w:val="both"/>
        <w:rPr>
          <w:sz w:val="24"/>
          <w:szCs w:val="24"/>
        </w:rPr>
      </w:pPr>
      <w:r w:rsidRPr="00FB5F8D">
        <w:rPr>
          <w:sz w:val="24"/>
          <w:szCs w:val="24"/>
        </w:rPr>
        <w:t xml:space="preserve">Recargamos Apache para aplicar los cambios: </w:t>
      </w:r>
      <w:r w:rsidRPr="00FB5F8D">
        <w:rPr>
          <w:b/>
          <w:bCs/>
          <w:sz w:val="24"/>
          <w:szCs w:val="24"/>
        </w:rPr>
        <w:t>sudo systemctl reload apache2</w:t>
      </w:r>
      <w:r w:rsidRPr="00FB5F8D">
        <w:rPr>
          <w:sz w:val="24"/>
          <w:szCs w:val="24"/>
        </w:rPr>
        <w:t>.</w:t>
      </w:r>
    </w:p>
    <w:p w14:paraId="3DE279BC" w14:textId="77777777" w:rsidR="00D972FB" w:rsidRPr="00FB5F8D" w:rsidRDefault="00D972FB" w:rsidP="008E2649">
      <w:pPr>
        <w:jc w:val="both"/>
        <w:rPr>
          <w:sz w:val="24"/>
          <w:szCs w:val="24"/>
        </w:rPr>
      </w:pPr>
      <w:r w:rsidRPr="00FB5F8D">
        <w:rPr>
          <w:sz w:val="24"/>
          <w:szCs w:val="24"/>
        </w:rPr>
        <w:t>Ahora, al ingresar únicamente la dirección IP pública del servidor en un navegadore web, se muestra de nuevo la página con la que trabajamos en la práctica del sitio “misitio”.</w:t>
      </w:r>
    </w:p>
    <w:p w14:paraId="33CD4FDD" w14:textId="7B338F88" w:rsidR="00D972FB" w:rsidRPr="00FB5F8D" w:rsidRDefault="00D972FB" w:rsidP="008E2649">
      <w:pPr>
        <w:jc w:val="both"/>
        <w:rPr>
          <w:sz w:val="24"/>
          <w:szCs w:val="24"/>
        </w:rPr>
      </w:pPr>
      <w:r w:rsidRPr="00FB5F8D">
        <w:rPr>
          <w:noProof/>
        </w:rPr>
        <w:drawing>
          <wp:inline distT="0" distB="0" distL="0" distR="0" wp14:anchorId="5F20CD5F" wp14:editId="1C3A1490">
            <wp:extent cx="5400040" cy="1130935"/>
            <wp:effectExtent l="19050" t="19050" r="10160"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130935"/>
                    </a:xfrm>
                    <a:prstGeom prst="rect">
                      <a:avLst/>
                    </a:prstGeom>
                    <a:ln>
                      <a:solidFill>
                        <a:schemeClr val="tx1"/>
                      </a:solidFill>
                    </a:ln>
                  </pic:spPr>
                </pic:pic>
              </a:graphicData>
            </a:graphic>
          </wp:inline>
        </w:drawing>
      </w:r>
      <w:r w:rsidRPr="00FB5F8D">
        <w:rPr>
          <w:sz w:val="24"/>
          <w:szCs w:val="24"/>
        </w:rPr>
        <w:t xml:space="preserve"> </w:t>
      </w:r>
    </w:p>
    <w:p w14:paraId="04164F98" w14:textId="13515707" w:rsidR="00D972FB" w:rsidRPr="00FB5F8D" w:rsidRDefault="00305414" w:rsidP="008E2649">
      <w:pPr>
        <w:jc w:val="both"/>
        <w:rPr>
          <w:sz w:val="24"/>
          <w:szCs w:val="24"/>
        </w:rPr>
      </w:pPr>
      <w:r w:rsidRPr="00FB5F8D">
        <w:rPr>
          <w:sz w:val="24"/>
          <w:szCs w:val="24"/>
        </w:rPr>
        <w:t>Por defecto, Apache realiza una búsqueda de un archivo con extensión “</w:t>
      </w:r>
      <w:r w:rsidRPr="00FB5F8D">
        <w:rPr>
          <w:b/>
          <w:bCs/>
          <w:sz w:val="24"/>
          <w:szCs w:val="24"/>
        </w:rPr>
        <w:t>.html</w:t>
      </w:r>
      <w:r w:rsidRPr="00FB5F8D">
        <w:rPr>
          <w:sz w:val="24"/>
          <w:szCs w:val="24"/>
        </w:rPr>
        <w:t>” en el directorio establecido como predeterminado</w:t>
      </w:r>
      <w:r w:rsidR="0038189A" w:rsidRPr="00FB5F8D">
        <w:rPr>
          <w:sz w:val="24"/>
          <w:szCs w:val="24"/>
        </w:rPr>
        <w:t>, y si no lo encuentra terminaría encontrando el archivo con extensión “</w:t>
      </w:r>
      <w:r w:rsidR="0038189A" w:rsidRPr="00FB5F8D">
        <w:rPr>
          <w:b/>
          <w:bCs/>
          <w:sz w:val="24"/>
          <w:szCs w:val="24"/>
        </w:rPr>
        <w:t>.php</w:t>
      </w:r>
      <w:r w:rsidR="0038189A" w:rsidRPr="00FB5F8D">
        <w:rPr>
          <w:sz w:val="24"/>
          <w:szCs w:val="24"/>
        </w:rPr>
        <w:t>” que acabamos de crear</w:t>
      </w:r>
      <w:r w:rsidRPr="00FB5F8D">
        <w:rPr>
          <w:sz w:val="24"/>
          <w:szCs w:val="24"/>
        </w:rPr>
        <w:t>.</w:t>
      </w:r>
      <w:r w:rsidR="0038189A" w:rsidRPr="00FB5F8D">
        <w:rPr>
          <w:sz w:val="24"/>
          <w:szCs w:val="24"/>
        </w:rPr>
        <w:t xml:space="preserve"> El objetivo</w:t>
      </w:r>
      <w:r w:rsidR="00A15054" w:rsidRPr="00FB5F8D">
        <w:rPr>
          <w:sz w:val="24"/>
          <w:szCs w:val="24"/>
        </w:rPr>
        <w:t xml:space="preserve"> no es eliminar el archivo HTML, sino configurar Apache para que busque primero el archivo PHP, aun estando el archivo HTML en el mismo directorio.</w:t>
      </w:r>
    </w:p>
    <w:p w14:paraId="32846270" w14:textId="2FC860A7" w:rsidR="00F80F00" w:rsidRPr="00FB5F8D" w:rsidRDefault="00F80F00" w:rsidP="008E2649">
      <w:pPr>
        <w:jc w:val="both"/>
        <w:rPr>
          <w:sz w:val="24"/>
          <w:szCs w:val="24"/>
        </w:rPr>
      </w:pPr>
      <w:r w:rsidRPr="00FB5F8D">
        <w:rPr>
          <w:sz w:val="24"/>
          <w:szCs w:val="24"/>
        </w:rPr>
        <w:t>Para hacer esto, utilizaremos el comando “</w:t>
      </w:r>
      <w:r w:rsidRPr="00FB5F8D">
        <w:rPr>
          <w:b/>
          <w:bCs/>
          <w:sz w:val="24"/>
          <w:szCs w:val="24"/>
        </w:rPr>
        <w:t>sudo nano /etc/apache2/mods-enabled/dir.conf</w:t>
      </w:r>
      <w:r w:rsidRPr="00FB5F8D">
        <w:rPr>
          <w:sz w:val="24"/>
          <w:szCs w:val="24"/>
        </w:rPr>
        <w:t>”. Este es el archivo de configuración que Apache utiliza para realizar dicha búsqueda.</w:t>
      </w:r>
    </w:p>
    <w:p w14:paraId="3530C59A" w14:textId="2E054672" w:rsidR="006877A8" w:rsidRPr="00FB5F8D" w:rsidRDefault="006877A8" w:rsidP="008E2649">
      <w:pPr>
        <w:jc w:val="both"/>
        <w:rPr>
          <w:sz w:val="24"/>
          <w:szCs w:val="24"/>
        </w:rPr>
      </w:pPr>
      <w:r w:rsidRPr="00FB5F8D">
        <w:rPr>
          <w:sz w:val="24"/>
          <w:szCs w:val="24"/>
        </w:rPr>
        <w:t>El archivo viene de forma nativa de la siguiente manera:</w:t>
      </w:r>
    </w:p>
    <w:p w14:paraId="1B6C4DAC" w14:textId="68CBEF2C" w:rsidR="006877A8" w:rsidRPr="00FB5F8D" w:rsidRDefault="004C6F33" w:rsidP="008E2649">
      <w:pPr>
        <w:jc w:val="both"/>
        <w:rPr>
          <w:sz w:val="24"/>
          <w:szCs w:val="24"/>
        </w:rPr>
      </w:pPr>
      <w:r w:rsidRPr="00FB5F8D">
        <w:rPr>
          <w:noProof/>
        </w:rPr>
        <w:drawing>
          <wp:inline distT="0" distB="0" distL="0" distR="0" wp14:anchorId="6A6405C1" wp14:editId="4BB7E4A8">
            <wp:extent cx="5400040" cy="404495"/>
            <wp:effectExtent l="19050" t="19050" r="10160"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404495"/>
                    </a:xfrm>
                    <a:prstGeom prst="rect">
                      <a:avLst/>
                    </a:prstGeom>
                    <a:ln>
                      <a:solidFill>
                        <a:schemeClr val="tx1"/>
                      </a:solidFill>
                    </a:ln>
                  </pic:spPr>
                </pic:pic>
              </a:graphicData>
            </a:graphic>
          </wp:inline>
        </w:drawing>
      </w:r>
    </w:p>
    <w:p w14:paraId="72A36BA2" w14:textId="2F46519F" w:rsidR="004C6F33" w:rsidRPr="00FB5F8D" w:rsidRDefault="004C6F33" w:rsidP="008E2649">
      <w:pPr>
        <w:jc w:val="both"/>
        <w:rPr>
          <w:sz w:val="24"/>
          <w:szCs w:val="24"/>
        </w:rPr>
      </w:pPr>
      <w:r w:rsidRPr="00FB5F8D">
        <w:rPr>
          <w:sz w:val="24"/>
          <w:szCs w:val="24"/>
        </w:rPr>
        <w:t>Como se puede ver, el archivo HTML aparece el primero en la lista, por lo que es el primero que Apache intenta buscar.</w:t>
      </w:r>
    </w:p>
    <w:p w14:paraId="37B60EFD" w14:textId="36E2E73B" w:rsidR="004C6F33" w:rsidRPr="00FB5F8D" w:rsidRDefault="004C6F33" w:rsidP="008E2649">
      <w:pPr>
        <w:jc w:val="both"/>
        <w:rPr>
          <w:sz w:val="24"/>
          <w:szCs w:val="24"/>
        </w:rPr>
      </w:pPr>
      <w:r w:rsidRPr="00FB5F8D">
        <w:rPr>
          <w:sz w:val="24"/>
          <w:szCs w:val="24"/>
        </w:rPr>
        <w:lastRenderedPageBreak/>
        <w:t>Lo que vamos a hacer es cambiar el orden para que el archivo PHP aparezca el primero, eliminándolo de la cuarta posición y colocándolo en la primera:</w:t>
      </w:r>
    </w:p>
    <w:p w14:paraId="39CD83C6" w14:textId="775D90F5" w:rsidR="004C6F33" w:rsidRPr="00FB5F8D" w:rsidRDefault="004C6F33" w:rsidP="008E2649">
      <w:pPr>
        <w:jc w:val="both"/>
        <w:rPr>
          <w:sz w:val="24"/>
          <w:szCs w:val="24"/>
        </w:rPr>
      </w:pPr>
      <w:r w:rsidRPr="00FB5F8D">
        <w:rPr>
          <w:noProof/>
        </w:rPr>
        <w:drawing>
          <wp:inline distT="0" distB="0" distL="0" distR="0" wp14:anchorId="300D0366" wp14:editId="07728A4D">
            <wp:extent cx="5400040" cy="404495"/>
            <wp:effectExtent l="19050" t="19050" r="1016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04495"/>
                    </a:xfrm>
                    <a:prstGeom prst="rect">
                      <a:avLst/>
                    </a:prstGeom>
                    <a:ln>
                      <a:solidFill>
                        <a:schemeClr val="tx1"/>
                      </a:solidFill>
                    </a:ln>
                  </pic:spPr>
                </pic:pic>
              </a:graphicData>
            </a:graphic>
          </wp:inline>
        </w:drawing>
      </w:r>
    </w:p>
    <w:p w14:paraId="5B8F07A8" w14:textId="71E24012" w:rsidR="005F526A" w:rsidRPr="00FB5F8D" w:rsidRDefault="00286CCA" w:rsidP="008E2649">
      <w:pPr>
        <w:jc w:val="both"/>
        <w:rPr>
          <w:sz w:val="24"/>
          <w:szCs w:val="24"/>
        </w:rPr>
      </w:pPr>
      <w:r w:rsidRPr="00FB5F8D">
        <w:rPr>
          <w:sz w:val="24"/>
          <w:szCs w:val="24"/>
        </w:rPr>
        <w:t xml:space="preserve">Recargamos Apache: </w:t>
      </w:r>
      <w:r w:rsidRPr="00FB5F8D">
        <w:rPr>
          <w:b/>
          <w:bCs/>
          <w:sz w:val="24"/>
          <w:szCs w:val="24"/>
        </w:rPr>
        <w:t>sudo systemctl reload apache2</w:t>
      </w:r>
      <w:r w:rsidRPr="00FB5F8D">
        <w:rPr>
          <w:sz w:val="24"/>
          <w:szCs w:val="24"/>
        </w:rPr>
        <w:t>.</w:t>
      </w:r>
    </w:p>
    <w:p w14:paraId="0FC0EBED" w14:textId="12E63D00" w:rsidR="00286CCA" w:rsidRPr="00FB5F8D" w:rsidRDefault="00286CCA" w:rsidP="008E2649">
      <w:pPr>
        <w:jc w:val="both"/>
        <w:rPr>
          <w:sz w:val="24"/>
          <w:szCs w:val="24"/>
        </w:rPr>
      </w:pPr>
      <w:r w:rsidRPr="00FB5F8D">
        <w:rPr>
          <w:sz w:val="24"/>
          <w:szCs w:val="24"/>
        </w:rPr>
        <w:t>Con esto hemos hecho que Apache busque primero un archivo PHP, y no el HTML, por lo que ahora al recargar la página web podemos ver que el contenido ha cambiado al de dicho archivo.</w:t>
      </w:r>
    </w:p>
    <w:p w14:paraId="25BEF08F" w14:textId="0ED046B9" w:rsidR="00286CCA" w:rsidRPr="00FB5F8D" w:rsidRDefault="00227FAE" w:rsidP="008E2649">
      <w:pPr>
        <w:jc w:val="both"/>
        <w:rPr>
          <w:sz w:val="24"/>
          <w:szCs w:val="24"/>
        </w:rPr>
      </w:pPr>
      <w:r w:rsidRPr="00FB5F8D">
        <w:rPr>
          <w:noProof/>
        </w:rPr>
        <w:drawing>
          <wp:inline distT="0" distB="0" distL="0" distR="0" wp14:anchorId="7A3D12DB" wp14:editId="17D6F925">
            <wp:extent cx="5400040" cy="1954530"/>
            <wp:effectExtent l="19050" t="19050" r="10160" b="266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954530"/>
                    </a:xfrm>
                    <a:prstGeom prst="rect">
                      <a:avLst/>
                    </a:prstGeom>
                    <a:ln>
                      <a:solidFill>
                        <a:schemeClr val="tx1"/>
                      </a:solidFill>
                    </a:ln>
                  </pic:spPr>
                </pic:pic>
              </a:graphicData>
            </a:graphic>
          </wp:inline>
        </w:drawing>
      </w:r>
    </w:p>
    <w:p w14:paraId="6735D549" w14:textId="1744468F" w:rsidR="008438D5" w:rsidRPr="00FB5F8D" w:rsidRDefault="008438D5" w:rsidP="008E2649">
      <w:pPr>
        <w:jc w:val="both"/>
        <w:rPr>
          <w:sz w:val="24"/>
          <w:szCs w:val="24"/>
        </w:rPr>
      </w:pPr>
    </w:p>
    <w:p w14:paraId="3153AB26" w14:textId="4FDDB170" w:rsidR="008438D5" w:rsidRPr="00FB5F8D" w:rsidRDefault="008438D5" w:rsidP="008E2649">
      <w:pPr>
        <w:jc w:val="both"/>
        <w:rPr>
          <w:b/>
          <w:bCs/>
          <w:sz w:val="32"/>
          <w:szCs w:val="32"/>
        </w:rPr>
      </w:pPr>
      <w:r w:rsidRPr="00FB5F8D">
        <w:rPr>
          <w:b/>
          <w:bCs/>
          <w:sz w:val="32"/>
          <w:szCs w:val="32"/>
        </w:rPr>
        <w:t>1.3. Módulo de PHP</w:t>
      </w:r>
      <w:r w:rsidR="00290099" w:rsidRPr="00FB5F8D">
        <w:rPr>
          <w:b/>
          <w:bCs/>
          <w:sz w:val="32"/>
          <w:szCs w:val="32"/>
        </w:rPr>
        <w:fldChar w:fldCharType="begin"/>
      </w:r>
      <w:r w:rsidR="00290099" w:rsidRPr="00FB5F8D">
        <w:instrText xml:space="preserve"> XE "</w:instrText>
      </w:r>
      <w:r w:rsidR="00290099" w:rsidRPr="00FB5F8D">
        <w:rPr>
          <w:b/>
          <w:bCs/>
          <w:sz w:val="32"/>
          <w:szCs w:val="32"/>
        </w:rPr>
        <w:instrText>1.3. Módulo de PHP</w:instrText>
      </w:r>
      <w:r w:rsidR="00290099" w:rsidRPr="00FB5F8D">
        <w:instrText xml:space="preserve">" </w:instrText>
      </w:r>
      <w:r w:rsidR="00290099" w:rsidRPr="00FB5F8D">
        <w:rPr>
          <w:b/>
          <w:bCs/>
          <w:sz w:val="32"/>
          <w:szCs w:val="32"/>
        </w:rPr>
        <w:fldChar w:fldCharType="end"/>
      </w:r>
    </w:p>
    <w:p w14:paraId="597DDD3C" w14:textId="120C26CA" w:rsidR="00227FAE" w:rsidRPr="00FB5F8D" w:rsidRDefault="00F965B3" w:rsidP="008E2649">
      <w:pPr>
        <w:jc w:val="both"/>
        <w:rPr>
          <w:sz w:val="24"/>
          <w:szCs w:val="24"/>
        </w:rPr>
      </w:pPr>
      <w:r w:rsidRPr="00FB5F8D">
        <w:rPr>
          <w:sz w:val="24"/>
          <w:szCs w:val="24"/>
        </w:rPr>
        <w:t xml:space="preserve">A modo de prueba, podemos deshabilitar el módulo principal de PHP en Apache para comprobar que, con este mismo archivo pero sin tener el módulo habilitado, la función no se ejecuta, sino que se toma como texto plano: </w:t>
      </w:r>
      <w:r w:rsidRPr="00FB5F8D">
        <w:rPr>
          <w:b/>
          <w:bCs/>
          <w:sz w:val="24"/>
          <w:szCs w:val="24"/>
        </w:rPr>
        <w:t>sudo a2dismod php7.4</w:t>
      </w:r>
      <w:r w:rsidRPr="00FB5F8D">
        <w:rPr>
          <w:sz w:val="24"/>
          <w:szCs w:val="24"/>
        </w:rPr>
        <w:t>.</w:t>
      </w:r>
    </w:p>
    <w:p w14:paraId="7738C0DC" w14:textId="7B3D110A" w:rsidR="00FE5A33" w:rsidRPr="00FB5F8D" w:rsidRDefault="00FE5A33" w:rsidP="008E2649">
      <w:pPr>
        <w:jc w:val="both"/>
        <w:rPr>
          <w:sz w:val="24"/>
          <w:szCs w:val="24"/>
        </w:rPr>
      </w:pPr>
      <w:r w:rsidRPr="00FB5F8D">
        <w:rPr>
          <w:sz w:val="24"/>
          <w:szCs w:val="24"/>
        </w:rPr>
        <w:t>Recargamos Apache y la página web.</w:t>
      </w:r>
    </w:p>
    <w:p w14:paraId="05E7FBB2" w14:textId="447FAAED" w:rsidR="00B355D8" w:rsidRPr="00FB5F8D" w:rsidRDefault="00861973" w:rsidP="008E2649">
      <w:pPr>
        <w:jc w:val="both"/>
        <w:rPr>
          <w:b/>
          <w:bCs/>
          <w:sz w:val="24"/>
          <w:szCs w:val="24"/>
        </w:rPr>
      </w:pPr>
      <w:r w:rsidRPr="00FB5F8D">
        <w:rPr>
          <w:noProof/>
        </w:rPr>
        <w:drawing>
          <wp:inline distT="0" distB="0" distL="0" distR="0" wp14:anchorId="6F975DFF" wp14:editId="59C06215">
            <wp:extent cx="5010150" cy="1685925"/>
            <wp:effectExtent l="19050" t="19050" r="1905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0150" cy="1685925"/>
                    </a:xfrm>
                    <a:prstGeom prst="rect">
                      <a:avLst/>
                    </a:prstGeom>
                    <a:ln>
                      <a:solidFill>
                        <a:schemeClr val="tx1"/>
                      </a:solidFill>
                    </a:ln>
                  </pic:spPr>
                </pic:pic>
              </a:graphicData>
            </a:graphic>
          </wp:inline>
        </w:drawing>
      </w:r>
    </w:p>
    <w:p w14:paraId="2195DE47" w14:textId="02F3512E" w:rsidR="002464CB" w:rsidRPr="00FB5F8D" w:rsidRDefault="0041558D" w:rsidP="008E2649">
      <w:pPr>
        <w:jc w:val="both"/>
        <w:rPr>
          <w:sz w:val="24"/>
          <w:szCs w:val="24"/>
        </w:rPr>
      </w:pPr>
      <w:r w:rsidRPr="00FB5F8D">
        <w:rPr>
          <w:sz w:val="24"/>
          <w:szCs w:val="24"/>
        </w:rPr>
        <w:t xml:space="preserve">Para volverlo a habilitar: </w:t>
      </w:r>
      <w:r w:rsidRPr="00FB5F8D">
        <w:rPr>
          <w:b/>
          <w:bCs/>
          <w:sz w:val="24"/>
          <w:szCs w:val="24"/>
        </w:rPr>
        <w:t>sudo a2enmod php7.4</w:t>
      </w:r>
      <w:r w:rsidRPr="00FB5F8D">
        <w:rPr>
          <w:sz w:val="24"/>
          <w:szCs w:val="24"/>
        </w:rPr>
        <w:t>.</w:t>
      </w:r>
    </w:p>
    <w:p w14:paraId="4B7DF4ED" w14:textId="77777777" w:rsidR="002464CB" w:rsidRPr="00FB5F8D" w:rsidRDefault="002464CB">
      <w:pPr>
        <w:rPr>
          <w:sz w:val="24"/>
          <w:szCs w:val="24"/>
        </w:rPr>
      </w:pPr>
      <w:r w:rsidRPr="00FB5F8D">
        <w:rPr>
          <w:sz w:val="24"/>
          <w:szCs w:val="24"/>
        </w:rPr>
        <w:br w:type="page"/>
      </w:r>
    </w:p>
    <w:p w14:paraId="5379CE7C" w14:textId="061FE6D8" w:rsidR="002464CB" w:rsidRPr="00FB5F8D" w:rsidRDefault="00B07F1A" w:rsidP="008E2649">
      <w:pPr>
        <w:jc w:val="both"/>
        <w:rPr>
          <w:b/>
          <w:bCs/>
          <w:sz w:val="40"/>
          <w:szCs w:val="40"/>
          <w:u w:val="single"/>
        </w:rPr>
      </w:pPr>
      <w:r w:rsidRPr="00FB5F8D">
        <w:rPr>
          <w:b/>
          <w:bCs/>
          <w:sz w:val="40"/>
          <w:szCs w:val="40"/>
          <w:u w:val="single"/>
        </w:rPr>
        <w:lastRenderedPageBreak/>
        <w:t>2. RDS</w:t>
      </w:r>
      <w:r w:rsidR="008354BE" w:rsidRPr="00FB5F8D">
        <w:rPr>
          <w:b/>
          <w:bCs/>
          <w:sz w:val="40"/>
          <w:szCs w:val="40"/>
          <w:u w:val="single"/>
        </w:rPr>
        <w:fldChar w:fldCharType="begin"/>
      </w:r>
      <w:r w:rsidR="008354BE" w:rsidRPr="00FB5F8D">
        <w:instrText xml:space="preserve"> XE "</w:instrText>
      </w:r>
      <w:r w:rsidR="008354BE" w:rsidRPr="00FB5F8D">
        <w:rPr>
          <w:b/>
          <w:bCs/>
          <w:sz w:val="40"/>
          <w:szCs w:val="40"/>
          <w:u w:val="single"/>
        </w:rPr>
        <w:instrText>2. RDS</w:instrText>
      </w:r>
      <w:r w:rsidR="008354BE" w:rsidRPr="00FB5F8D">
        <w:instrText xml:space="preserve">" </w:instrText>
      </w:r>
      <w:r w:rsidR="008354BE" w:rsidRPr="00FB5F8D">
        <w:rPr>
          <w:b/>
          <w:bCs/>
          <w:sz w:val="40"/>
          <w:szCs w:val="40"/>
          <w:u w:val="single"/>
        </w:rPr>
        <w:fldChar w:fldCharType="end"/>
      </w:r>
    </w:p>
    <w:p w14:paraId="7274A84A" w14:textId="1F6E9FDF" w:rsidR="00B07F1A" w:rsidRPr="00FB5F8D" w:rsidRDefault="00FE0A52" w:rsidP="008E2649">
      <w:pPr>
        <w:jc w:val="both"/>
        <w:rPr>
          <w:sz w:val="24"/>
          <w:szCs w:val="24"/>
        </w:rPr>
      </w:pPr>
      <w:r w:rsidRPr="00FB5F8D">
        <w:rPr>
          <w:sz w:val="24"/>
          <w:szCs w:val="24"/>
        </w:rPr>
        <w:t xml:space="preserve">La segunda parte de esta práctica consiste en crear una base de datos mediante la utilización de </w:t>
      </w:r>
      <w:hyperlink r:id="rId29" w:history="1">
        <w:r w:rsidRPr="00FB5F8D">
          <w:rPr>
            <w:rStyle w:val="Hyperlink"/>
            <w:color w:val="auto"/>
            <w:sz w:val="24"/>
            <w:szCs w:val="24"/>
            <w:u w:val="none"/>
          </w:rPr>
          <w:t>“</w:t>
        </w:r>
        <w:r w:rsidRPr="00FB5F8D">
          <w:rPr>
            <w:rStyle w:val="Hyperlink"/>
            <w:b/>
            <w:bCs/>
            <w:color w:val="auto"/>
            <w:sz w:val="24"/>
            <w:szCs w:val="24"/>
            <w:u w:val="none"/>
          </w:rPr>
          <w:t>RDS</w:t>
        </w:r>
        <w:r w:rsidRPr="00FB5F8D">
          <w:rPr>
            <w:rStyle w:val="Hyperlink"/>
            <w:color w:val="auto"/>
            <w:sz w:val="24"/>
            <w:szCs w:val="24"/>
            <w:u w:val="none"/>
          </w:rPr>
          <w:t>”</w:t>
        </w:r>
        <w:r w:rsidRPr="00FB5F8D">
          <w:rPr>
            <w:rStyle w:val="Hyperlink"/>
            <mc:AlternateContent>
              <mc:Choice Requires="w16se"/>
              <mc:Fallback>
                <w:rFonts w:ascii="Segoe UI Emoji" w:eastAsia="Segoe UI Emoji" w:hAnsi="Segoe UI Emoji" w:cs="Segoe UI Emoji"/>
              </mc:Fallback>
            </mc:AlternateContent>
            <w:color w:val="auto"/>
            <w:sz w:val="24"/>
            <w:szCs w:val="24"/>
            <w:u w:val="none"/>
          </w:rPr>
          <mc:AlternateContent>
            <mc:Choice Requires="w16se">
              <w16se:symEx w16se:font="Segoe UI Emoji" w16se:char="1F517"/>
            </mc:Choice>
            <mc:Fallback>
              <w:t>🔗</w:t>
            </mc:Fallback>
          </mc:AlternateContent>
        </w:r>
      </w:hyperlink>
      <w:r w:rsidRPr="00FB5F8D">
        <w:rPr>
          <w:sz w:val="24"/>
          <w:szCs w:val="24"/>
        </w:rPr>
        <w:t>, un servicio que ofrece AWS para poder utilizar distintos motores de bases de datos de forma privada dentro de la propia red de AWS, sin estar expuesta a cualquier ataque externo.</w:t>
      </w:r>
    </w:p>
    <w:p w14:paraId="56D0D239" w14:textId="5D06DF82" w:rsidR="008E4FA5" w:rsidRPr="00FB5F8D" w:rsidRDefault="00E81D2A" w:rsidP="008E2649">
      <w:pPr>
        <w:jc w:val="both"/>
        <w:rPr>
          <w:sz w:val="24"/>
          <w:szCs w:val="24"/>
        </w:rPr>
      </w:pPr>
      <w:r w:rsidRPr="00FB5F8D">
        <w:rPr>
          <w:sz w:val="24"/>
          <w:szCs w:val="24"/>
        </w:rPr>
        <w:t>Realizamos la búsqueda de “</w:t>
      </w:r>
      <w:r w:rsidRPr="00FB5F8D">
        <w:rPr>
          <w:b/>
          <w:bCs/>
          <w:sz w:val="24"/>
          <w:szCs w:val="24"/>
        </w:rPr>
        <w:t>rds</w:t>
      </w:r>
      <w:r w:rsidRPr="00FB5F8D">
        <w:rPr>
          <w:sz w:val="24"/>
          <w:szCs w:val="24"/>
        </w:rPr>
        <w:t>” en la barra de búsqueda del panel de control principal de nuestro laboratorio de AWS y entramos en su apartado.</w:t>
      </w:r>
    </w:p>
    <w:p w14:paraId="6BB954C4" w14:textId="10E57834" w:rsidR="00E81D2A" w:rsidRPr="00FB5F8D" w:rsidRDefault="00E81D2A" w:rsidP="008E2649">
      <w:pPr>
        <w:jc w:val="both"/>
        <w:rPr>
          <w:sz w:val="24"/>
          <w:szCs w:val="24"/>
        </w:rPr>
      </w:pPr>
      <w:r w:rsidRPr="00FB5F8D">
        <w:rPr>
          <w:noProof/>
        </w:rPr>
        <w:drawing>
          <wp:inline distT="0" distB="0" distL="0" distR="0" wp14:anchorId="2C2F5F01" wp14:editId="60AABB6F">
            <wp:extent cx="5400040" cy="3258820"/>
            <wp:effectExtent l="19050" t="19050" r="10160" b="177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258820"/>
                    </a:xfrm>
                    <a:prstGeom prst="rect">
                      <a:avLst/>
                    </a:prstGeom>
                    <a:ln>
                      <a:solidFill>
                        <a:schemeClr val="tx1"/>
                      </a:solidFill>
                    </a:ln>
                  </pic:spPr>
                </pic:pic>
              </a:graphicData>
            </a:graphic>
          </wp:inline>
        </w:drawing>
      </w:r>
    </w:p>
    <w:p w14:paraId="4E41256D" w14:textId="4927BA7D" w:rsidR="00E81D2A" w:rsidRPr="00FB5F8D" w:rsidRDefault="0060499F" w:rsidP="008E2649">
      <w:pPr>
        <w:jc w:val="both"/>
        <w:rPr>
          <w:sz w:val="24"/>
          <w:szCs w:val="24"/>
        </w:rPr>
      </w:pPr>
      <w:r w:rsidRPr="00FB5F8D">
        <w:rPr>
          <w:sz w:val="24"/>
          <w:szCs w:val="24"/>
        </w:rPr>
        <w:t>Se nos presenta, como de costumbre, un menú donde podremos realizar distintas acciones relacionadas con RDS.</w:t>
      </w:r>
    </w:p>
    <w:p w14:paraId="142A1E56" w14:textId="27F0CBD0" w:rsidR="0060499F" w:rsidRPr="00FB5F8D" w:rsidRDefault="0060499F" w:rsidP="008E2649">
      <w:pPr>
        <w:jc w:val="both"/>
        <w:rPr>
          <w:sz w:val="24"/>
          <w:szCs w:val="24"/>
        </w:rPr>
      </w:pPr>
      <w:r w:rsidRPr="00FB5F8D">
        <w:rPr>
          <w:sz w:val="24"/>
          <w:szCs w:val="24"/>
        </w:rPr>
        <w:t>Hacemos clic en el botón “</w:t>
      </w:r>
      <w:r w:rsidRPr="00FB5F8D">
        <w:rPr>
          <w:b/>
          <w:bCs/>
          <w:sz w:val="24"/>
          <w:szCs w:val="24"/>
        </w:rPr>
        <w:t>Create database</w:t>
      </w:r>
      <w:r w:rsidRPr="00FB5F8D">
        <w:rPr>
          <w:sz w:val="24"/>
          <w:szCs w:val="24"/>
        </w:rPr>
        <w:t>”, en naranja.</w:t>
      </w:r>
    </w:p>
    <w:p w14:paraId="5BC7A561" w14:textId="70C90632" w:rsidR="0060499F" w:rsidRPr="00FB5F8D" w:rsidRDefault="0060499F" w:rsidP="008E2649">
      <w:pPr>
        <w:jc w:val="both"/>
        <w:rPr>
          <w:sz w:val="24"/>
          <w:szCs w:val="24"/>
        </w:rPr>
      </w:pPr>
      <w:r w:rsidRPr="00FB5F8D">
        <w:rPr>
          <w:noProof/>
        </w:rPr>
        <w:drawing>
          <wp:inline distT="0" distB="0" distL="0" distR="0" wp14:anchorId="7A1EAD89" wp14:editId="78DBDAFD">
            <wp:extent cx="5400040" cy="1080770"/>
            <wp:effectExtent l="19050" t="19050" r="10160" b="241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080770"/>
                    </a:xfrm>
                    <a:prstGeom prst="rect">
                      <a:avLst/>
                    </a:prstGeom>
                    <a:ln>
                      <a:solidFill>
                        <a:schemeClr val="tx1"/>
                      </a:solidFill>
                    </a:ln>
                  </pic:spPr>
                </pic:pic>
              </a:graphicData>
            </a:graphic>
          </wp:inline>
        </w:drawing>
      </w:r>
    </w:p>
    <w:p w14:paraId="6AFF9C41" w14:textId="50648722" w:rsidR="007E40DF" w:rsidRPr="00FB5F8D" w:rsidRDefault="007E40DF" w:rsidP="008E2649">
      <w:pPr>
        <w:jc w:val="both"/>
        <w:rPr>
          <w:sz w:val="24"/>
          <w:szCs w:val="24"/>
        </w:rPr>
      </w:pPr>
    </w:p>
    <w:p w14:paraId="3BA10702" w14:textId="14CE1262" w:rsidR="008354BE" w:rsidRPr="00FB5F8D" w:rsidRDefault="008354BE" w:rsidP="008E2649">
      <w:pPr>
        <w:jc w:val="both"/>
        <w:rPr>
          <w:b/>
          <w:bCs/>
          <w:sz w:val="32"/>
          <w:szCs w:val="32"/>
        </w:rPr>
      </w:pPr>
      <w:r w:rsidRPr="00FB5F8D">
        <w:rPr>
          <w:b/>
          <w:bCs/>
          <w:sz w:val="32"/>
          <w:szCs w:val="32"/>
        </w:rPr>
        <w:t xml:space="preserve">2.1. </w:t>
      </w:r>
      <w:r w:rsidR="00CD3873" w:rsidRPr="00FB5F8D">
        <w:rPr>
          <w:b/>
          <w:bCs/>
          <w:sz w:val="32"/>
          <w:szCs w:val="32"/>
        </w:rPr>
        <w:t>Creación</w:t>
      </w:r>
      <w:r w:rsidR="00DA192B" w:rsidRPr="00FB5F8D">
        <w:rPr>
          <w:b/>
          <w:bCs/>
          <w:sz w:val="32"/>
          <w:szCs w:val="32"/>
        </w:rPr>
        <w:fldChar w:fldCharType="begin"/>
      </w:r>
      <w:r w:rsidR="00DA192B" w:rsidRPr="00FB5F8D">
        <w:instrText xml:space="preserve"> XE "</w:instrText>
      </w:r>
      <w:r w:rsidR="00DA192B" w:rsidRPr="00FB5F8D">
        <w:rPr>
          <w:b/>
          <w:bCs/>
          <w:sz w:val="32"/>
          <w:szCs w:val="32"/>
        </w:rPr>
        <w:instrText>2.1. Creación</w:instrText>
      </w:r>
      <w:r w:rsidR="00DA192B" w:rsidRPr="00FB5F8D">
        <w:instrText xml:space="preserve">" </w:instrText>
      </w:r>
      <w:r w:rsidR="00DA192B" w:rsidRPr="00FB5F8D">
        <w:rPr>
          <w:b/>
          <w:bCs/>
          <w:sz w:val="32"/>
          <w:szCs w:val="32"/>
        </w:rPr>
        <w:fldChar w:fldCharType="end"/>
      </w:r>
    </w:p>
    <w:p w14:paraId="315D8DBC" w14:textId="0FC30A6C" w:rsidR="00CD3873" w:rsidRPr="00FB5F8D" w:rsidRDefault="00DD60C4" w:rsidP="008E2649">
      <w:pPr>
        <w:jc w:val="both"/>
        <w:rPr>
          <w:sz w:val="24"/>
          <w:szCs w:val="24"/>
        </w:rPr>
      </w:pPr>
      <w:r w:rsidRPr="00FB5F8D">
        <w:rPr>
          <w:sz w:val="24"/>
          <w:szCs w:val="24"/>
        </w:rPr>
        <w:t>Aparece un menú de creación donde estableceremos la configuración básica/principal de la nueva base de datos para tenerla disponible para trabajar</w:t>
      </w:r>
      <w:r w:rsidR="00695DEB" w:rsidRPr="00FB5F8D">
        <w:rPr>
          <w:sz w:val="24"/>
          <w:szCs w:val="24"/>
        </w:rPr>
        <w:t>.</w:t>
      </w:r>
    </w:p>
    <w:p w14:paraId="48738F5A" w14:textId="703CD499" w:rsidR="0011227F" w:rsidRPr="00FB5F8D" w:rsidRDefault="0011227F" w:rsidP="008E2649">
      <w:pPr>
        <w:jc w:val="both"/>
        <w:rPr>
          <w:sz w:val="24"/>
          <w:szCs w:val="24"/>
        </w:rPr>
      </w:pPr>
      <w:r w:rsidRPr="00FB5F8D">
        <w:rPr>
          <w:sz w:val="24"/>
          <w:szCs w:val="24"/>
        </w:rPr>
        <w:lastRenderedPageBreak/>
        <w:t xml:space="preserve">A </w:t>
      </w:r>
      <w:r w:rsidR="00896D65" w:rsidRPr="00FB5F8D">
        <w:rPr>
          <w:sz w:val="24"/>
          <w:szCs w:val="24"/>
        </w:rPr>
        <w:t>continuación</w:t>
      </w:r>
      <w:r w:rsidRPr="00FB5F8D">
        <w:rPr>
          <w:sz w:val="24"/>
          <w:szCs w:val="24"/>
        </w:rPr>
        <w:t xml:space="preserve"> se mostrará cada apartado de la creación donde tendremos que cambiar alguna configuración para adaptar la base de datos a nuestras necesidades.</w:t>
      </w:r>
    </w:p>
    <w:p w14:paraId="20FF47D3" w14:textId="25448157" w:rsidR="0011227F" w:rsidRPr="00FB5F8D" w:rsidRDefault="0011227F" w:rsidP="008E2649">
      <w:pPr>
        <w:jc w:val="both"/>
        <w:rPr>
          <w:sz w:val="24"/>
          <w:szCs w:val="24"/>
        </w:rPr>
      </w:pPr>
      <w:r w:rsidRPr="00FB5F8D">
        <w:rPr>
          <w:sz w:val="24"/>
          <w:szCs w:val="24"/>
        </w:rPr>
        <w:t>Si algún apartado no aparece, es que no se ha alterado de su forma predeterminada.</w:t>
      </w:r>
    </w:p>
    <w:p w14:paraId="7790E06E" w14:textId="77777777" w:rsidR="0011227F" w:rsidRPr="00FB5F8D" w:rsidRDefault="0011227F" w:rsidP="008E2649">
      <w:pPr>
        <w:jc w:val="both"/>
        <w:rPr>
          <w:sz w:val="24"/>
          <w:szCs w:val="24"/>
        </w:rPr>
      </w:pPr>
    </w:p>
    <w:p w14:paraId="3E5ADA3F" w14:textId="3587B244" w:rsidR="0011227F" w:rsidRPr="00FB5F8D" w:rsidRDefault="0011227F" w:rsidP="008E2649">
      <w:pPr>
        <w:jc w:val="both"/>
        <w:rPr>
          <w:b/>
          <w:bCs/>
          <w:sz w:val="28"/>
          <w:szCs w:val="28"/>
        </w:rPr>
      </w:pPr>
      <w:r w:rsidRPr="00FB5F8D">
        <w:rPr>
          <w:b/>
          <w:bCs/>
          <w:sz w:val="28"/>
          <w:szCs w:val="28"/>
        </w:rPr>
        <w:t>2.1.1. Método de creación</w:t>
      </w:r>
      <w:r w:rsidR="00B43572" w:rsidRPr="00FB5F8D">
        <w:rPr>
          <w:b/>
          <w:bCs/>
          <w:sz w:val="28"/>
          <w:szCs w:val="28"/>
        </w:rPr>
        <w:fldChar w:fldCharType="begin"/>
      </w:r>
      <w:r w:rsidR="00B43572" w:rsidRPr="00FB5F8D">
        <w:instrText xml:space="preserve"> XE "</w:instrText>
      </w:r>
      <w:r w:rsidR="00B43572" w:rsidRPr="00FB5F8D">
        <w:rPr>
          <w:b/>
          <w:bCs/>
          <w:sz w:val="28"/>
          <w:szCs w:val="28"/>
        </w:rPr>
        <w:instrText>2.1.1. Método de creación</w:instrText>
      </w:r>
      <w:r w:rsidR="00B43572" w:rsidRPr="00FB5F8D">
        <w:instrText xml:space="preserve">" </w:instrText>
      </w:r>
      <w:r w:rsidR="00B43572" w:rsidRPr="00FB5F8D">
        <w:rPr>
          <w:b/>
          <w:bCs/>
          <w:sz w:val="28"/>
          <w:szCs w:val="28"/>
        </w:rPr>
        <w:fldChar w:fldCharType="end"/>
      </w:r>
    </w:p>
    <w:p w14:paraId="7DBD3B4A" w14:textId="14FFB4E3" w:rsidR="0011227F" w:rsidRPr="00FB5F8D" w:rsidRDefault="004A3EDC" w:rsidP="008E2649">
      <w:pPr>
        <w:jc w:val="both"/>
        <w:rPr>
          <w:sz w:val="24"/>
          <w:szCs w:val="24"/>
        </w:rPr>
      </w:pPr>
      <w:r w:rsidRPr="00FB5F8D">
        <w:rPr>
          <w:sz w:val="24"/>
          <w:szCs w:val="24"/>
        </w:rPr>
        <w:t>Elegiremos la opción de creación estándar, ya que nos interesa cambiar algunos apartados específicos.</w:t>
      </w:r>
    </w:p>
    <w:p w14:paraId="30CB3079" w14:textId="5909EE32" w:rsidR="004A3EDC" w:rsidRPr="00FB5F8D" w:rsidRDefault="004A3EDC" w:rsidP="008E2649">
      <w:pPr>
        <w:jc w:val="both"/>
        <w:rPr>
          <w:sz w:val="24"/>
          <w:szCs w:val="24"/>
        </w:rPr>
      </w:pPr>
      <w:r w:rsidRPr="00FB5F8D">
        <w:rPr>
          <w:noProof/>
        </w:rPr>
        <w:drawing>
          <wp:inline distT="0" distB="0" distL="0" distR="0" wp14:anchorId="499A3408" wp14:editId="7E994571">
            <wp:extent cx="5400040" cy="1496060"/>
            <wp:effectExtent l="19050" t="19050" r="10160" b="279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496060"/>
                    </a:xfrm>
                    <a:prstGeom prst="rect">
                      <a:avLst/>
                    </a:prstGeom>
                    <a:ln>
                      <a:solidFill>
                        <a:schemeClr val="tx1"/>
                      </a:solidFill>
                    </a:ln>
                  </pic:spPr>
                </pic:pic>
              </a:graphicData>
            </a:graphic>
          </wp:inline>
        </w:drawing>
      </w:r>
    </w:p>
    <w:p w14:paraId="6D03CE9A" w14:textId="17E6C189" w:rsidR="004A3EDC" w:rsidRPr="00FB5F8D" w:rsidRDefault="004A3EDC" w:rsidP="008E2649">
      <w:pPr>
        <w:jc w:val="both"/>
        <w:rPr>
          <w:sz w:val="24"/>
          <w:szCs w:val="24"/>
        </w:rPr>
      </w:pPr>
    </w:p>
    <w:p w14:paraId="0A9B5D7E" w14:textId="1931B9D1" w:rsidR="00B43572" w:rsidRPr="00FB5F8D" w:rsidRDefault="00B43572" w:rsidP="008E2649">
      <w:pPr>
        <w:jc w:val="both"/>
        <w:rPr>
          <w:b/>
          <w:bCs/>
          <w:sz w:val="28"/>
          <w:szCs w:val="28"/>
        </w:rPr>
      </w:pPr>
      <w:r w:rsidRPr="00FB5F8D">
        <w:rPr>
          <w:b/>
          <w:bCs/>
          <w:sz w:val="28"/>
          <w:szCs w:val="28"/>
        </w:rPr>
        <w:t>2.1.2. Motor de base de datos</w:t>
      </w:r>
      <w:r w:rsidR="00DB40D0" w:rsidRPr="00FB5F8D">
        <w:rPr>
          <w:b/>
          <w:bCs/>
          <w:sz w:val="28"/>
          <w:szCs w:val="28"/>
        </w:rPr>
        <w:fldChar w:fldCharType="begin"/>
      </w:r>
      <w:r w:rsidR="00DB40D0" w:rsidRPr="00FB5F8D">
        <w:instrText xml:space="preserve"> XE "</w:instrText>
      </w:r>
      <w:r w:rsidR="00DB40D0" w:rsidRPr="00FB5F8D">
        <w:rPr>
          <w:b/>
          <w:bCs/>
          <w:sz w:val="28"/>
          <w:szCs w:val="28"/>
        </w:rPr>
        <w:instrText>2.1.2. Motor de base de datos</w:instrText>
      </w:r>
      <w:r w:rsidR="00DB40D0" w:rsidRPr="00FB5F8D">
        <w:instrText xml:space="preserve">" </w:instrText>
      </w:r>
      <w:r w:rsidR="00DB40D0" w:rsidRPr="00FB5F8D">
        <w:rPr>
          <w:b/>
          <w:bCs/>
          <w:sz w:val="28"/>
          <w:szCs w:val="28"/>
        </w:rPr>
        <w:fldChar w:fldCharType="end"/>
      </w:r>
    </w:p>
    <w:p w14:paraId="5DBF8871" w14:textId="6FD8F651" w:rsidR="00B43572" w:rsidRPr="00FB5F8D" w:rsidRDefault="00CE27D6" w:rsidP="008E2649">
      <w:pPr>
        <w:jc w:val="both"/>
        <w:rPr>
          <w:sz w:val="24"/>
          <w:szCs w:val="24"/>
        </w:rPr>
      </w:pPr>
      <w:r w:rsidRPr="00FB5F8D">
        <w:rPr>
          <w:sz w:val="24"/>
          <w:szCs w:val="24"/>
        </w:rPr>
        <w:t xml:space="preserve">Seleccionamos el motor de base de datos </w:t>
      </w:r>
      <w:hyperlink r:id="rId33" w:history="1">
        <w:r w:rsidRPr="00FB5F8D">
          <w:rPr>
            <w:rStyle w:val="Hyperlink"/>
            <w:color w:val="auto"/>
            <w:sz w:val="24"/>
            <w:szCs w:val="24"/>
            <w:u w:val="none"/>
          </w:rPr>
          <w:t>“</w:t>
        </w:r>
        <w:r w:rsidRPr="00FB5F8D">
          <w:rPr>
            <w:rStyle w:val="Hyperlink"/>
            <w:b/>
            <w:bCs/>
            <w:color w:val="auto"/>
            <w:sz w:val="24"/>
            <w:szCs w:val="24"/>
            <w:u w:val="none"/>
          </w:rPr>
          <w:t>MySQL</w:t>
        </w:r>
        <w:r w:rsidRPr="00FB5F8D">
          <w:rPr>
            <w:rStyle w:val="Hyperlink"/>
            <w:color w:val="auto"/>
            <w:sz w:val="24"/>
            <w:szCs w:val="24"/>
            <w:u w:val="none"/>
          </w:rPr>
          <w:t>”</w:t>
        </w:r>
        <w:r w:rsidRPr="00FB5F8D">
          <w:rPr>
            <w:rStyle w:val="Hyperlink"/>
            <mc:AlternateContent>
              <mc:Choice Requires="w16se"/>
              <mc:Fallback>
                <w:rFonts w:ascii="Segoe UI Emoji" w:eastAsia="Segoe UI Emoji" w:hAnsi="Segoe UI Emoji" w:cs="Segoe UI Emoji"/>
              </mc:Fallback>
            </mc:AlternateContent>
            <w:color w:val="auto"/>
            <w:sz w:val="24"/>
            <w:szCs w:val="24"/>
            <w:u w:val="none"/>
          </w:rPr>
          <mc:AlternateContent>
            <mc:Choice Requires="w16se">
              <w16se:symEx w16se:font="Segoe UI Emoji" w16se:char="1F517"/>
            </mc:Choice>
            <mc:Fallback>
              <w:t>🔗</w:t>
            </mc:Fallback>
          </mc:AlternateContent>
        </w:r>
      </w:hyperlink>
      <w:r w:rsidRPr="00FB5F8D">
        <w:rPr>
          <w:sz w:val="24"/>
          <w:szCs w:val="24"/>
        </w:rPr>
        <w:t>, el cual es uno de los más usados en todo el mundo debido a su compatibilidad y estabilidad.</w:t>
      </w:r>
    </w:p>
    <w:p w14:paraId="121C1EE3" w14:textId="0A9FDDD0" w:rsidR="00991F92" w:rsidRPr="00FB5F8D" w:rsidRDefault="00991F92" w:rsidP="008E2649">
      <w:pPr>
        <w:jc w:val="both"/>
        <w:rPr>
          <w:sz w:val="24"/>
          <w:szCs w:val="24"/>
        </w:rPr>
      </w:pPr>
      <w:r w:rsidRPr="00FB5F8D">
        <w:rPr>
          <w:sz w:val="24"/>
          <w:szCs w:val="24"/>
        </w:rPr>
        <w:t>Dejamos la edición en la de comunidad.</w:t>
      </w:r>
    </w:p>
    <w:p w14:paraId="320D18AE" w14:textId="1FD5DFA7" w:rsidR="0089675C" w:rsidRPr="00FB5F8D" w:rsidRDefault="0089675C" w:rsidP="008E2649">
      <w:pPr>
        <w:jc w:val="both"/>
        <w:rPr>
          <w:sz w:val="24"/>
          <w:szCs w:val="24"/>
        </w:rPr>
      </w:pPr>
      <w:r w:rsidRPr="00FB5F8D">
        <w:rPr>
          <w:noProof/>
        </w:rPr>
        <w:lastRenderedPageBreak/>
        <w:drawing>
          <wp:inline distT="0" distB="0" distL="0" distR="0" wp14:anchorId="41CFD2C8" wp14:editId="715E1397">
            <wp:extent cx="5400040" cy="5323840"/>
            <wp:effectExtent l="19050" t="19050" r="10160"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5323840"/>
                    </a:xfrm>
                    <a:prstGeom prst="rect">
                      <a:avLst/>
                    </a:prstGeom>
                    <a:ln>
                      <a:solidFill>
                        <a:schemeClr val="tx1"/>
                      </a:solidFill>
                    </a:ln>
                  </pic:spPr>
                </pic:pic>
              </a:graphicData>
            </a:graphic>
          </wp:inline>
        </w:drawing>
      </w:r>
    </w:p>
    <w:p w14:paraId="6AF1CF6D" w14:textId="183E9736" w:rsidR="00345329" w:rsidRPr="00FB5F8D" w:rsidRDefault="004D3F59" w:rsidP="008E2649">
      <w:pPr>
        <w:jc w:val="both"/>
        <w:rPr>
          <w:sz w:val="24"/>
          <w:szCs w:val="24"/>
        </w:rPr>
      </w:pPr>
      <w:r w:rsidRPr="00FB5F8D">
        <w:rPr>
          <w:sz w:val="24"/>
          <w:szCs w:val="24"/>
        </w:rPr>
        <w:t xml:space="preserve">Escogeremos la versión </w:t>
      </w:r>
      <w:hyperlink r:id="rId35" w:history="1">
        <w:r w:rsidRPr="00FB5F8D">
          <w:rPr>
            <w:rStyle w:val="Hyperlink"/>
            <w:color w:val="auto"/>
            <w:sz w:val="24"/>
            <w:szCs w:val="24"/>
            <w:u w:val="none"/>
          </w:rPr>
          <w:t>“</w:t>
        </w:r>
        <w:r w:rsidRPr="00FB5F8D">
          <w:rPr>
            <w:rStyle w:val="Hyperlink"/>
            <w:b/>
            <w:bCs/>
            <w:color w:val="auto"/>
            <w:sz w:val="24"/>
            <w:szCs w:val="24"/>
            <w:u w:val="none"/>
          </w:rPr>
          <w:t>MySQL 8.0.33</w:t>
        </w:r>
        <w:r w:rsidRPr="00FB5F8D">
          <w:rPr>
            <w:rStyle w:val="Hyperlink"/>
            <w:color w:val="auto"/>
            <w:sz w:val="24"/>
            <w:szCs w:val="24"/>
            <w:u w:val="none"/>
          </w:rPr>
          <w:t>”</w:t>
        </w:r>
        <w:r w:rsidRPr="00FB5F8D">
          <w:rPr>
            <w:rStyle w:val="Hyperlink"/>
            <mc:AlternateContent>
              <mc:Choice Requires="w16se"/>
              <mc:Fallback>
                <w:rFonts w:ascii="Segoe UI Emoji" w:eastAsia="Segoe UI Emoji" w:hAnsi="Segoe UI Emoji" w:cs="Segoe UI Emoji"/>
              </mc:Fallback>
            </mc:AlternateContent>
            <w:color w:val="auto"/>
            <w:sz w:val="24"/>
            <w:szCs w:val="24"/>
            <w:u w:val="none"/>
          </w:rPr>
          <mc:AlternateContent>
            <mc:Choice Requires="w16se">
              <w16se:symEx w16se:font="Segoe UI Emoji" w16se:char="1F517"/>
            </mc:Choice>
            <mc:Fallback>
              <w:t>🔗</w:t>
            </mc:Fallback>
          </mc:AlternateContent>
        </w:r>
      </w:hyperlink>
      <w:r w:rsidRPr="00FB5F8D">
        <w:rPr>
          <w:sz w:val="24"/>
          <w:szCs w:val="24"/>
        </w:rPr>
        <w:t xml:space="preserve">, que nos proporcionará una estabilidad confiable y un número bajo de bugs, tema del que ya hablamos en el apartado de selección de la imagen para la nueva instancia en la </w:t>
      </w:r>
      <w:hyperlink r:id="rId36" w:history="1">
        <w:r w:rsidRPr="00FB5F8D">
          <w:rPr>
            <w:rStyle w:val="Hyperlink"/>
            <w:b/>
            <w:bCs/>
            <w:color w:val="auto"/>
            <w:sz w:val="24"/>
            <w:szCs w:val="24"/>
            <w:u w:val="none"/>
          </w:rPr>
          <w:t>primera práctica</w:t>
        </w:r>
        <w:r w:rsidR="003B57C1" w:rsidRPr="00FB5F8D">
          <w:rPr>
            <w:rStyle w:val="Hyperlink"/>
            <mc:AlternateContent>
              <mc:Choice Requires="w16se"/>
              <mc:Fallback>
                <w:rFonts w:ascii="Segoe UI Emoji" w:eastAsia="Segoe UI Emoji" w:hAnsi="Segoe UI Emoji" w:cs="Segoe UI Emoji"/>
              </mc:Fallback>
            </mc:AlternateContent>
            <w:b/>
            <w:bCs/>
            <w:color w:val="auto"/>
            <w:sz w:val="24"/>
            <w:szCs w:val="24"/>
            <w:u w:val="none"/>
          </w:rPr>
          <mc:AlternateContent>
            <mc:Choice Requires="w16se">
              <w16se:symEx w16se:font="Segoe UI Emoji" w16se:char="1F517"/>
            </mc:Choice>
            <mc:Fallback>
              <w:t>🔗</w:t>
            </mc:Fallback>
          </mc:AlternateContent>
        </w:r>
      </w:hyperlink>
      <w:r w:rsidRPr="00FB5F8D">
        <w:rPr>
          <w:sz w:val="24"/>
          <w:szCs w:val="24"/>
        </w:rPr>
        <w:t xml:space="preserve"> del módulo.</w:t>
      </w:r>
    </w:p>
    <w:p w14:paraId="343BB7A1" w14:textId="061E8548" w:rsidR="008C47E3" w:rsidRPr="00FB5F8D" w:rsidRDefault="0017292A" w:rsidP="008E2649">
      <w:pPr>
        <w:jc w:val="both"/>
        <w:rPr>
          <w:sz w:val="24"/>
          <w:szCs w:val="24"/>
        </w:rPr>
      </w:pPr>
      <w:r w:rsidRPr="00FB5F8D">
        <w:rPr>
          <w:noProof/>
        </w:rPr>
        <w:drawing>
          <wp:inline distT="0" distB="0" distL="0" distR="0" wp14:anchorId="65B683E9" wp14:editId="4D88A830">
            <wp:extent cx="1181100" cy="619125"/>
            <wp:effectExtent l="19050" t="19050" r="19050"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81100" cy="619125"/>
                    </a:xfrm>
                    <a:prstGeom prst="rect">
                      <a:avLst/>
                    </a:prstGeom>
                    <a:ln>
                      <a:solidFill>
                        <a:schemeClr val="tx1"/>
                      </a:solidFill>
                    </a:ln>
                  </pic:spPr>
                </pic:pic>
              </a:graphicData>
            </a:graphic>
          </wp:inline>
        </w:drawing>
      </w:r>
    </w:p>
    <w:p w14:paraId="5BEBBFB8" w14:textId="2765AD81" w:rsidR="004E5999" w:rsidRPr="00FB5F8D" w:rsidRDefault="004E5999" w:rsidP="008E2649">
      <w:pPr>
        <w:jc w:val="both"/>
        <w:rPr>
          <w:sz w:val="24"/>
          <w:szCs w:val="24"/>
        </w:rPr>
      </w:pPr>
    </w:p>
    <w:p w14:paraId="02BE03F6" w14:textId="493AB09E" w:rsidR="00DB40D0" w:rsidRPr="00FB5F8D" w:rsidRDefault="00DB40D0" w:rsidP="008E2649">
      <w:pPr>
        <w:jc w:val="both"/>
        <w:rPr>
          <w:b/>
          <w:bCs/>
          <w:sz w:val="28"/>
          <w:szCs w:val="28"/>
        </w:rPr>
      </w:pPr>
      <w:r w:rsidRPr="00FB5F8D">
        <w:rPr>
          <w:b/>
          <w:bCs/>
          <w:sz w:val="28"/>
          <w:szCs w:val="28"/>
        </w:rPr>
        <w:t>2.1.3.</w:t>
      </w:r>
      <w:r w:rsidR="004363EE" w:rsidRPr="00FB5F8D">
        <w:rPr>
          <w:b/>
          <w:bCs/>
          <w:sz w:val="28"/>
          <w:szCs w:val="28"/>
        </w:rPr>
        <w:t xml:space="preserve"> Plantillas</w:t>
      </w:r>
      <w:r w:rsidR="00BA7A96" w:rsidRPr="00FB5F8D">
        <w:rPr>
          <w:b/>
          <w:bCs/>
          <w:sz w:val="28"/>
          <w:szCs w:val="28"/>
        </w:rPr>
        <w:fldChar w:fldCharType="begin"/>
      </w:r>
      <w:r w:rsidR="00BA7A96" w:rsidRPr="00FB5F8D">
        <w:instrText xml:space="preserve"> XE "</w:instrText>
      </w:r>
      <w:r w:rsidR="00BA7A96" w:rsidRPr="00FB5F8D">
        <w:rPr>
          <w:b/>
          <w:bCs/>
          <w:sz w:val="28"/>
          <w:szCs w:val="28"/>
        </w:rPr>
        <w:instrText>2.1.3. Plantillas</w:instrText>
      </w:r>
      <w:r w:rsidR="00BA7A96" w:rsidRPr="00FB5F8D">
        <w:instrText xml:space="preserve">" </w:instrText>
      </w:r>
      <w:r w:rsidR="00BA7A96" w:rsidRPr="00FB5F8D">
        <w:rPr>
          <w:b/>
          <w:bCs/>
          <w:sz w:val="28"/>
          <w:szCs w:val="28"/>
        </w:rPr>
        <w:fldChar w:fldCharType="end"/>
      </w:r>
    </w:p>
    <w:p w14:paraId="6BB0610E" w14:textId="7B4A0A7A" w:rsidR="004363EE" w:rsidRPr="00FB5F8D" w:rsidRDefault="002420C9" w:rsidP="008E2649">
      <w:pPr>
        <w:jc w:val="both"/>
        <w:rPr>
          <w:sz w:val="24"/>
          <w:szCs w:val="24"/>
        </w:rPr>
      </w:pPr>
      <w:r w:rsidRPr="00FB5F8D">
        <w:rPr>
          <w:sz w:val="24"/>
          <w:szCs w:val="24"/>
        </w:rPr>
        <w:t xml:space="preserve">Elegimos </w:t>
      </w:r>
      <w:r w:rsidR="005D5329" w:rsidRPr="00FB5F8D">
        <w:rPr>
          <w:sz w:val="24"/>
          <w:szCs w:val="24"/>
        </w:rPr>
        <w:t>la plantilla</w:t>
      </w:r>
      <w:r w:rsidRPr="00FB5F8D">
        <w:rPr>
          <w:sz w:val="24"/>
          <w:szCs w:val="24"/>
        </w:rPr>
        <w:t xml:space="preserve"> para desarrollo y pruebas, ya que tendrá una potencia adecuada para las prácticas que realizaremos con la base de datos.</w:t>
      </w:r>
    </w:p>
    <w:p w14:paraId="5082913C" w14:textId="18C5EEB1" w:rsidR="005D5329" w:rsidRPr="00FB5F8D" w:rsidRDefault="005D5329" w:rsidP="008E2649">
      <w:pPr>
        <w:jc w:val="both"/>
        <w:rPr>
          <w:sz w:val="24"/>
          <w:szCs w:val="24"/>
        </w:rPr>
      </w:pPr>
      <w:r w:rsidRPr="00FB5F8D">
        <w:rPr>
          <w:noProof/>
        </w:rPr>
        <w:lastRenderedPageBreak/>
        <w:drawing>
          <wp:inline distT="0" distB="0" distL="0" distR="0" wp14:anchorId="3CDF9921" wp14:editId="0CB8634B">
            <wp:extent cx="5400040" cy="1839595"/>
            <wp:effectExtent l="19050" t="19050" r="10160" b="273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839595"/>
                    </a:xfrm>
                    <a:prstGeom prst="rect">
                      <a:avLst/>
                    </a:prstGeom>
                    <a:ln>
                      <a:solidFill>
                        <a:schemeClr val="tx1"/>
                      </a:solidFill>
                    </a:ln>
                  </pic:spPr>
                </pic:pic>
              </a:graphicData>
            </a:graphic>
          </wp:inline>
        </w:drawing>
      </w:r>
    </w:p>
    <w:p w14:paraId="7C62C9D9" w14:textId="32CAFA10" w:rsidR="002934FD" w:rsidRPr="00FB5F8D" w:rsidRDefault="002934FD" w:rsidP="008E2649">
      <w:pPr>
        <w:jc w:val="both"/>
        <w:rPr>
          <w:sz w:val="24"/>
          <w:szCs w:val="24"/>
        </w:rPr>
      </w:pPr>
    </w:p>
    <w:p w14:paraId="2FE7F541" w14:textId="2840481A" w:rsidR="00E511A2" w:rsidRPr="00FB5F8D" w:rsidRDefault="00E511A2" w:rsidP="008E2649">
      <w:pPr>
        <w:jc w:val="both"/>
        <w:rPr>
          <w:b/>
          <w:bCs/>
          <w:sz w:val="28"/>
          <w:szCs w:val="28"/>
        </w:rPr>
      </w:pPr>
      <w:r w:rsidRPr="00FB5F8D">
        <w:rPr>
          <w:b/>
          <w:bCs/>
          <w:sz w:val="28"/>
          <w:szCs w:val="28"/>
        </w:rPr>
        <w:t>2.1.4. Disponibilidad y durabilidad</w:t>
      </w:r>
      <w:r w:rsidR="00016D36" w:rsidRPr="00FB5F8D">
        <w:rPr>
          <w:b/>
          <w:bCs/>
          <w:sz w:val="28"/>
          <w:szCs w:val="28"/>
        </w:rPr>
        <w:fldChar w:fldCharType="begin"/>
      </w:r>
      <w:r w:rsidR="00016D36" w:rsidRPr="00FB5F8D">
        <w:instrText xml:space="preserve"> XE "</w:instrText>
      </w:r>
      <w:r w:rsidR="00016D36" w:rsidRPr="00FB5F8D">
        <w:rPr>
          <w:b/>
          <w:bCs/>
          <w:sz w:val="28"/>
          <w:szCs w:val="28"/>
        </w:rPr>
        <w:instrText>2.1.4. Disponibilidad y durabilidad</w:instrText>
      </w:r>
      <w:r w:rsidR="00016D36" w:rsidRPr="00FB5F8D">
        <w:instrText xml:space="preserve">" </w:instrText>
      </w:r>
      <w:r w:rsidR="00016D36" w:rsidRPr="00FB5F8D">
        <w:rPr>
          <w:b/>
          <w:bCs/>
          <w:sz w:val="28"/>
          <w:szCs w:val="28"/>
        </w:rPr>
        <w:fldChar w:fldCharType="end"/>
      </w:r>
    </w:p>
    <w:p w14:paraId="2E3A0A35" w14:textId="604B2462" w:rsidR="00EA09E0" w:rsidRPr="00FB5F8D" w:rsidRDefault="0096614E" w:rsidP="008E2649">
      <w:pPr>
        <w:jc w:val="both"/>
        <w:rPr>
          <w:sz w:val="24"/>
          <w:szCs w:val="24"/>
        </w:rPr>
      </w:pPr>
      <w:r w:rsidRPr="00FB5F8D">
        <w:rPr>
          <w:sz w:val="24"/>
          <w:szCs w:val="24"/>
        </w:rPr>
        <w:t>Es importante que escojamos un plan de disponibilidad de una única instancia de base de datos.</w:t>
      </w:r>
    </w:p>
    <w:p w14:paraId="3DBFAADA" w14:textId="4E2C1929" w:rsidR="0096614E" w:rsidRPr="00FB5F8D" w:rsidRDefault="0096614E" w:rsidP="008E2649">
      <w:pPr>
        <w:jc w:val="both"/>
        <w:rPr>
          <w:sz w:val="24"/>
          <w:szCs w:val="24"/>
        </w:rPr>
      </w:pPr>
      <w:r w:rsidRPr="00FB5F8D">
        <w:rPr>
          <w:sz w:val="24"/>
          <w:szCs w:val="24"/>
        </w:rPr>
        <w:t>Esto es debido a que el saldo de nuestra cuenta de AWS es limitado (</w:t>
      </w:r>
      <w:r w:rsidRPr="00FB5F8D">
        <w:rPr>
          <w:b/>
          <w:bCs/>
          <w:sz w:val="24"/>
          <w:szCs w:val="24"/>
        </w:rPr>
        <w:t>$100</w:t>
      </w:r>
      <w:r w:rsidRPr="00FB5F8D">
        <w:rPr>
          <w:sz w:val="24"/>
          <w:szCs w:val="24"/>
        </w:rPr>
        <w:t>), y un plan de más instancias puede llegar a consumir demasiado y acabar con nuestro crédito muy rápidamente.</w:t>
      </w:r>
    </w:p>
    <w:p w14:paraId="1E613780" w14:textId="7638314F" w:rsidR="00E511A2" w:rsidRPr="00FB5F8D" w:rsidRDefault="00EA09E0" w:rsidP="008E2649">
      <w:pPr>
        <w:jc w:val="both"/>
        <w:rPr>
          <w:sz w:val="24"/>
          <w:szCs w:val="24"/>
        </w:rPr>
      </w:pPr>
      <w:r w:rsidRPr="00FB5F8D">
        <w:rPr>
          <w:noProof/>
        </w:rPr>
        <w:drawing>
          <wp:inline distT="0" distB="0" distL="0" distR="0" wp14:anchorId="75931D0D" wp14:editId="76336441">
            <wp:extent cx="5400040" cy="2249170"/>
            <wp:effectExtent l="19050" t="19050" r="10160" b="177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249170"/>
                    </a:xfrm>
                    <a:prstGeom prst="rect">
                      <a:avLst/>
                    </a:prstGeom>
                    <a:ln>
                      <a:solidFill>
                        <a:schemeClr val="tx1"/>
                      </a:solidFill>
                    </a:ln>
                  </pic:spPr>
                </pic:pic>
              </a:graphicData>
            </a:graphic>
          </wp:inline>
        </w:drawing>
      </w:r>
    </w:p>
    <w:p w14:paraId="64C8A39A" w14:textId="00392730" w:rsidR="00016D36" w:rsidRPr="00FB5F8D" w:rsidRDefault="00016D36" w:rsidP="008E2649">
      <w:pPr>
        <w:jc w:val="both"/>
        <w:rPr>
          <w:sz w:val="24"/>
          <w:szCs w:val="24"/>
        </w:rPr>
      </w:pPr>
    </w:p>
    <w:p w14:paraId="2BA1008E" w14:textId="0F66527D" w:rsidR="00016D36" w:rsidRPr="00FB5F8D" w:rsidRDefault="00EF1D52" w:rsidP="008E2649">
      <w:pPr>
        <w:jc w:val="both"/>
        <w:rPr>
          <w:b/>
          <w:bCs/>
          <w:sz w:val="28"/>
          <w:szCs w:val="28"/>
        </w:rPr>
      </w:pPr>
      <w:r w:rsidRPr="00FB5F8D">
        <w:rPr>
          <w:b/>
          <w:bCs/>
          <w:sz w:val="28"/>
          <w:szCs w:val="28"/>
        </w:rPr>
        <w:t>2.1.5. Configuración</w:t>
      </w:r>
      <w:r w:rsidR="00806DEF" w:rsidRPr="00FB5F8D">
        <w:rPr>
          <w:b/>
          <w:bCs/>
          <w:sz w:val="28"/>
          <w:szCs w:val="28"/>
        </w:rPr>
        <w:fldChar w:fldCharType="begin"/>
      </w:r>
      <w:r w:rsidR="00806DEF" w:rsidRPr="00FB5F8D">
        <w:instrText xml:space="preserve"> XE "</w:instrText>
      </w:r>
      <w:r w:rsidR="00806DEF" w:rsidRPr="00FB5F8D">
        <w:rPr>
          <w:b/>
          <w:bCs/>
          <w:sz w:val="28"/>
          <w:szCs w:val="28"/>
        </w:rPr>
        <w:instrText>2.1.5. Configuración</w:instrText>
      </w:r>
      <w:r w:rsidR="00806DEF" w:rsidRPr="00FB5F8D">
        <w:instrText xml:space="preserve">" </w:instrText>
      </w:r>
      <w:r w:rsidR="00806DEF" w:rsidRPr="00FB5F8D">
        <w:rPr>
          <w:b/>
          <w:bCs/>
          <w:sz w:val="28"/>
          <w:szCs w:val="28"/>
        </w:rPr>
        <w:fldChar w:fldCharType="end"/>
      </w:r>
    </w:p>
    <w:p w14:paraId="3D510D60" w14:textId="1645E0CE" w:rsidR="00EF1D52" w:rsidRPr="00FB5F8D" w:rsidRDefault="00F94B49" w:rsidP="008E2649">
      <w:pPr>
        <w:jc w:val="both"/>
        <w:rPr>
          <w:sz w:val="24"/>
          <w:szCs w:val="24"/>
        </w:rPr>
      </w:pPr>
      <w:r w:rsidRPr="00FB5F8D">
        <w:rPr>
          <w:sz w:val="24"/>
          <w:szCs w:val="24"/>
        </w:rPr>
        <w:t>Le damos un nombre a la nueva base de datos</w:t>
      </w:r>
      <w:r w:rsidR="00CC25B6" w:rsidRPr="00FB5F8D">
        <w:rPr>
          <w:sz w:val="24"/>
          <w:szCs w:val="24"/>
        </w:rPr>
        <w:t>. Este nombre debe ser único entre el resto de bases de datos de nuestra cuenta de AWS.</w:t>
      </w:r>
    </w:p>
    <w:p w14:paraId="11CE06B2" w14:textId="70CF53AF" w:rsidR="000D5E36" w:rsidRPr="00FB5F8D" w:rsidRDefault="00C97FDE" w:rsidP="008E2649">
      <w:pPr>
        <w:jc w:val="both"/>
        <w:rPr>
          <w:sz w:val="24"/>
          <w:szCs w:val="24"/>
        </w:rPr>
      </w:pPr>
      <w:r w:rsidRPr="00FB5F8D">
        <w:rPr>
          <w:noProof/>
        </w:rPr>
        <w:drawing>
          <wp:inline distT="0" distB="0" distL="0" distR="0" wp14:anchorId="5CCA4D4B" wp14:editId="55DED310">
            <wp:extent cx="5400040" cy="753110"/>
            <wp:effectExtent l="19050" t="19050" r="10160" b="279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753110"/>
                    </a:xfrm>
                    <a:prstGeom prst="rect">
                      <a:avLst/>
                    </a:prstGeom>
                    <a:ln>
                      <a:solidFill>
                        <a:schemeClr val="tx1"/>
                      </a:solidFill>
                    </a:ln>
                  </pic:spPr>
                </pic:pic>
              </a:graphicData>
            </a:graphic>
          </wp:inline>
        </w:drawing>
      </w:r>
    </w:p>
    <w:p w14:paraId="5A22F9F0" w14:textId="4C27B649" w:rsidR="00C20913" w:rsidRPr="00FB5F8D" w:rsidRDefault="00DA2573" w:rsidP="008E2649">
      <w:pPr>
        <w:jc w:val="both"/>
        <w:rPr>
          <w:sz w:val="24"/>
          <w:szCs w:val="24"/>
        </w:rPr>
      </w:pPr>
      <w:r w:rsidRPr="00FB5F8D">
        <w:rPr>
          <w:sz w:val="24"/>
          <w:szCs w:val="24"/>
        </w:rPr>
        <w:lastRenderedPageBreak/>
        <w:t>Dejamos el nombre del usuario administrador por defecto en “</w:t>
      </w:r>
      <w:r w:rsidRPr="00FB5F8D">
        <w:rPr>
          <w:b/>
          <w:bCs/>
          <w:sz w:val="24"/>
          <w:szCs w:val="24"/>
        </w:rPr>
        <w:t>admin</w:t>
      </w:r>
      <w:r w:rsidRPr="00FB5F8D">
        <w:rPr>
          <w:sz w:val="24"/>
          <w:szCs w:val="24"/>
        </w:rPr>
        <w:t>” y establecemos una contraseña para este usuario en el apartado para la misma.</w:t>
      </w:r>
    </w:p>
    <w:p w14:paraId="2A88F9F8" w14:textId="7C5E9BC8" w:rsidR="00DA2573" w:rsidRPr="00FB5F8D" w:rsidRDefault="00DA2573" w:rsidP="008E2649">
      <w:pPr>
        <w:jc w:val="both"/>
        <w:rPr>
          <w:sz w:val="24"/>
          <w:szCs w:val="24"/>
        </w:rPr>
      </w:pPr>
      <w:r w:rsidRPr="00FB5F8D">
        <w:rPr>
          <w:noProof/>
        </w:rPr>
        <w:drawing>
          <wp:inline distT="0" distB="0" distL="0" distR="0" wp14:anchorId="0AE926D5" wp14:editId="7D38854B">
            <wp:extent cx="5400040" cy="4093845"/>
            <wp:effectExtent l="19050" t="19050" r="10160"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4093845"/>
                    </a:xfrm>
                    <a:prstGeom prst="rect">
                      <a:avLst/>
                    </a:prstGeom>
                    <a:ln>
                      <a:solidFill>
                        <a:schemeClr val="tx1"/>
                      </a:solidFill>
                    </a:ln>
                  </pic:spPr>
                </pic:pic>
              </a:graphicData>
            </a:graphic>
          </wp:inline>
        </w:drawing>
      </w:r>
    </w:p>
    <w:p w14:paraId="548B4C81" w14:textId="6EEBEEF5" w:rsidR="00DA2573" w:rsidRPr="00FB5F8D" w:rsidRDefault="00E722C2" w:rsidP="008E2649">
      <w:pPr>
        <w:jc w:val="both"/>
        <w:rPr>
          <w:sz w:val="24"/>
          <w:szCs w:val="24"/>
        </w:rPr>
      </w:pPr>
      <w:r w:rsidRPr="00FB5F8D">
        <w:rPr>
          <w:sz w:val="24"/>
          <w:szCs w:val="24"/>
        </w:rPr>
        <w:t>Otra forma de acceder sería activar la opción para generar la contraseña de forma aleatoria y automática “</w:t>
      </w:r>
      <w:r w:rsidRPr="00FB5F8D">
        <w:rPr>
          <w:b/>
          <w:bCs/>
          <w:sz w:val="24"/>
          <w:szCs w:val="24"/>
        </w:rPr>
        <w:t>Auto generate a password</w:t>
      </w:r>
      <w:r w:rsidRPr="00FB5F8D">
        <w:rPr>
          <w:sz w:val="24"/>
          <w:szCs w:val="24"/>
        </w:rPr>
        <w:t>”, aunque de esta forma la única vez que podemos visualizar dicha contraseña es mientras la base de datos se esta creando cuando hagamos clic en el botón para ello.</w:t>
      </w:r>
    </w:p>
    <w:p w14:paraId="6C3B25B6" w14:textId="3422A8EF" w:rsidR="00516D1E" w:rsidRPr="00FB5F8D" w:rsidRDefault="00516D1E" w:rsidP="008E2649">
      <w:pPr>
        <w:jc w:val="both"/>
        <w:rPr>
          <w:sz w:val="24"/>
          <w:szCs w:val="24"/>
        </w:rPr>
      </w:pPr>
    </w:p>
    <w:p w14:paraId="30B7AF5E" w14:textId="273415A8" w:rsidR="00516D1E" w:rsidRPr="00FB5F8D" w:rsidRDefault="00516D1E" w:rsidP="008E2649">
      <w:pPr>
        <w:jc w:val="both"/>
        <w:rPr>
          <w:b/>
          <w:bCs/>
          <w:sz w:val="28"/>
          <w:szCs w:val="28"/>
        </w:rPr>
      </w:pPr>
      <w:r w:rsidRPr="00FB5F8D">
        <w:rPr>
          <w:b/>
          <w:bCs/>
          <w:sz w:val="28"/>
          <w:szCs w:val="28"/>
        </w:rPr>
        <w:t>2.1.6. Configuración de la instancia</w:t>
      </w:r>
      <w:r w:rsidR="0036588B" w:rsidRPr="00FB5F8D">
        <w:rPr>
          <w:b/>
          <w:bCs/>
          <w:sz w:val="28"/>
          <w:szCs w:val="28"/>
        </w:rPr>
        <w:fldChar w:fldCharType="begin"/>
      </w:r>
      <w:r w:rsidR="0036588B" w:rsidRPr="00FB5F8D">
        <w:instrText xml:space="preserve"> XE "</w:instrText>
      </w:r>
      <w:r w:rsidR="0036588B" w:rsidRPr="00FB5F8D">
        <w:rPr>
          <w:b/>
          <w:bCs/>
          <w:sz w:val="28"/>
          <w:szCs w:val="28"/>
        </w:rPr>
        <w:instrText>2.1.6. Configuración de la instancia</w:instrText>
      </w:r>
      <w:r w:rsidR="0036588B" w:rsidRPr="00FB5F8D">
        <w:instrText xml:space="preserve">" </w:instrText>
      </w:r>
      <w:r w:rsidR="0036588B" w:rsidRPr="00FB5F8D">
        <w:rPr>
          <w:b/>
          <w:bCs/>
          <w:sz w:val="28"/>
          <w:szCs w:val="28"/>
        </w:rPr>
        <w:fldChar w:fldCharType="end"/>
      </w:r>
    </w:p>
    <w:p w14:paraId="090BBB5C" w14:textId="69FCAF05" w:rsidR="00516D1E" w:rsidRPr="00FB5F8D" w:rsidRDefault="00DF23F2" w:rsidP="008E2649">
      <w:pPr>
        <w:jc w:val="both"/>
        <w:rPr>
          <w:sz w:val="24"/>
          <w:szCs w:val="24"/>
        </w:rPr>
      </w:pPr>
      <w:r w:rsidRPr="00FB5F8D">
        <w:rPr>
          <w:sz w:val="24"/>
          <w:szCs w:val="24"/>
        </w:rPr>
        <w:t>En este apartado, primero marcamos la opción “</w:t>
      </w:r>
      <w:r w:rsidR="0095207B" w:rsidRPr="00FB5F8D">
        <w:rPr>
          <w:b/>
          <w:bCs/>
          <w:sz w:val="24"/>
          <w:szCs w:val="24"/>
        </w:rPr>
        <w:t>Include previous generation classes</w:t>
      </w:r>
      <w:r w:rsidRPr="00FB5F8D">
        <w:rPr>
          <w:sz w:val="24"/>
          <w:szCs w:val="24"/>
        </w:rPr>
        <w:t>”</w:t>
      </w:r>
      <w:r w:rsidR="0095207B" w:rsidRPr="00FB5F8D">
        <w:rPr>
          <w:sz w:val="24"/>
          <w:szCs w:val="24"/>
        </w:rPr>
        <w:t xml:space="preserve">, lo que nos permitirá seleccionar el tipo </w:t>
      </w:r>
      <w:r w:rsidR="00BA6DCF" w:rsidRPr="00FB5F8D">
        <w:rPr>
          <w:sz w:val="24"/>
          <w:szCs w:val="24"/>
        </w:rPr>
        <w:t>de instancia antiguo, que es uno de los que tenemos disponibles en el plan de nuestra cuenta de AWS.</w:t>
      </w:r>
    </w:p>
    <w:p w14:paraId="1DD34289" w14:textId="46CE2F4D" w:rsidR="00BA6DCF" w:rsidRPr="00FB5F8D" w:rsidRDefault="00C64F81" w:rsidP="008E2649">
      <w:pPr>
        <w:jc w:val="both"/>
        <w:rPr>
          <w:sz w:val="24"/>
          <w:szCs w:val="24"/>
        </w:rPr>
      </w:pPr>
      <w:r w:rsidRPr="00FB5F8D">
        <w:rPr>
          <w:sz w:val="24"/>
          <w:szCs w:val="24"/>
        </w:rPr>
        <w:t>Seleccionamos la tercera opción en la clase de instancia para optar a los tipos “</w:t>
      </w:r>
      <w:r w:rsidRPr="00FB5F8D">
        <w:rPr>
          <w:b/>
          <w:bCs/>
          <w:sz w:val="24"/>
          <w:szCs w:val="24"/>
        </w:rPr>
        <w:t>t</w:t>
      </w:r>
      <w:r w:rsidRPr="00FB5F8D">
        <w:rPr>
          <w:sz w:val="24"/>
          <w:szCs w:val="24"/>
        </w:rPr>
        <w:t>”</w:t>
      </w:r>
      <w:r w:rsidR="006904C7" w:rsidRPr="00FB5F8D">
        <w:rPr>
          <w:sz w:val="24"/>
          <w:szCs w:val="24"/>
        </w:rPr>
        <w:t xml:space="preserve"> y elegimos el tipo “</w:t>
      </w:r>
      <w:r w:rsidR="006904C7" w:rsidRPr="00FB5F8D">
        <w:rPr>
          <w:b/>
          <w:bCs/>
          <w:sz w:val="24"/>
          <w:szCs w:val="24"/>
        </w:rPr>
        <w:t>db.t2.</w:t>
      </w:r>
      <w:r w:rsidR="00661771" w:rsidRPr="00FB5F8D">
        <w:rPr>
          <w:b/>
          <w:bCs/>
          <w:sz w:val="24"/>
          <w:szCs w:val="24"/>
        </w:rPr>
        <w:t>micro</w:t>
      </w:r>
      <w:r w:rsidR="006904C7" w:rsidRPr="00FB5F8D">
        <w:rPr>
          <w:sz w:val="24"/>
          <w:szCs w:val="24"/>
        </w:rPr>
        <w:t>” en el desplegable.</w:t>
      </w:r>
    </w:p>
    <w:p w14:paraId="4961DF5C" w14:textId="29F5ED88" w:rsidR="008823DF" w:rsidRPr="00FB5F8D" w:rsidRDefault="001B24CC" w:rsidP="008E2649">
      <w:pPr>
        <w:jc w:val="both"/>
        <w:rPr>
          <w:sz w:val="24"/>
          <w:szCs w:val="24"/>
        </w:rPr>
      </w:pPr>
      <w:r w:rsidRPr="00FB5F8D">
        <w:rPr>
          <w:noProof/>
        </w:rPr>
        <w:lastRenderedPageBreak/>
        <w:drawing>
          <wp:inline distT="0" distB="0" distL="0" distR="0" wp14:anchorId="5AA639A5" wp14:editId="4B3C4F6A">
            <wp:extent cx="5305425" cy="2324100"/>
            <wp:effectExtent l="19050" t="19050" r="28575"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05425" cy="2324100"/>
                    </a:xfrm>
                    <a:prstGeom prst="rect">
                      <a:avLst/>
                    </a:prstGeom>
                    <a:ln>
                      <a:solidFill>
                        <a:schemeClr val="tx1"/>
                      </a:solidFill>
                    </a:ln>
                  </pic:spPr>
                </pic:pic>
              </a:graphicData>
            </a:graphic>
          </wp:inline>
        </w:drawing>
      </w:r>
    </w:p>
    <w:p w14:paraId="40F6DAEF" w14:textId="2B6308C5" w:rsidR="008823DF" w:rsidRPr="00FB5F8D" w:rsidRDefault="008823DF" w:rsidP="008E2649">
      <w:pPr>
        <w:jc w:val="both"/>
        <w:rPr>
          <w:sz w:val="24"/>
          <w:szCs w:val="24"/>
        </w:rPr>
      </w:pPr>
    </w:p>
    <w:p w14:paraId="11543CD8" w14:textId="55FCDDA2" w:rsidR="00420CEE" w:rsidRPr="00FB5F8D" w:rsidRDefault="00420CEE" w:rsidP="008E2649">
      <w:pPr>
        <w:jc w:val="both"/>
        <w:rPr>
          <w:b/>
          <w:bCs/>
          <w:sz w:val="28"/>
          <w:szCs w:val="28"/>
        </w:rPr>
      </w:pPr>
      <w:r w:rsidRPr="00FB5F8D">
        <w:rPr>
          <w:b/>
          <w:bCs/>
          <w:sz w:val="28"/>
          <w:szCs w:val="28"/>
        </w:rPr>
        <w:t>2.1.7. Almacenamiento</w:t>
      </w:r>
      <w:r w:rsidR="004A2FDB" w:rsidRPr="00FB5F8D">
        <w:rPr>
          <w:b/>
          <w:bCs/>
          <w:sz w:val="28"/>
          <w:szCs w:val="28"/>
        </w:rPr>
        <w:fldChar w:fldCharType="begin"/>
      </w:r>
      <w:r w:rsidR="004A2FDB" w:rsidRPr="00FB5F8D">
        <w:instrText xml:space="preserve"> XE "</w:instrText>
      </w:r>
      <w:r w:rsidR="004A2FDB" w:rsidRPr="00FB5F8D">
        <w:rPr>
          <w:b/>
          <w:bCs/>
          <w:sz w:val="28"/>
          <w:szCs w:val="28"/>
        </w:rPr>
        <w:instrText>2.1.7. Almacenamiento</w:instrText>
      </w:r>
      <w:r w:rsidR="004A2FDB" w:rsidRPr="00FB5F8D">
        <w:instrText xml:space="preserve">" </w:instrText>
      </w:r>
      <w:r w:rsidR="004A2FDB" w:rsidRPr="00FB5F8D">
        <w:rPr>
          <w:b/>
          <w:bCs/>
          <w:sz w:val="28"/>
          <w:szCs w:val="28"/>
        </w:rPr>
        <w:fldChar w:fldCharType="end"/>
      </w:r>
    </w:p>
    <w:p w14:paraId="29BB28A3" w14:textId="5325F971" w:rsidR="00420CEE" w:rsidRPr="00FB5F8D" w:rsidRDefault="00F02EC1" w:rsidP="008E2649">
      <w:pPr>
        <w:jc w:val="both"/>
        <w:rPr>
          <w:b/>
          <w:bCs/>
          <w:sz w:val="24"/>
          <w:szCs w:val="24"/>
        </w:rPr>
      </w:pPr>
      <w:r w:rsidRPr="00FB5F8D">
        <w:rPr>
          <w:sz w:val="24"/>
          <w:szCs w:val="24"/>
        </w:rPr>
        <w:t xml:space="preserve">Cambiamos el tamaño por defecto de 200 GiB a </w:t>
      </w:r>
      <w:r w:rsidRPr="00FB5F8D">
        <w:rPr>
          <w:b/>
          <w:bCs/>
          <w:sz w:val="24"/>
          <w:szCs w:val="24"/>
        </w:rPr>
        <w:t>100 GiB.</w:t>
      </w:r>
    </w:p>
    <w:p w14:paraId="72DF51E5" w14:textId="185B735D" w:rsidR="00663A46" w:rsidRPr="00FB5F8D" w:rsidRDefault="00663A46" w:rsidP="008E2649">
      <w:pPr>
        <w:jc w:val="both"/>
        <w:rPr>
          <w:b/>
          <w:bCs/>
          <w:sz w:val="24"/>
          <w:szCs w:val="24"/>
        </w:rPr>
      </w:pPr>
      <w:r w:rsidRPr="00FB5F8D">
        <w:rPr>
          <w:noProof/>
        </w:rPr>
        <w:drawing>
          <wp:inline distT="0" distB="0" distL="0" distR="0" wp14:anchorId="1E799FAB" wp14:editId="1E0A9DFB">
            <wp:extent cx="5400040" cy="1679575"/>
            <wp:effectExtent l="19050" t="19050" r="10160"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679575"/>
                    </a:xfrm>
                    <a:prstGeom prst="rect">
                      <a:avLst/>
                    </a:prstGeom>
                    <a:ln>
                      <a:solidFill>
                        <a:schemeClr val="tx1"/>
                      </a:solidFill>
                    </a:ln>
                  </pic:spPr>
                </pic:pic>
              </a:graphicData>
            </a:graphic>
          </wp:inline>
        </w:drawing>
      </w:r>
    </w:p>
    <w:p w14:paraId="07656DB6" w14:textId="10CA7B70" w:rsidR="00663A46" w:rsidRPr="00FB5F8D" w:rsidRDefault="00663A46" w:rsidP="008E2649">
      <w:pPr>
        <w:jc w:val="both"/>
        <w:rPr>
          <w:b/>
          <w:bCs/>
          <w:sz w:val="24"/>
          <w:szCs w:val="24"/>
        </w:rPr>
      </w:pPr>
    </w:p>
    <w:p w14:paraId="42EE3A73" w14:textId="0B1FF1F5" w:rsidR="004A2FDB" w:rsidRPr="00FB5F8D" w:rsidRDefault="008B07F0" w:rsidP="008E2649">
      <w:pPr>
        <w:jc w:val="both"/>
        <w:rPr>
          <w:b/>
          <w:bCs/>
          <w:sz w:val="28"/>
          <w:szCs w:val="28"/>
        </w:rPr>
      </w:pPr>
      <w:r w:rsidRPr="00FB5F8D">
        <w:rPr>
          <w:b/>
          <w:bCs/>
          <w:sz w:val="28"/>
          <w:szCs w:val="28"/>
        </w:rPr>
        <w:t xml:space="preserve">2.1.8. </w:t>
      </w:r>
      <w:r w:rsidR="00695DE1" w:rsidRPr="00FB5F8D">
        <w:rPr>
          <w:b/>
          <w:bCs/>
          <w:sz w:val="28"/>
          <w:szCs w:val="28"/>
        </w:rPr>
        <w:t>Conectividad</w:t>
      </w:r>
      <w:r w:rsidR="00164502" w:rsidRPr="00FB5F8D">
        <w:rPr>
          <w:b/>
          <w:bCs/>
          <w:sz w:val="28"/>
          <w:szCs w:val="28"/>
        </w:rPr>
        <w:fldChar w:fldCharType="begin"/>
      </w:r>
      <w:r w:rsidR="00164502" w:rsidRPr="00FB5F8D">
        <w:instrText xml:space="preserve"> XE "</w:instrText>
      </w:r>
      <w:r w:rsidR="00164502" w:rsidRPr="00FB5F8D">
        <w:rPr>
          <w:b/>
          <w:bCs/>
          <w:sz w:val="28"/>
          <w:szCs w:val="28"/>
        </w:rPr>
        <w:instrText>2.1.8. Conectividad</w:instrText>
      </w:r>
      <w:r w:rsidR="00164502" w:rsidRPr="00FB5F8D">
        <w:instrText xml:space="preserve">" </w:instrText>
      </w:r>
      <w:r w:rsidR="00164502" w:rsidRPr="00FB5F8D">
        <w:rPr>
          <w:b/>
          <w:bCs/>
          <w:sz w:val="28"/>
          <w:szCs w:val="28"/>
        </w:rPr>
        <w:fldChar w:fldCharType="end"/>
      </w:r>
    </w:p>
    <w:p w14:paraId="69AED555" w14:textId="6892ED27" w:rsidR="00695DE1" w:rsidRPr="00FB5F8D" w:rsidRDefault="00150C46" w:rsidP="008E2649">
      <w:pPr>
        <w:jc w:val="both"/>
        <w:rPr>
          <w:sz w:val="24"/>
          <w:szCs w:val="24"/>
        </w:rPr>
      </w:pPr>
      <w:r w:rsidRPr="00FB5F8D">
        <w:rPr>
          <w:sz w:val="24"/>
          <w:szCs w:val="24"/>
        </w:rPr>
        <w:t>Aquí es donde establecemos que la nueva base de datos se conectará directamente con una instancia de nuestra cuenta de AWS, ya que estará integrada en la pila LAMP que queremos terminar de instalar en esta práctica.</w:t>
      </w:r>
    </w:p>
    <w:p w14:paraId="67A0D592" w14:textId="3895CFFB" w:rsidR="00150C46" w:rsidRPr="00FB5F8D" w:rsidRDefault="00150C46" w:rsidP="008E2649">
      <w:pPr>
        <w:jc w:val="both"/>
        <w:rPr>
          <w:sz w:val="24"/>
          <w:szCs w:val="24"/>
        </w:rPr>
      </w:pPr>
      <w:r w:rsidRPr="00FB5F8D">
        <w:rPr>
          <w:sz w:val="24"/>
          <w:szCs w:val="24"/>
        </w:rPr>
        <w:t>Seleccionamos la opción para ello y la instancia a la que queremos que se conecte en el desplegable que aparece:</w:t>
      </w:r>
    </w:p>
    <w:p w14:paraId="6658B183" w14:textId="25C285B4" w:rsidR="00150C46" w:rsidRPr="00FB5F8D" w:rsidRDefault="00150C46" w:rsidP="008E2649">
      <w:pPr>
        <w:jc w:val="both"/>
        <w:rPr>
          <w:sz w:val="24"/>
          <w:szCs w:val="24"/>
        </w:rPr>
      </w:pPr>
      <w:r w:rsidRPr="00FB5F8D">
        <w:rPr>
          <w:noProof/>
        </w:rPr>
        <w:lastRenderedPageBreak/>
        <w:drawing>
          <wp:inline distT="0" distB="0" distL="0" distR="0" wp14:anchorId="720F894C" wp14:editId="2AEB73B4">
            <wp:extent cx="5400040" cy="2633980"/>
            <wp:effectExtent l="19050" t="19050" r="10160" b="139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633980"/>
                    </a:xfrm>
                    <a:prstGeom prst="rect">
                      <a:avLst/>
                    </a:prstGeom>
                    <a:ln>
                      <a:solidFill>
                        <a:schemeClr val="tx1"/>
                      </a:solidFill>
                    </a:ln>
                  </pic:spPr>
                </pic:pic>
              </a:graphicData>
            </a:graphic>
          </wp:inline>
        </w:drawing>
      </w:r>
    </w:p>
    <w:p w14:paraId="328FFE8B" w14:textId="50C7BA21" w:rsidR="00150C46" w:rsidRPr="00FB5F8D" w:rsidRDefault="00EA50E1" w:rsidP="008E2649">
      <w:pPr>
        <w:jc w:val="both"/>
        <w:rPr>
          <w:sz w:val="24"/>
          <w:szCs w:val="24"/>
        </w:rPr>
      </w:pPr>
      <w:r w:rsidRPr="00FB5F8D">
        <w:rPr>
          <w:sz w:val="24"/>
          <w:szCs w:val="24"/>
        </w:rPr>
        <w:t>Además, elegimos que el grupo de seguridad</w:t>
      </w:r>
      <w:r w:rsidR="00D1777E" w:rsidRPr="00FB5F8D">
        <w:rPr>
          <w:sz w:val="24"/>
          <w:szCs w:val="24"/>
        </w:rPr>
        <w:t xml:space="preserve"> sea uno</w:t>
      </w:r>
      <w:r w:rsidRPr="00FB5F8D">
        <w:rPr>
          <w:sz w:val="24"/>
          <w:szCs w:val="24"/>
        </w:rPr>
        <w:t xml:space="preserve"> existente para no crear uno nuevo automáticamente.</w:t>
      </w:r>
    </w:p>
    <w:p w14:paraId="2083CA1D" w14:textId="5A9945A8" w:rsidR="00EA50E1" w:rsidRPr="00FB5F8D" w:rsidRDefault="00EA50E1" w:rsidP="008E2649">
      <w:pPr>
        <w:jc w:val="both"/>
        <w:rPr>
          <w:sz w:val="24"/>
          <w:szCs w:val="24"/>
        </w:rPr>
      </w:pPr>
      <w:r w:rsidRPr="00FB5F8D">
        <w:rPr>
          <w:noProof/>
        </w:rPr>
        <w:drawing>
          <wp:inline distT="0" distB="0" distL="0" distR="0" wp14:anchorId="3411613D" wp14:editId="49BC5F1A">
            <wp:extent cx="5400040" cy="1638935"/>
            <wp:effectExtent l="19050" t="19050" r="10160" b="184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638935"/>
                    </a:xfrm>
                    <a:prstGeom prst="rect">
                      <a:avLst/>
                    </a:prstGeom>
                    <a:ln>
                      <a:solidFill>
                        <a:schemeClr val="tx1"/>
                      </a:solidFill>
                    </a:ln>
                  </pic:spPr>
                </pic:pic>
              </a:graphicData>
            </a:graphic>
          </wp:inline>
        </w:drawing>
      </w:r>
    </w:p>
    <w:p w14:paraId="4512165F" w14:textId="151E38F5" w:rsidR="00EA50E1" w:rsidRPr="00FB5F8D" w:rsidRDefault="00EA50E1" w:rsidP="008E2649">
      <w:pPr>
        <w:jc w:val="both"/>
        <w:rPr>
          <w:sz w:val="24"/>
          <w:szCs w:val="24"/>
        </w:rPr>
      </w:pPr>
    </w:p>
    <w:p w14:paraId="437BBB83" w14:textId="79094875" w:rsidR="0036588B" w:rsidRPr="00FB5F8D" w:rsidRDefault="0036588B" w:rsidP="008E2649">
      <w:pPr>
        <w:jc w:val="both"/>
        <w:rPr>
          <w:b/>
          <w:bCs/>
          <w:sz w:val="28"/>
          <w:szCs w:val="28"/>
        </w:rPr>
      </w:pPr>
      <w:r w:rsidRPr="00FB5F8D">
        <w:rPr>
          <w:b/>
          <w:bCs/>
          <w:sz w:val="28"/>
          <w:szCs w:val="28"/>
        </w:rPr>
        <w:t xml:space="preserve">2.1.9. </w:t>
      </w:r>
      <w:r w:rsidR="00A9122A" w:rsidRPr="00FB5F8D">
        <w:rPr>
          <w:b/>
          <w:bCs/>
          <w:sz w:val="28"/>
          <w:szCs w:val="28"/>
        </w:rPr>
        <w:t>Autenticación</w:t>
      </w:r>
      <w:r w:rsidRPr="00FB5F8D">
        <w:rPr>
          <w:b/>
          <w:bCs/>
          <w:sz w:val="28"/>
          <w:szCs w:val="28"/>
        </w:rPr>
        <w:t xml:space="preserve"> de la base de datos</w:t>
      </w:r>
      <w:r w:rsidR="00F60A7F" w:rsidRPr="00FB5F8D">
        <w:rPr>
          <w:b/>
          <w:bCs/>
          <w:sz w:val="28"/>
          <w:szCs w:val="28"/>
        </w:rPr>
        <w:fldChar w:fldCharType="begin"/>
      </w:r>
      <w:r w:rsidR="00F60A7F" w:rsidRPr="00FB5F8D">
        <w:instrText xml:space="preserve"> XE "</w:instrText>
      </w:r>
      <w:r w:rsidR="00F60A7F" w:rsidRPr="00FB5F8D">
        <w:rPr>
          <w:b/>
          <w:bCs/>
          <w:sz w:val="28"/>
          <w:szCs w:val="28"/>
        </w:rPr>
        <w:instrText>2.1.9. Autentificación de la base de datos</w:instrText>
      </w:r>
      <w:r w:rsidR="00F60A7F" w:rsidRPr="00FB5F8D">
        <w:instrText xml:space="preserve">" </w:instrText>
      </w:r>
      <w:r w:rsidR="00F60A7F" w:rsidRPr="00FB5F8D">
        <w:rPr>
          <w:b/>
          <w:bCs/>
          <w:sz w:val="28"/>
          <w:szCs w:val="28"/>
        </w:rPr>
        <w:fldChar w:fldCharType="end"/>
      </w:r>
    </w:p>
    <w:p w14:paraId="6913FD02" w14:textId="0A1B0B30" w:rsidR="0036588B" w:rsidRPr="00FB5F8D" w:rsidRDefault="00D01CCD" w:rsidP="008E2649">
      <w:pPr>
        <w:jc w:val="both"/>
        <w:rPr>
          <w:sz w:val="24"/>
          <w:szCs w:val="24"/>
        </w:rPr>
      </w:pPr>
      <w:r w:rsidRPr="00FB5F8D">
        <w:rPr>
          <w:sz w:val="24"/>
          <w:szCs w:val="24"/>
        </w:rPr>
        <w:t>Dejamos la opción por defecto para realizar las conexiones mediante la utilización de la contraseña que escogimos anteriormente.</w:t>
      </w:r>
    </w:p>
    <w:p w14:paraId="4A88D78D" w14:textId="56EAF316" w:rsidR="00D01CCD" w:rsidRPr="00FB5F8D" w:rsidRDefault="00D01CCD" w:rsidP="008E2649">
      <w:pPr>
        <w:jc w:val="both"/>
        <w:rPr>
          <w:sz w:val="24"/>
          <w:szCs w:val="24"/>
        </w:rPr>
      </w:pPr>
      <w:r w:rsidRPr="00FB5F8D">
        <w:rPr>
          <w:noProof/>
        </w:rPr>
        <w:drawing>
          <wp:inline distT="0" distB="0" distL="0" distR="0" wp14:anchorId="6132DDC4" wp14:editId="44B7B6C1">
            <wp:extent cx="5400040" cy="2270125"/>
            <wp:effectExtent l="19050" t="19050" r="10160" b="158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270125"/>
                    </a:xfrm>
                    <a:prstGeom prst="rect">
                      <a:avLst/>
                    </a:prstGeom>
                    <a:ln>
                      <a:solidFill>
                        <a:schemeClr val="tx1"/>
                      </a:solidFill>
                    </a:ln>
                  </pic:spPr>
                </pic:pic>
              </a:graphicData>
            </a:graphic>
          </wp:inline>
        </w:drawing>
      </w:r>
    </w:p>
    <w:p w14:paraId="0E7C7F31" w14:textId="4F9AE85B" w:rsidR="00D01CCD" w:rsidRPr="00FB5F8D" w:rsidRDefault="00A54134" w:rsidP="008E2649">
      <w:pPr>
        <w:jc w:val="both"/>
        <w:rPr>
          <w:sz w:val="24"/>
          <w:szCs w:val="24"/>
        </w:rPr>
      </w:pPr>
      <w:r w:rsidRPr="00FB5F8D">
        <w:rPr>
          <w:sz w:val="24"/>
          <w:szCs w:val="24"/>
        </w:rPr>
        <w:lastRenderedPageBreak/>
        <w:t>Por último, bajamos hasta abajo y hacemos clic en el botón “</w:t>
      </w:r>
      <w:r w:rsidRPr="00FB5F8D">
        <w:rPr>
          <w:b/>
          <w:bCs/>
          <w:sz w:val="24"/>
          <w:szCs w:val="24"/>
        </w:rPr>
        <w:t>Create database</w:t>
      </w:r>
      <w:r w:rsidRPr="00FB5F8D">
        <w:rPr>
          <w:sz w:val="24"/>
          <w:szCs w:val="24"/>
        </w:rPr>
        <w:t>”</w:t>
      </w:r>
      <w:r w:rsidR="00BE459B" w:rsidRPr="00FB5F8D">
        <w:rPr>
          <w:sz w:val="24"/>
          <w:szCs w:val="24"/>
        </w:rPr>
        <w:t>, en naranja.</w:t>
      </w:r>
    </w:p>
    <w:p w14:paraId="04D0D3AA" w14:textId="3DC6FC86" w:rsidR="00BE459B" w:rsidRPr="00FB5F8D" w:rsidRDefault="00CD278E" w:rsidP="008E2649">
      <w:pPr>
        <w:jc w:val="both"/>
        <w:rPr>
          <w:sz w:val="24"/>
          <w:szCs w:val="24"/>
        </w:rPr>
      </w:pPr>
      <w:r w:rsidRPr="00FB5F8D">
        <w:rPr>
          <w:noProof/>
        </w:rPr>
        <w:drawing>
          <wp:inline distT="0" distB="0" distL="0" distR="0" wp14:anchorId="2D672033" wp14:editId="5EC11DD0">
            <wp:extent cx="5400040" cy="666115"/>
            <wp:effectExtent l="19050" t="19050" r="10160" b="196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666115"/>
                    </a:xfrm>
                    <a:prstGeom prst="rect">
                      <a:avLst/>
                    </a:prstGeom>
                    <a:ln>
                      <a:solidFill>
                        <a:schemeClr val="tx1"/>
                      </a:solidFill>
                    </a:ln>
                  </pic:spPr>
                </pic:pic>
              </a:graphicData>
            </a:graphic>
          </wp:inline>
        </w:drawing>
      </w:r>
    </w:p>
    <w:p w14:paraId="15D2871C" w14:textId="4895FC43" w:rsidR="00FA3144" w:rsidRPr="00FB5F8D" w:rsidRDefault="00FA3144" w:rsidP="008E2649">
      <w:pPr>
        <w:jc w:val="both"/>
        <w:rPr>
          <w:sz w:val="24"/>
          <w:szCs w:val="24"/>
        </w:rPr>
      </w:pPr>
    </w:p>
    <w:p w14:paraId="3CFB6DEE" w14:textId="26433AA4" w:rsidR="00FA3144" w:rsidRPr="00FB5F8D" w:rsidRDefault="00FA3144" w:rsidP="008E2649">
      <w:pPr>
        <w:jc w:val="both"/>
        <w:rPr>
          <w:b/>
          <w:bCs/>
          <w:sz w:val="32"/>
          <w:szCs w:val="32"/>
        </w:rPr>
      </w:pPr>
      <w:r w:rsidRPr="00FB5F8D">
        <w:rPr>
          <w:b/>
          <w:bCs/>
          <w:sz w:val="32"/>
          <w:szCs w:val="32"/>
        </w:rPr>
        <w:t xml:space="preserve">2.2. </w:t>
      </w:r>
      <w:r w:rsidR="00711C65" w:rsidRPr="00FB5F8D">
        <w:rPr>
          <w:b/>
          <w:bCs/>
          <w:sz w:val="32"/>
          <w:szCs w:val="32"/>
        </w:rPr>
        <w:t>Conexión desde EC2</w:t>
      </w:r>
      <w:r w:rsidR="00413918" w:rsidRPr="00FB5F8D">
        <w:rPr>
          <w:b/>
          <w:bCs/>
          <w:sz w:val="32"/>
          <w:szCs w:val="32"/>
        </w:rPr>
        <w:fldChar w:fldCharType="begin"/>
      </w:r>
      <w:r w:rsidR="00413918" w:rsidRPr="00FB5F8D">
        <w:instrText xml:space="preserve"> XE "</w:instrText>
      </w:r>
      <w:r w:rsidR="00413918" w:rsidRPr="00FB5F8D">
        <w:rPr>
          <w:b/>
          <w:bCs/>
          <w:sz w:val="32"/>
          <w:szCs w:val="32"/>
        </w:rPr>
        <w:instrText>2.2. Conexión desde EC2</w:instrText>
      </w:r>
      <w:r w:rsidR="00413918" w:rsidRPr="00FB5F8D">
        <w:instrText xml:space="preserve">" </w:instrText>
      </w:r>
      <w:r w:rsidR="00413918" w:rsidRPr="00FB5F8D">
        <w:rPr>
          <w:b/>
          <w:bCs/>
          <w:sz w:val="32"/>
          <w:szCs w:val="32"/>
        </w:rPr>
        <w:fldChar w:fldCharType="end"/>
      </w:r>
    </w:p>
    <w:p w14:paraId="08191D72" w14:textId="7B0F4E30" w:rsidR="00711C65" w:rsidRPr="00FB5F8D" w:rsidRDefault="00711C65" w:rsidP="008E2649">
      <w:pPr>
        <w:jc w:val="both"/>
        <w:rPr>
          <w:sz w:val="24"/>
          <w:szCs w:val="24"/>
        </w:rPr>
      </w:pPr>
      <w:r w:rsidRPr="00FB5F8D">
        <w:rPr>
          <w:sz w:val="24"/>
          <w:szCs w:val="24"/>
        </w:rPr>
        <w:t>Lo siguiente es establecer la conexión desde dentro de la red privada proporcionada por AWS.</w:t>
      </w:r>
    </w:p>
    <w:p w14:paraId="1537902F" w14:textId="11C7744D" w:rsidR="00711C65" w:rsidRPr="00FB5F8D" w:rsidRDefault="00B87512" w:rsidP="008E2649">
      <w:pPr>
        <w:jc w:val="both"/>
        <w:rPr>
          <w:sz w:val="24"/>
          <w:szCs w:val="24"/>
        </w:rPr>
      </w:pPr>
      <w:r w:rsidRPr="00FB5F8D">
        <w:rPr>
          <w:sz w:val="24"/>
          <w:szCs w:val="24"/>
        </w:rPr>
        <w:t xml:space="preserve">Una vez se ha creado la base de datos por completo, </w:t>
      </w:r>
      <w:r w:rsidR="009D2F6E" w:rsidRPr="00FB5F8D">
        <w:rPr>
          <w:sz w:val="24"/>
          <w:szCs w:val="24"/>
        </w:rPr>
        <w:t>entramos al resumen de la misma haciendo clic en su ID en el listado de bases de datos.</w:t>
      </w:r>
    </w:p>
    <w:p w14:paraId="2BC5784E" w14:textId="26D38CC0" w:rsidR="009D2F6E" w:rsidRPr="00FB5F8D" w:rsidRDefault="00257EDF" w:rsidP="008E2649">
      <w:pPr>
        <w:jc w:val="both"/>
        <w:rPr>
          <w:sz w:val="24"/>
          <w:szCs w:val="24"/>
        </w:rPr>
      </w:pPr>
      <w:r w:rsidRPr="00FB5F8D">
        <w:rPr>
          <w:noProof/>
        </w:rPr>
        <w:drawing>
          <wp:inline distT="0" distB="0" distL="0" distR="0" wp14:anchorId="759FE3FA" wp14:editId="191DC9CD">
            <wp:extent cx="1647825" cy="800100"/>
            <wp:effectExtent l="19050" t="19050" r="285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47825" cy="800100"/>
                    </a:xfrm>
                    <a:prstGeom prst="rect">
                      <a:avLst/>
                    </a:prstGeom>
                    <a:ln>
                      <a:solidFill>
                        <a:schemeClr val="tx1"/>
                      </a:solidFill>
                    </a:ln>
                  </pic:spPr>
                </pic:pic>
              </a:graphicData>
            </a:graphic>
          </wp:inline>
        </w:drawing>
      </w:r>
    </w:p>
    <w:p w14:paraId="1CCB5BF9" w14:textId="25DF1C37" w:rsidR="00257EDF" w:rsidRPr="00FB5F8D" w:rsidRDefault="006E53FB" w:rsidP="008E2649">
      <w:pPr>
        <w:jc w:val="both"/>
        <w:rPr>
          <w:sz w:val="24"/>
          <w:szCs w:val="24"/>
        </w:rPr>
      </w:pPr>
      <w:r w:rsidRPr="00FB5F8D">
        <w:rPr>
          <w:sz w:val="24"/>
          <w:szCs w:val="24"/>
        </w:rPr>
        <w:t>Aquí, al igual que con las instancias EC2, podemos ver una serie de elementos de la configuración de nuestra nueva base de datos.</w:t>
      </w:r>
    </w:p>
    <w:p w14:paraId="2EB75D3C" w14:textId="004A681B" w:rsidR="00F7590E" w:rsidRPr="00FB5F8D" w:rsidRDefault="00F7590E" w:rsidP="008E2649">
      <w:pPr>
        <w:jc w:val="both"/>
        <w:rPr>
          <w:sz w:val="24"/>
          <w:szCs w:val="24"/>
        </w:rPr>
      </w:pPr>
      <w:r w:rsidRPr="00FB5F8D">
        <w:rPr>
          <w:sz w:val="24"/>
          <w:szCs w:val="24"/>
        </w:rPr>
        <w:t>En la parte izquierda, vemos un apartado llamado “</w:t>
      </w:r>
      <w:r w:rsidRPr="00FB5F8D">
        <w:rPr>
          <w:b/>
          <w:bCs/>
          <w:sz w:val="24"/>
          <w:szCs w:val="24"/>
        </w:rPr>
        <w:t>Endpoint &amp; port</w:t>
      </w:r>
      <w:r w:rsidRPr="00FB5F8D">
        <w:rPr>
          <w:sz w:val="24"/>
          <w:szCs w:val="24"/>
        </w:rPr>
        <w:t>”. Este se refiere al hostname de nuestra base de datos, que vendría a ser similar a la dirección IP pública de una instancia EC2.</w:t>
      </w:r>
    </w:p>
    <w:p w14:paraId="41889286" w14:textId="06B16A75" w:rsidR="004D5D0A" w:rsidRPr="00FB5F8D" w:rsidRDefault="004D5D0A" w:rsidP="008E2649">
      <w:pPr>
        <w:jc w:val="both"/>
        <w:rPr>
          <w:sz w:val="24"/>
          <w:szCs w:val="24"/>
        </w:rPr>
      </w:pPr>
      <w:r w:rsidRPr="00FB5F8D">
        <w:rPr>
          <w:sz w:val="24"/>
          <w:szCs w:val="24"/>
        </w:rPr>
        <w:t xml:space="preserve">También podemos ver que el puerto que se utiliza por defecto es el </w:t>
      </w:r>
      <w:r w:rsidRPr="00FB5F8D">
        <w:rPr>
          <w:b/>
          <w:bCs/>
          <w:sz w:val="24"/>
          <w:szCs w:val="24"/>
        </w:rPr>
        <w:t>3306</w:t>
      </w:r>
      <w:r w:rsidRPr="00FB5F8D">
        <w:rPr>
          <w:sz w:val="24"/>
          <w:szCs w:val="24"/>
        </w:rPr>
        <w:t>.</w:t>
      </w:r>
    </w:p>
    <w:p w14:paraId="5F4DC40C" w14:textId="031C908C" w:rsidR="00772F73" w:rsidRPr="00FB5F8D" w:rsidRDefault="00772F73" w:rsidP="008E2649">
      <w:pPr>
        <w:jc w:val="both"/>
        <w:rPr>
          <w:sz w:val="24"/>
          <w:szCs w:val="24"/>
        </w:rPr>
      </w:pPr>
      <w:r w:rsidRPr="00FB5F8D">
        <w:rPr>
          <w:sz w:val="24"/>
          <w:szCs w:val="24"/>
        </w:rPr>
        <w:t>Vamos a dirigirnos a la conexión por SSH con nuestra instancia de nuevo, al terminal de comandos.</w:t>
      </w:r>
    </w:p>
    <w:p w14:paraId="79E20DEB" w14:textId="444DCCAB" w:rsidR="008F7FBB" w:rsidRPr="00FB5F8D" w:rsidRDefault="008F7FBB" w:rsidP="008E2649">
      <w:pPr>
        <w:jc w:val="both"/>
        <w:rPr>
          <w:sz w:val="24"/>
          <w:szCs w:val="24"/>
        </w:rPr>
      </w:pPr>
      <w:r w:rsidRPr="00FB5F8D">
        <w:rPr>
          <w:sz w:val="24"/>
          <w:szCs w:val="24"/>
        </w:rPr>
        <w:t>Aquí ejecutaremos el comando “</w:t>
      </w:r>
      <w:r w:rsidRPr="00FB5F8D">
        <w:rPr>
          <w:b/>
          <w:bCs/>
          <w:sz w:val="24"/>
          <w:szCs w:val="24"/>
        </w:rPr>
        <w:t>sudo apt install mysql-client-8.0 -y</w:t>
      </w:r>
      <w:r w:rsidRPr="00FB5F8D">
        <w:rPr>
          <w:sz w:val="24"/>
          <w:szCs w:val="24"/>
        </w:rPr>
        <w:t>” para instalar el cliente necesario para realizar la conexión con la base de datos.</w:t>
      </w:r>
    </w:p>
    <w:p w14:paraId="45655A6F" w14:textId="66E9D4A1" w:rsidR="008F7FBB" w:rsidRPr="00FB5F8D" w:rsidRDefault="008F7FBB" w:rsidP="008E2649">
      <w:pPr>
        <w:jc w:val="both"/>
        <w:rPr>
          <w:b/>
          <w:bCs/>
          <w:sz w:val="24"/>
          <w:szCs w:val="24"/>
        </w:rPr>
      </w:pPr>
      <w:r w:rsidRPr="00FB5F8D">
        <w:rPr>
          <w:noProof/>
        </w:rPr>
        <w:drawing>
          <wp:inline distT="0" distB="0" distL="0" distR="0" wp14:anchorId="26792D78" wp14:editId="73E9AEF5">
            <wp:extent cx="5400040" cy="878840"/>
            <wp:effectExtent l="19050" t="19050" r="10160" b="165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878840"/>
                    </a:xfrm>
                    <a:prstGeom prst="rect">
                      <a:avLst/>
                    </a:prstGeom>
                    <a:ln>
                      <a:solidFill>
                        <a:schemeClr val="tx1"/>
                      </a:solidFill>
                    </a:ln>
                  </pic:spPr>
                </pic:pic>
              </a:graphicData>
            </a:graphic>
          </wp:inline>
        </w:drawing>
      </w:r>
    </w:p>
    <w:p w14:paraId="338F066C" w14:textId="41A16F20" w:rsidR="008F7FBB" w:rsidRPr="00FB5F8D" w:rsidRDefault="00E53F3B" w:rsidP="008E2649">
      <w:pPr>
        <w:jc w:val="both"/>
        <w:rPr>
          <w:sz w:val="24"/>
          <w:szCs w:val="24"/>
        </w:rPr>
      </w:pPr>
      <w:r w:rsidRPr="00FB5F8D">
        <w:rPr>
          <w:sz w:val="24"/>
          <w:szCs w:val="24"/>
        </w:rPr>
        <w:t xml:space="preserve">MySQL tiene una arquitectura de tipo </w:t>
      </w:r>
      <w:hyperlink r:id="rId50" w:anchor=":~:text=What%20is%20client%2Dserver%3F,computing%20model%20used%20by%20mainframes." w:history="1">
        <w:r w:rsidRPr="00FB5F8D">
          <w:rPr>
            <w:rStyle w:val="Hyperlink"/>
            <w:b/>
            <w:bCs/>
            <w:color w:val="auto"/>
            <w:sz w:val="24"/>
            <w:szCs w:val="24"/>
            <w:u w:val="none"/>
          </w:rPr>
          <w:t>cliente-servidor</w:t>
        </w:r>
        <w:r w:rsidRPr="00FB5F8D">
          <w:rPr>
            <w:rStyle w:val="Hyperlink"/>
            <mc:AlternateContent>
              <mc:Choice Requires="w16se"/>
              <mc:Fallback>
                <w:rFonts w:ascii="Segoe UI Emoji" w:eastAsia="Segoe UI Emoji" w:hAnsi="Segoe UI Emoji" w:cs="Segoe UI Emoji"/>
              </mc:Fallback>
            </mc:AlternateContent>
            <w:b/>
            <w:bCs/>
            <w:color w:val="auto"/>
            <w:sz w:val="24"/>
            <w:szCs w:val="24"/>
            <w:u w:val="none"/>
          </w:rPr>
          <mc:AlternateContent>
            <mc:Choice Requires="w16se">
              <w16se:symEx w16se:font="Segoe UI Emoji" w16se:char="1F517"/>
            </mc:Choice>
            <mc:Fallback>
              <w:t>🔗</w:t>
            </mc:Fallback>
          </mc:AlternateContent>
        </w:r>
      </w:hyperlink>
      <w:r w:rsidRPr="00FB5F8D">
        <w:rPr>
          <w:sz w:val="24"/>
          <w:szCs w:val="24"/>
        </w:rPr>
        <w:t>, lo que quiere decir que la base de datos se aloja en un servidor y para acceder a ella hace falta un cliente.</w:t>
      </w:r>
    </w:p>
    <w:p w14:paraId="69310679" w14:textId="23852C25" w:rsidR="00E839BA" w:rsidRPr="00FB5F8D" w:rsidRDefault="00E839BA" w:rsidP="008E2649">
      <w:pPr>
        <w:jc w:val="both"/>
        <w:rPr>
          <w:sz w:val="24"/>
          <w:szCs w:val="24"/>
        </w:rPr>
      </w:pPr>
      <w:r w:rsidRPr="00FB5F8D">
        <w:rPr>
          <w:sz w:val="24"/>
          <w:szCs w:val="24"/>
        </w:rPr>
        <w:t xml:space="preserve">Una vez instalado con éxito, </w:t>
      </w:r>
      <w:r w:rsidR="004B3BAF" w:rsidRPr="00FB5F8D">
        <w:rPr>
          <w:sz w:val="24"/>
          <w:szCs w:val="24"/>
        </w:rPr>
        <w:t>podemos pasar a ejecutar el siguiente comando:</w:t>
      </w:r>
    </w:p>
    <w:p w14:paraId="46FB531E" w14:textId="5CEAF59A" w:rsidR="004B3BAF" w:rsidRPr="00FB5F8D" w:rsidRDefault="003011D8" w:rsidP="008E2649">
      <w:pPr>
        <w:jc w:val="both"/>
        <w:rPr>
          <w:b/>
          <w:bCs/>
          <w:sz w:val="24"/>
          <w:szCs w:val="24"/>
        </w:rPr>
      </w:pPr>
      <w:hyperlink r:id="rId51" w:history="1">
        <w:r w:rsidR="004B3BAF" w:rsidRPr="00FB5F8D">
          <w:rPr>
            <w:rStyle w:val="Hyperlink"/>
            <w:b/>
            <w:bCs/>
            <w:color w:val="auto"/>
            <w:sz w:val="24"/>
            <w:szCs w:val="24"/>
            <w:u w:val="none"/>
          </w:rPr>
          <w:t>sudo mysql -h {host desde el resumen de la database en aws} -P 3306 -u admin -p</w:t>
        </w:r>
        <w:r w:rsidR="00BB229F" w:rsidRPr="00FB5F8D">
          <w:rPr>
            <w:rStyle w:val="Hyperlink"/>
            <mc:AlternateContent>
              <mc:Choice Requires="w16se"/>
              <mc:Fallback>
                <w:rFonts w:ascii="Segoe UI Emoji" w:eastAsia="Segoe UI Emoji" w:hAnsi="Segoe UI Emoji" w:cs="Segoe UI Emoji"/>
              </mc:Fallback>
            </mc:AlternateContent>
            <w:b/>
            <w:bCs/>
            <w:color w:val="auto"/>
            <w:sz w:val="24"/>
            <w:szCs w:val="24"/>
            <w:u w:val="none"/>
          </w:rPr>
          <mc:AlternateContent>
            <mc:Choice Requires="w16se">
              <w16se:symEx w16se:font="Segoe UI Emoji" w16se:char="1F517"/>
            </mc:Choice>
            <mc:Fallback>
              <w:t>🔗</w:t>
            </mc:Fallback>
          </mc:AlternateContent>
        </w:r>
      </w:hyperlink>
    </w:p>
    <w:p w14:paraId="3CDD0EB4" w14:textId="699860B4" w:rsidR="00BB229F" w:rsidRPr="00FB5F8D" w:rsidRDefault="001B6E6A" w:rsidP="008E2649">
      <w:pPr>
        <w:jc w:val="both"/>
        <w:rPr>
          <w:sz w:val="24"/>
          <w:szCs w:val="24"/>
        </w:rPr>
      </w:pPr>
      <w:r w:rsidRPr="00FB5F8D">
        <w:rPr>
          <w:sz w:val="24"/>
          <w:szCs w:val="24"/>
        </w:rPr>
        <w:lastRenderedPageBreak/>
        <w:t>* Hacer clic en el comando para una explicación más detallada del mismo.</w:t>
      </w:r>
    </w:p>
    <w:p w14:paraId="15C2D88C" w14:textId="3596E503" w:rsidR="001B6E6A" w:rsidRPr="00FB5F8D" w:rsidRDefault="000A4CF2" w:rsidP="008E2649">
      <w:pPr>
        <w:jc w:val="both"/>
        <w:rPr>
          <w:sz w:val="24"/>
          <w:szCs w:val="24"/>
        </w:rPr>
      </w:pPr>
      <w:r w:rsidRPr="00FB5F8D">
        <w:rPr>
          <w:sz w:val="24"/>
          <w:szCs w:val="24"/>
        </w:rPr>
        <w:t>Al instalar el cliente se nos ha habilitado la opción de ejecutar comandos “</w:t>
      </w:r>
      <w:r w:rsidRPr="00FB5F8D">
        <w:rPr>
          <w:b/>
          <w:bCs/>
          <w:sz w:val="24"/>
          <w:szCs w:val="24"/>
        </w:rPr>
        <w:t>mysql</w:t>
      </w:r>
      <w:r w:rsidRPr="00FB5F8D">
        <w:rPr>
          <w:sz w:val="24"/>
          <w:szCs w:val="24"/>
        </w:rPr>
        <w:t>”.</w:t>
      </w:r>
    </w:p>
    <w:p w14:paraId="78DC81E6" w14:textId="76D07755" w:rsidR="000A4CF2" w:rsidRPr="00FB5F8D" w:rsidRDefault="000A4CF2" w:rsidP="008E2649">
      <w:pPr>
        <w:jc w:val="both"/>
        <w:rPr>
          <w:sz w:val="24"/>
          <w:szCs w:val="24"/>
        </w:rPr>
      </w:pPr>
      <w:r w:rsidRPr="00FB5F8D">
        <w:rPr>
          <w:sz w:val="24"/>
          <w:szCs w:val="24"/>
        </w:rPr>
        <w:t>Con este comando especificamos, primero el host al que nos queremos conectar, seguido del puerto que utilizará la conexión, el usuario con el que se llevará a cabo y por último solicitamos que se pida la contraseña del usuario para acceder a la base de datos.</w:t>
      </w:r>
    </w:p>
    <w:p w14:paraId="367EE1C1" w14:textId="232A538E" w:rsidR="009654D3" w:rsidRPr="00FB5F8D" w:rsidRDefault="00D90DC8" w:rsidP="008E2649">
      <w:pPr>
        <w:jc w:val="both"/>
        <w:rPr>
          <w:sz w:val="24"/>
          <w:szCs w:val="24"/>
        </w:rPr>
      </w:pPr>
      <w:r w:rsidRPr="00FB5F8D">
        <w:rPr>
          <w:sz w:val="24"/>
          <w:szCs w:val="24"/>
        </w:rPr>
        <w:t xml:space="preserve">En mi caso, el host es </w:t>
      </w:r>
      <w:r w:rsidR="007E73F5" w:rsidRPr="00FB5F8D">
        <w:rPr>
          <w:sz w:val="24"/>
          <w:szCs w:val="24"/>
        </w:rPr>
        <w:t>“</w:t>
      </w:r>
      <w:r w:rsidR="007E73F5" w:rsidRPr="00FB5F8D">
        <w:rPr>
          <w:b/>
          <w:bCs/>
          <w:sz w:val="24"/>
          <w:szCs w:val="24"/>
        </w:rPr>
        <w:t>webserverdb.czf9igclxddl.us-east-1.rds.amazonaws.com</w:t>
      </w:r>
      <w:r w:rsidRPr="00FB5F8D">
        <w:rPr>
          <w:sz w:val="24"/>
          <w:szCs w:val="24"/>
        </w:rPr>
        <w:t>”.</w:t>
      </w:r>
    </w:p>
    <w:p w14:paraId="42F1E8F0" w14:textId="401CFEA6" w:rsidR="00075017" w:rsidRPr="00FB5F8D" w:rsidRDefault="00A92930" w:rsidP="008E2649">
      <w:pPr>
        <w:jc w:val="both"/>
        <w:rPr>
          <w:b/>
          <w:bCs/>
          <w:sz w:val="24"/>
          <w:szCs w:val="24"/>
        </w:rPr>
      </w:pPr>
      <w:r w:rsidRPr="00FB5F8D">
        <w:rPr>
          <w:noProof/>
        </w:rPr>
        <w:drawing>
          <wp:inline distT="0" distB="0" distL="0" distR="0" wp14:anchorId="701E1494" wp14:editId="174723B1">
            <wp:extent cx="5400040" cy="1360170"/>
            <wp:effectExtent l="19050" t="19050" r="10160" b="114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360170"/>
                    </a:xfrm>
                    <a:prstGeom prst="rect">
                      <a:avLst/>
                    </a:prstGeom>
                    <a:ln>
                      <a:solidFill>
                        <a:schemeClr val="tx1"/>
                      </a:solidFill>
                    </a:ln>
                  </pic:spPr>
                </pic:pic>
              </a:graphicData>
            </a:graphic>
          </wp:inline>
        </w:drawing>
      </w:r>
    </w:p>
    <w:p w14:paraId="3361FD5F" w14:textId="514201E6" w:rsidR="00CA42F4" w:rsidRPr="00FB5F8D" w:rsidRDefault="00CA42F4" w:rsidP="008E2649">
      <w:pPr>
        <w:jc w:val="both"/>
        <w:rPr>
          <w:b/>
          <w:bCs/>
          <w:sz w:val="24"/>
          <w:szCs w:val="24"/>
        </w:rPr>
      </w:pPr>
    </w:p>
    <w:p w14:paraId="6C4FACF8" w14:textId="041D3D78" w:rsidR="00CA42F4" w:rsidRPr="00FB5F8D" w:rsidRDefault="00CA42F4" w:rsidP="008E2649">
      <w:pPr>
        <w:jc w:val="both"/>
        <w:rPr>
          <w:b/>
          <w:bCs/>
          <w:sz w:val="32"/>
          <w:szCs w:val="32"/>
        </w:rPr>
      </w:pPr>
      <w:r w:rsidRPr="00FB5F8D">
        <w:rPr>
          <w:b/>
          <w:bCs/>
          <w:sz w:val="32"/>
          <w:szCs w:val="32"/>
        </w:rPr>
        <w:t>2.3. Creación del usuario “webuser”</w:t>
      </w:r>
      <w:r w:rsidR="00413918" w:rsidRPr="00FB5F8D">
        <w:rPr>
          <w:b/>
          <w:bCs/>
          <w:sz w:val="32"/>
          <w:szCs w:val="32"/>
        </w:rPr>
        <w:fldChar w:fldCharType="begin"/>
      </w:r>
      <w:r w:rsidR="00413918" w:rsidRPr="00FB5F8D">
        <w:instrText xml:space="preserve"> XE "</w:instrText>
      </w:r>
      <w:r w:rsidR="00413918" w:rsidRPr="00FB5F8D">
        <w:rPr>
          <w:b/>
          <w:bCs/>
          <w:sz w:val="32"/>
          <w:szCs w:val="32"/>
        </w:rPr>
        <w:instrText xml:space="preserve">2.3. Creación del usuario </w:instrText>
      </w:r>
      <w:r w:rsidR="00413918" w:rsidRPr="00FB5F8D">
        <w:rPr>
          <w:sz w:val="20"/>
          <w:szCs w:val="20"/>
        </w:rPr>
        <w:instrText>\</w:instrText>
      </w:r>
      <w:r w:rsidR="00413918" w:rsidRPr="00FB5F8D">
        <w:rPr>
          <w:b/>
          <w:bCs/>
          <w:sz w:val="32"/>
          <w:szCs w:val="32"/>
        </w:rPr>
        <w:instrText>“webuser</w:instrText>
      </w:r>
      <w:r w:rsidR="00413918" w:rsidRPr="00FB5F8D">
        <w:rPr>
          <w:sz w:val="20"/>
          <w:szCs w:val="20"/>
        </w:rPr>
        <w:instrText>\</w:instrText>
      </w:r>
      <w:r w:rsidR="00413918" w:rsidRPr="00FB5F8D">
        <w:rPr>
          <w:b/>
          <w:bCs/>
          <w:sz w:val="32"/>
          <w:szCs w:val="32"/>
        </w:rPr>
        <w:instrText>”</w:instrText>
      </w:r>
      <w:r w:rsidR="00413918" w:rsidRPr="00FB5F8D">
        <w:instrText xml:space="preserve">" </w:instrText>
      </w:r>
      <w:r w:rsidR="00413918" w:rsidRPr="00FB5F8D">
        <w:rPr>
          <w:b/>
          <w:bCs/>
          <w:sz w:val="32"/>
          <w:szCs w:val="32"/>
        </w:rPr>
        <w:fldChar w:fldCharType="end"/>
      </w:r>
    </w:p>
    <w:p w14:paraId="218E6A25" w14:textId="681EE179" w:rsidR="00CA42F4" w:rsidRPr="00FB5F8D" w:rsidRDefault="00E416F8" w:rsidP="008E2649">
      <w:pPr>
        <w:jc w:val="both"/>
        <w:rPr>
          <w:sz w:val="24"/>
          <w:szCs w:val="24"/>
        </w:rPr>
      </w:pPr>
      <w:r w:rsidRPr="00FB5F8D">
        <w:rPr>
          <w:sz w:val="24"/>
          <w:szCs w:val="24"/>
        </w:rPr>
        <w:t>Como hemos visto, la conexión se ha realizado con el usuario “</w:t>
      </w:r>
      <w:r w:rsidRPr="00FB5F8D">
        <w:rPr>
          <w:b/>
          <w:bCs/>
          <w:sz w:val="24"/>
          <w:szCs w:val="24"/>
        </w:rPr>
        <w:t>admin</w:t>
      </w:r>
      <w:r w:rsidRPr="00FB5F8D">
        <w:rPr>
          <w:sz w:val="24"/>
          <w:szCs w:val="24"/>
        </w:rPr>
        <w:t>”, creado en el apartado de creación/configuración de la base de datos</w:t>
      </w:r>
      <w:r w:rsidR="00EB7D3D" w:rsidRPr="00FB5F8D">
        <w:rPr>
          <w:sz w:val="24"/>
          <w:szCs w:val="24"/>
        </w:rPr>
        <w:t xml:space="preserve"> en AWS.</w:t>
      </w:r>
    </w:p>
    <w:p w14:paraId="03BCC790" w14:textId="46E2FD40" w:rsidR="008B165B" w:rsidRPr="00FB5F8D" w:rsidRDefault="008B165B" w:rsidP="008E2649">
      <w:pPr>
        <w:jc w:val="both"/>
        <w:rPr>
          <w:sz w:val="24"/>
          <w:szCs w:val="24"/>
        </w:rPr>
      </w:pPr>
      <w:r w:rsidRPr="00FB5F8D">
        <w:rPr>
          <w:sz w:val="24"/>
          <w:szCs w:val="24"/>
        </w:rPr>
        <w:t>Esto es poco recomendable, ya que este usuario cuenta con demasiados permisos (todos ellos) sobre la base de datos completa: puede hacer absolutamente cualquier cosa con ella.</w:t>
      </w:r>
    </w:p>
    <w:p w14:paraId="0D1A5D77" w14:textId="3B0B09A5" w:rsidR="008B165B" w:rsidRPr="00FB5F8D" w:rsidRDefault="008B165B" w:rsidP="008E2649">
      <w:pPr>
        <w:jc w:val="both"/>
        <w:rPr>
          <w:sz w:val="24"/>
          <w:szCs w:val="24"/>
        </w:rPr>
      </w:pPr>
      <w:r w:rsidRPr="00FB5F8D">
        <w:rPr>
          <w:sz w:val="24"/>
          <w:szCs w:val="24"/>
        </w:rPr>
        <w:t>Vamos a proceder a crear un usuario llamado “</w:t>
      </w:r>
      <w:r w:rsidRPr="00FB5F8D">
        <w:rPr>
          <w:b/>
          <w:bCs/>
          <w:sz w:val="24"/>
          <w:szCs w:val="24"/>
        </w:rPr>
        <w:t>webuser</w:t>
      </w:r>
      <w:r w:rsidRPr="00FB5F8D">
        <w:rPr>
          <w:sz w:val="24"/>
          <w:szCs w:val="24"/>
        </w:rPr>
        <w:t>”, el cual contará únicamente con unos permisos concretos para que no pued</w:t>
      </w:r>
      <w:r w:rsidR="00D1777E" w:rsidRPr="00FB5F8D">
        <w:rPr>
          <w:sz w:val="24"/>
          <w:szCs w:val="24"/>
        </w:rPr>
        <w:t>a</w:t>
      </w:r>
      <w:r w:rsidRPr="00FB5F8D">
        <w:rPr>
          <w:sz w:val="24"/>
          <w:szCs w:val="24"/>
        </w:rPr>
        <w:t xml:space="preserve"> realizar cambios críticos en la base de datos.</w:t>
      </w:r>
    </w:p>
    <w:p w14:paraId="687EF70B" w14:textId="250ECB1C" w:rsidR="00B6771E" w:rsidRPr="00FB5F8D" w:rsidRDefault="00B6771E" w:rsidP="008E2649">
      <w:pPr>
        <w:jc w:val="both"/>
        <w:rPr>
          <w:sz w:val="24"/>
          <w:szCs w:val="24"/>
        </w:rPr>
      </w:pPr>
      <w:r w:rsidRPr="00FB5F8D">
        <w:rPr>
          <w:sz w:val="24"/>
          <w:szCs w:val="24"/>
        </w:rPr>
        <w:t>Lo primero es crearlo, lo cual haremos con el comando “</w:t>
      </w:r>
      <w:r w:rsidRPr="00FB5F8D">
        <w:rPr>
          <w:b/>
          <w:bCs/>
          <w:sz w:val="24"/>
          <w:szCs w:val="24"/>
        </w:rPr>
        <w:t>CREATE USER 'webuser'@'</w:t>
      </w:r>
      <w:r w:rsidR="007645A4" w:rsidRPr="00FB5F8D">
        <w:rPr>
          <w:b/>
          <w:bCs/>
          <w:sz w:val="24"/>
          <w:szCs w:val="24"/>
        </w:rPr>
        <w:t>%</w:t>
      </w:r>
      <w:r w:rsidRPr="00FB5F8D">
        <w:rPr>
          <w:b/>
          <w:bCs/>
          <w:sz w:val="24"/>
          <w:szCs w:val="24"/>
        </w:rPr>
        <w:t>' IDENTIFIED BY 'webuser_password';</w:t>
      </w:r>
      <w:r w:rsidRPr="00FB5F8D">
        <w:rPr>
          <w:sz w:val="24"/>
          <w:szCs w:val="24"/>
        </w:rPr>
        <w:t xml:space="preserve">”. </w:t>
      </w:r>
      <w:hyperlink r:id="rId53" w:history="1">
        <w:r w:rsidRPr="00FB5F8D">
          <w:rPr>
            <w:rStyle w:val="Hyperlink"/>
            <w:b/>
            <w:bCs/>
            <w:color w:val="auto"/>
            <w:sz w:val="24"/>
            <w:szCs w:val="24"/>
            <w:u w:val="none"/>
          </w:rPr>
          <w:t>Este comando</w:t>
        </w:r>
        <w:r w:rsidR="00AB2F61" w:rsidRPr="00FB5F8D">
          <w:rPr>
            <w:rStyle w:val="Hyperlink"/>
            <mc:AlternateContent>
              <mc:Choice Requires="w16se"/>
              <mc:Fallback>
                <w:rFonts w:ascii="Segoe UI Emoji" w:eastAsia="Segoe UI Emoji" w:hAnsi="Segoe UI Emoji" w:cs="Segoe UI Emoji"/>
              </mc:Fallback>
            </mc:AlternateContent>
            <w:color w:val="auto"/>
            <w:sz w:val="24"/>
            <w:szCs w:val="24"/>
            <w:u w:val="none"/>
          </w:rPr>
          <mc:AlternateContent>
            <mc:Choice Requires="w16se">
              <w16se:symEx w16se:font="Segoe UI Emoji" w16se:char="1F517"/>
            </mc:Choice>
            <mc:Fallback>
              <w:t>🔗</w:t>
            </mc:Fallback>
          </mc:AlternateContent>
        </w:r>
      </w:hyperlink>
      <w:r w:rsidRPr="00FB5F8D">
        <w:rPr>
          <w:sz w:val="24"/>
          <w:szCs w:val="24"/>
        </w:rPr>
        <w:t>se encarga de crear el n</w:t>
      </w:r>
      <w:r w:rsidR="00E142F0" w:rsidRPr="00FB5F8D">
        <w:rPr>
          <w:sz w:val="24"/>
          <w:szCs w:val="24"/>
        </w:rPr>
        <w:t>u</w:t>
      </w:r>
      <w:r w:rsidRPr="00FB5F8D">
        <w:rPr>
          <w:sz w:val="24"/>
          <w:szCs w:val="24"/>
        </w:rPr>
        <w:t>evo usuario en el servidor localhost y establece su contraseña a “</w:t>
      </w:r>
      <w:r w:rsidRPr="00FB5F8D">
        <w:rPr>
          <w:b/>
          <w:bCs/>
          <w:sz w:val="24"/>
          <w:szCs w:val="24"/>
        </w:rPr>
        <w:t>webuser_password</w:t>
      </w:r>
      <w:r w:rsidRPr="00FB5F8D">
        <w:rPr>
          <w:sz w:val="24"/>
          <w:szCs w:val="24"/>
        </w:rPr>
        <w:t>”.</w:t>
      </w:r>
    </w:p>
    <w:p w14:paraId="71C7E0FA" w14:textId="0090A2BD" w:rsidR="002163E5" w:rsidRPr="00FB5F8D" w:rsidRDefault="00872108" w:rsidP="008E2649">
      <w:pPr>
        <w:jc w:val="both"/>
        <w:rPr>
          <w:sz w:val="24"/>
          <w:szCs w:val="24"/>
        </w:rPr>
      </w:pPr>
      <w:r w:rsidRPr="00FB5F8D">
        <w:rPr>
          <w:noProof/>
        </w:rPr>
        <w:drawing>
          <wp:inline distT="0" distB="0" distL="0" distR="0" wp14:anchorId="666D7A61" wp14:editId="5AEAE644">
            <wp:extent cx="5086350" cy="3619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86350" cy="361950"/>
                    </a:xfrm>
                    <a:prstGeom prst="rect">
                      <a:avLst/>
                    </a:prstGeom>
                    <a:ln>
                      <a:solidFill>
                        <a:schemeClr val="tx1"/>
                      </a:solidFill>
                    </a:ln>
                  </pic:spPr>
                </pic:pic>
              </a:graphicData>
            </a:graphic>
          </wp:inline>
        </w:drawing>
      </w:r>
    </w:p>
    <w:p w14:paraId="47BFCC94" w14:textId="350A787E" w:rsidR="00872108" w:rsidRPr="00FB5F8D" w:rsidRDefault="00872108" w:rsidP="008E2649">
      <w:pPr>
        <w:jc w:val="both"/>
        <w:rPr>
          <w:sz w:val="24"/>
          <w:szCs w:val="24"/>
        </w:rPr>
      </w:pPr>
      <w:r w:rsidRPr="00FB5F8D">
        <w:rPr>
          <w:sz w:val="24"/>
          <w:szCs w:val="24"/>
        </w:rPr>
        <w:t>Como se puede comprobar con el comando “</w:t>
      </w:r>
      <w:r w:rsidRPr="00FB5F8D">
        <w:rPr>
          <w:b/>
          <w:bCs/>
          <w:sz w:val="24"/>
          <w:szCs w:val="24"/>
        </w:rPr>
        <w:t>SHOW DATABASES;</w:t>
      </w:r>
      <w:r w:rsidRPr="00FB5F8D">
        <w:rPr>
          <w:sz w:val="24"/>
          <w:szCs w:val="24"/>
        </w:rPr>
        <w:t>”, ahora mismo no contamos con una base de datos propia donde realizar prácticas/ejercicios, sino que existen una serie de base de datos que la creación del servidor RDS ha generado.</w:t>
      </w:r>
    </w:p>
    <w:p w14:paraId="6DBD37F6" w14:textId="2DEFE031" w:rsidR="00872108" w:rsidRPr="00FB5F8D" w:rsidRDefault="00EC1300" w:rsidP="008E2649">
      <w:pPr>
        <w:jc w:val="both"/>
        <w:rPr>
          <w:sz w:val="24"/>
          <w:szCs w:val="24"/>
        </w:rPr>
      </w:pPr>
      <w:r w:rsidRPr="00FB5F8D">
        <w:rPr>
          <w:noProof/>
        </w:rPr>
        <w:lastRenderedPageBreak/>
        <w:drawing>
          <wp:inline distT="0" distB="0" distL="0" distR="0" wp14:anchorId="4A5126A3" wp14:editId="63A4CF20">
            <wp:extent cx="1924050" cy="1514475"/>
            <wp:effectExtent l="19050" t="19050" r="19050"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24050" cy="1514475"/>
                    </a:xfrm>
                    <a:prstGeom prst="rect">
                      <a:avLst/>
                    </a:prstGeom>
                    <a:ln>
                      <a:solidFill>
                        <a:schemeClr val="tx1"/>
                      </a:solidFill>
                    </a:ln>
                  </pic:spPr>
                </pic:pic>
              </a:graphicData>
            </a:graphic>
          </wp:inline>
        </w:drawing>
      </w:r>
    </w:p>
    <w:p w14:paraId="667873D1" w14:textId="07B953FC" w:rsidR="00732081" w:rsidRPr="00FB5F8D" w:rsidRDefault="00732081" w:rsidP="008E2649">
      <w:pPr>
        <w:jc w:val="both"/>
        <w:rPr>
          <w:sz w:val="24"/>
          <w:szCs w:val="24"/>
        </w:rPr>
      </w:pPr>
      <w:r w:rsidRPr="00FB5F8D">
        <w:rPr>
          <w:sz w:val="24"/>
          <w:szCs w:val="24"/>
        </w:rPr>
        <w:t>Lo que debemos hacer ahora es crear una base de datos para poder trabajar con ella y comprobar que la asignación de los permisos para el nuevo usuario “webuser” se ha ejecutado con éxito.</w:t>
      </w:r>
    </w:p>
    <w:p w14:paraId="6BD7ACA2" w14:textId="362B5E9F" w:rsidR="00882DF3" w:rsidRPr="00FB5F8D" w:rsidRDefault="00882DF3" w:rsidP="008E2649">
      <w:pPr>
        <w:jc w:val="both"/>
        <w:rPr>
          <w:sz w:val="24"/>
          <w:szCs w:val="24"/>
        </w:rPr>
      </w:pPr>
      <w:r w:rsidRPr="00FB5F8D">
        <w:rPr>
          <w:sz w:val="24"/>
          <w:szCs w:val="24"/>
        </w:rPr>
        <w:t xml:space="preserve">Utilizaremos el siguiente comando: </w:t>
      </w:r>
      <w:r w:rsidRPr="00FB5F8D">
        <w:rPr>
          <w:b/>
          <w:bCs/>
          <w:sz w:val="24"/>
          <w:szCs w:val="24"/>
        </w:rPr>
        <w:t>CREATE DATABASE webserverdb;</w:t>
      </w:r>
      <w:r w:rsidRPr="00FB5F8D">
        <w:rPr>
          <w:sz w:val="24"/>
          <w:szCs w:val="24"/>
        </w:rPr>
        <w:t>.</w:t>
      </w:r>
    </w:p>
    <w:p w14:paraId="38D9D58D" w14:textId="05E478F5" w:rsidR="00882DF3" w:rsidRPr="00FB5F8D" w:rsidRDefault="00882DF3" w:rsidP="008E2649">
      <w:pPr>
        <w:jc w:val="both"/>
        <w:rPr>
          <w:sz w:val="24"/>
          <w:szCs w:val="24"/>
        </w:rPr>
      </w:pPr>
      <w:r w:rsidRPr="00FB5F8D">
        <w:rPr>
          <w:noProof/>
        </w:rPr>
        <w:drawing>
          <wp:inline distT="0" distB="0" distL="0" distR="0" wp14:anchorId="29010DA5" wp14:editId="1F3C85F0">
            <wp:extent cx="2781300" cy="2066925"/>
            <wp:effectExtent l="19050" t="19050" r="19050"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81300" cy="2066925"/>
                    </a:xfrm>
                    <a:prstGeom prst="rect">
                      <a:avLst/>
                    </a:prstGeom>
                    <a:ln>
                      <a:solidFill>
                        <a:schemeClr val="tx1"/>
                      </a:solidFill>
                    </a:ln>
                  </pic:spPr>
                </pic:pic>
              </a:graphicData>
            </a:graphic>
          </wp:inline>
        </w:drawing>
      </w:r>
    </w:p>
    <w:p w14:paraId="3B40D385" w14:textId="4BC74725" w:rsidR="002163E5" w:rsidRPr="00FB5F8D" w:rsidRDefault="00DF0C73" w:rsidP="008E2649">
      <w:pPr>
        <w:jc w:val="both"/>
        <w:rPr>
          <w:sz w:val="24"/>
          <w:szCs w:val="24"/>
        </w:rPr>
      </w:pPr>
      <w:r w:rsidRPr="00FB5F8D">
        <w:rPr>
          <w:sz w:val="24"/>
          <w:szCs w:val="24"/>
        </w:rPr>
        <w:t>El siguiente paso es actualizar los permisos del mismo para que cumpla con lo establecido en la documentación de esta práctica.</w:t>
      </w:r>
    </w:p>
    <w:p w14:paraId="37013B25" w14:textId="445CA137" w:rsidR="00DF0C73" w:rsidRPr="00FB5F8D" w:rsidRDefault="00A13B49" w:rsidP="008E2649">
      <w:pPr>
        <w:jc w:val="both"/>
        <w:rPr>
          <w:sz w:val="24"/>
          <w:szCs w:val="24"/>
        </w:rPr>
      </w:pPr>
      <w:r w:rsidRPr="00FB5F8D">
        <w:rPr>
          <w:noProof/>
        </w:rPr>
        <w:drawing>
          <wp:inline distT="0" distB="0" distL="0" distR="0" wp14:anchorId="30A1992B" wp14:editId="168D2B61">
            <wp:extent cx="5400040" cy="297815"/>
            <wp:effectExtent l="19050" t="19050" r="10160" b="260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97815"/>
                    </a:xfrm>
                    <a:prstGeom prst="rect">
                      <a:avLst/>
                    </a:prstGeom>
                    <a:ln>
                      <a:solidFill>
                        <a:schemeClr val="tx1"/>
                      </a:solidFill>
                    </a:ln>
                  </pic:spPr>
                </pic:pic>
              </a:graphicData>
            </a:graphic>
          </wp:inline>
        </w:drawing>
      </w:r>
    </w:p>
    <w:p w14:paraId="7413A2F0" w14:textId="7D102554" w:rsidR="00331C7C" w:rsidRPr="00FB5F8D" w:rsidRDefault="001F6196" w:rsidP="008E2649">
      <w:pPr>
        <w:jc w:val="both"/>
        <w:rPr>
          <w:sz w:val="24"/>
          <w:szCs w:val="24"/>
        </w:rPr>
      </w:pPr>
      <w:r w:rsidRPr="00FB5F8D">
        <w:rPr>
          <w:sz w:val="24"/>
          <w:szCs w:val="24"/>
        </w:rPr>
        <w:t>Utilizando el comando “</w:t>
      </w:r>
      <w:r w:rsidRPr="00FB5F8D">
        <w:rPr>
          <w:b/>
          <w:bCs/>
          <w:sz w:val="24"/>
          <w:szCs w:val="24"/>
        </w:rPr>
        <w:t>GRANT SELECT, INSERT, DELETE, UPDATE ON webserverdb.* TO 'webuser'@'</w:t>
      </w:r>
      <w:r w:rsidR="008D7F01" w:rsidRPr="00FB5F8D">
        <w:rPr>
          <w:b/>
          <w:bCs/>
          <w:sz w:val="24"/>
          <w:szCs w:val="24"/>
        </w:rPr>
        <w:t>%</w:t>
      </w:r>
      <w:r w:rsidRPr="00FB5F8D">
        <w:rPr>
          <w:b/>
          <w:bCs/>
          <w:sz w:val="24"/>
          <w:szCs w:val="24"/>
        </w:rPr>
        <w:t>';</w:t>
      </w:r>
      <w:r w:rsidRPr="00FB5F8D">
        <w:rPr>
          <w:sz w:val="24"/>
          <w:szCs w:val="24"/>
        </w:rPr>
        <w:t>” establecemos una lista de permisos específicos para nuestro nuevo usuario en la base de datos que hemos creado con anterioridad.</w:t>
      </w:r>
    </w:p>
    <w:p w14:paraId="6F751521" w14:textId="38CC303A" w:rsidR="003D6CF7" w:rsidRPr="00FB5F8D" w:rsidRDefault="003D6CF7" w:rsidP="008E2649">
      <w:pPr>
        <w:jc w:val="both"/>
        <w:rPr>
          <w:sz w:val="24"/>
          <w:szCs w:val="24"/>
        </w:rPr>
      </w:pPr>
      <w:r w:rsidRPr="00FB5F8D">
        <w:rPr>
          <w:sz w:val="24"/>
          <w:szCs w:val="24"/>
        </w:rPr>
        <w:t>Actualizamos los permisos con “</w:t>
      </w:r>
      <w:r w:rsidRPr="00FB5F8D">
        <w:rPr>
          <w:b/>
          <w:bCs/>
          <w:sz w:val="24"/>
          <w:szCs w:val="24"/>
        </w:rPr>
        <w:t>FLUSH PRIVILEGES;</w:t>
      </w:r>
      <w:r w:rsidRPr="00FB5F8D">
        <w:rPr>
          <w:sz w:val="24"/>
          <w:szCs w:val="24"/>
        </w:rPr>
        <w:t>”.</w:t>
      </w:r>
    </w:p>
    <w:p w14:paraId="70B85723" w14:textId="55017075" w:rsidR="00F24DA4" w:rsidRPr="00FB5F8D" w:rsidRDefault="00F24DA4" w:rsidP="008E2649">
      <w:pPr>
        <w:jc w:val="both"/>
        <w:rPr>
          <w:sz w:val="24"/>
          <w:szCs w:val="24"/>
        </w:rPr>
      </w:pPr>
      <w:r w:rsidRPr="00FB5F8D">
        <w:rPr>
          <w:sz w:val="24"/>
          <w:szCs w:val="24"/>
        </w:rPr>
        <w:t>A modo de prueba, vamos a crear una tabla con el usuario administrador desde este terminal de comandos y probaremos a realizar un SELECT con el nuevo usuario y a crear otra tabla con él, para asegurarnos de que puede realizar únicamente las acciones que le hemos concedido.</w:t>
      </w:r>
    </w:p>
    <w:p w14:paraId="286A7C55" w14:textId="284A2199" w:rsidR="00E01DE0" w:rsidRPr="00FB5F8D" w:rsidRDefault="00A572A1" w:rsidP="000E0092">
      <w:pPr>
        <w:jc w:val="both"/>
        <w:rPr>
          <w:sz w:val="24"/>
          <w:szCs w:val="24"/>
        </w:rPr>
      </w:pPr>
      <w:r w:rsidRPr="00FB5F8D">
        <w:rPr>
          <w:sz w:val="24"/>
          <w:szCs w:val="24"/>
        </w:rPr>
        <w:t>Utilizamos el comando</w:t>
      </w:r>
      <w:r w:rsidR="00FC016C" w:rsidRPr="00FB5F8D">
        <w:rPr>
          <w:sz w:val="24"/>
          <w:szCs w:val="24"/>
        </w:rPr>
        <w:t xml:space="preserve"> “</w:t>
      </w:r>
      <w:r w:rsidR="00FC016C" w:rsidRPr="00FB5F8D">
        <w:rPr>
          <w:b/>
          <w:bCs/>
          <w:sz w:val="24"/>
          <w:szCs w:val="24"/>
        </w:rPr>
        <w:t>USE webserverdb;</w:t>
      </w:r>
      <w:r w:rsidR="00FC016C" w:rsidRPr="00FB5F8D">
        <w:rPr>
          <w:sz w:val="24"/>
          <w:szCs w:val="24"/>
        </w:rPr>
        <w:t>” y</w:t>
      </w:r>
      <w:r w:rsidRPr="00FB5F8D">
        <w:rPr>
          <w:sz w:val="24"/>
          <w:szCs w:val="24"/>
        </w:rPr>
        <w:t xml:space="preserve"> “</w:t>
      </w:r>
      <w:r w:rsidRPr="00FB5F8D">
        <w:rPr>
          <w:b/>
          <w:bCs/>
          <w:sz w:val="24"/>
          <w:szCs w:val="24"/>
        </w:rPr>
        <w:t>CREATE TABLE test_table (id INT, name VARCHAR(255));</w:t>
      </w:r>
      <w:r w:rsidRPr="00FB5F8D">
        <w:rPr>
          <w:sz w:val="24"/>
          <w:szCs w:val="24"/>
        </w:rPr>
        <w:t>”</w:t>
      </w:r>
      <w:r w:rsidR="00D20C9D" w:rsidRPr="00FB5F8D">
        <w:rPr>
          <w:sz w:val="24"/>
          <w:szCs w:val="24"/>
        </w:rPr>
        <w:t xml:space="preserve"> con el usuario administrador para crear una nueva tabla.</w:t>
      </w:r>
    </w:p>
    <w:p w14:paraId="3EF7BD61" w14:textId="6C1F1F91" w:rsidR="00E01DE0" w:rsidRPr="00FB5F8D" w:rsidRDefault="00E01DE0" w:rsidP="000E0092">
      <w:pPr>
        <w:jc w:val="both"/>
        <w:rPr>
          <w:sz w:val="24"/>
          <w:szCs w:val="24"/>
        </w:rPr>
      </w:pPr>
      <w:r w:rsidRPr="00FB5F8D">
        <w:rPr>
          <w:noProof/>
        </w:rPr>
        <w:lastRenderedPageBreak/>
        <w:drawing>
          <wp:inline distT="0" distB="0" distL="0" distR="0" wp14:anchorId="010AEB3A" wp14:editId="57ECC37E">
            <wp:extent cx="4591050" cy="695325"/>
            <wp:effectExtent l="19050" t="19050" r="1905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91050" cy="695325"/>
                    </a:xfrm>
                    <a:prstGeom prst="rect">
                      <a:avLst/>
                    </a:prstGeom>
                    <a:ln>
                      <a:solidFill>
                        <a:schemeClr val="tx1"/>
                      </a:solidFill>
                    </a:ln>
                  </pic:spPr>
                </pic:pic>
              </a:graphicData>
            </a:graphic>
          </wp:inline>
        </w:drawing>
      </w:r>
    </w:p>
    <w:p w14:paraId="37AD534C" w14:textId="198F44AB" w:rsidR="00191C00" w:rsidRPr="00FB5F8D" w:rsidRDefault="00D20C9D" w:rsidP="00E01DE0">
      <w:pPr>
        <w:jc w:val="both"/>
        <w:rPr>
          <w:sz w:val="24"/>
          <w:szCs w:val="24"/>
        </w:rPr>
      </w:pPr>
      <w:r w:rsidRPr="00FB5F8D">
        <w:rPr>
          <w:sz w:val="24"/>
          <w:szCs w:val="24"/>
        </w:rPr>
        <w:t>Insertamos algunos datos aleatorios:</w:t>
      </w:r>
    </w:p>
    <w:p w14:paraId="01323678" w14:textId="22DDF283" w:rsidR="000E0092" w:rsidRPr="00FB5F8D" w:rsidRDefault="000E0092" w:rsidP="000E0092">
      <w:pPr>
        <w:jc w:val="both"/>
        <w:rPr>
          <w:b/>
          <w:bCs/>
          <w:sz w:val="24"/>
          <w:szCs w:val="24"/>
        </w:rPr>
      </w:pPr>
      <w:r w:rsidRPr="00FB5F8D">
        <w:rPr>
          <w:b/>
          <w:bCs/>
          <w:sz w:val="24"/>
          <w:szCs w:val="24"/>
        </w:rPr>
        <w:t>INSERT INTO test_table (id, name)</w:t>
      </w:r>
    </w:p>
    <w:p w14:paraId="7E604905" w14:textId="77777777" w:rsidR="000E0092" w:rsidRPr="00FB5F8D" w:rsidRDefault="000E0092" w:rsidP="000E0092">
      <w:pPr>
        <w:jc w:val="both"/>
        <w:rPr>
          <w:b/>
          <w:bCs/>
          <w:sz w:val="24"/>
          <w:szCs w:val="24"/>
        </w:rPr>
      </w:pPr>
      <w:r w:rsidRPr="00FB5F8D">
        <w:rPr>
          <w:b/>
          <w:bCs/>
          <w:sz w:val="24"/>
          <w:szCs w:val="24"/>
        </w:rPr>
        <w:t>VALUES</w:t>
      </w:r>
    </w:p>
    <w:p w14:paraId="4EDE4432" w14:textId="77777777" w:rsidR="000E0092" w:rsidRPr="00FB5F8D" w:rsidRDefault="000E0092" w:rsidP="000E0092">
      <w:pPr>
        <w:jc w:val="both"/>
        <w:rPr>
          <w:b/>
          <w:bCs/>
          <w:sz w:val="24"/>
          <w:szCs w:val="24"/>
        </w:rPr>
      </w:pPr>
      <w:r w:rsidRPr="00FB5F8D">
        <w:rPr>
          <w:b/>
          <w:bCs/>
          <w:sz w:val="24"/>
          <w:szCs w:val="24"/>
        </w:rPr>
        <w:t xml:space="preserve">    (1, 'John Doe'),</w:t>
      </w:r>
    </w:p>
    <w:p w14:paraId="3FEB0F73" w14:textId="77777777" w:rsidR="000E0092" w:rsidRPr="00FB5F8D" w:rsidRDefault="000E0092" w:rsidP="000E0092">
      <w:pPr>
        <w:jc w:val="both"/>
        <w:rPr>
          <w:b/>
          <w:bCs/>
          <w:sz w:val="24"/>
          <w:szCs w:val="24"/>
        </w:rPr>
      </w:pPr>
      <w:r w:rsidRPr="00FB5F8D">
        <w:rPr>
          <w:b/>
          <w:bCs/>
          <w:sz w:val="24"/>
          <w:szCs w:val="24"/>
        </w:rPr>
        <w:t xml:space="preserve">    (2, 'Jane Smith'),</w:t>
      </w:r>
    </w:p>
    <w:p w14:paraId="3FAEA8F3" w14:textId="12D4D3A1" w:rsidR="000E0092" w:rsidRPr="00FB5F8D" w:rsidRDefault="000E0092" w:rsidP="000E0092">
      <w:pPr>
        <w:jc w:val="both"/>
        <w:rPr>
          <w:b/>
          <w:bCs/>
          <w:sz w:val="24"/>
          <w:szCs w:val="24"/>
        </w:rPr>
      </w:pPr>
      <w:r w:rsidRPr="00FB5F8D">
        <w:rPr>
          <w:b/>
          <w:bCs/>
          <w:sz w:val="24"/>
          <w:szCs w:val="24"/>
        </w:rPr>
        <w:t xml:space="preserve">    (3, 'Robert Johnson');</w:t>
      </w:r>
    </w:p>
    <w:p w14:paraId="09C78B74" w14:textId="42609A70" w:rsidR="000E0092" w:rsidRPr="00FB5F8D" w:rsidRDefault="001544C1" w:rsidP="000E0092">
      <w:pPr>
        <w:jc w:val="both"/>
        <w:rPr>
          <w:sz w:val="24"/>
          <w:szCs w:val="24"/>
        </w:rPr>
      </w:pPr>
      <w:r w:rsidRPr="00FB5F8D">
        <w:rPr>
          <w:noProof/>
        </w:rPr>
        <w:drawing>
          <wp:inline distT="0" distB="0" distL="0" distR="0" wp14:anchorId="2C5E3C3A" wp14:editId="5D92016D">
            <wp:extent cx="3124200" cy="1095375"/>
            <wp:effectExtent l="19050" t="19050" r="19050" b="285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24200" cy="1095375"/>
                    </a:xfrm>
                    <a:prstGeom prst="rect">
                      <a:avLst/>
                    </a:prstGeom>
                    <a:ln>
                      <a:solidFill>
                        <a:schemeClr val="tx1"/>
                      </a:solidFill>
                    </a:ln>
                  </pic:spPr>
                </pic:pic>
              </a:graphicData>
            </a:graphic>
          </wp:inline>
        </w:drawing>
      </w:r>
    </w:p>
    <w:p w14:paraId="0F118864" w14:textId="451DADC3" w:rsidR="009A0A35" w:rsidRPr="00FB5F8D" w:rsidRDefault="009A0A35" w:rsidP="000E0092">
      <w:pPr>
        <w:jc w:val="both"/>
        <w:rPr>
          <w:sz w:val="24"/>
          <w:szCs w:val="24"/>
        </w:rPr>
      </w:pPr>
      <w:r w:rsidRPr="00FB5F8D">
        <w:rPr>
          <w:sz w:val="24"/>
          <w:szCs w:val="24"/>
        </w:rPr>
        <w:t>Comprobamos que los datos existen desde el usuario “admin”, que estamos seguros de que puede realizar cualquier acción en la base de datos.</w:t>
      </w:r>
    </w:p>
    <w:p w14:paraId="1E9FFE43" w14:textId="35696971" w:rsidR="009A0A35" w:rsidRPr="00FB5F8D" w:rsidRDefault="003C00DD" w:rsidP="000E0092">
      <w:pPr>
        <w:jc w:val="both"/>
        <w:rPr>
          <w:sz w:val="24"/>
          <w:szCs w:val="24"/>
        </w:rPr>
      </w:pPr>
      <w:r w:rsidRPr="00FB5F8D">
        <w:rPr>
          <w:noProof/>
        </w:rPr>
        <w:drawing>
          <wp:inline distT="0" distB="0" distL="0" distR="0" wp14:anchorId="6B6AA1A5" wp14:editId="2B513510">
            <wp:extent cx="2505075" cy="1362075"/>
            <wp:effectExtent l="19050" t="19050" r="28575" b="285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05075" cy="1362075"/>
                    </a:xfrm>
                    <a:prstGeom prst="rect">
                      <a:avLst/>
                    </a:prstGeom>
                    <a:ln>
                      <a:solidFill>
                        <a:schemeClr val="tx1"/>
                      </a:solidFill>
                    </a:ln>
                  </pic:spPr>
                </pic:pic>
              </a:graphicData>
            </a:graphic>
          </wp:inline>
        </w:drawing>
      </w:r>
    </w:p>
    <w:p w14:paraId="27FEEA25" w14:textId="26FEADA2" w:rsidR="00406191" w:rsidRPr="00FB5F8D" w:rsidRDefault="003D6CF7" w:rsidP="000E0092">
      <w:pPr>
        <w:jc w:val="both"/>
        <w:rPr>
          <w:sz w:val="24"/>
          <w:szCs w:val="24"/>
        </w:rPr>
      </w:pPr>
      <w:r w:rsidRPr="00FB5F8D">
        <w:rPr>
          <w:sz w:val="24"/>
          <w:szCs w:val="24"/>
        </w:rPr>
        <w:t xml:space="preserve">Ahora es turno de probar los permisos </w:t>
      </w:r>
      <w:r w:rsidR="00B55449" w:rsidRPr="00FB5F8D">
        <w:rPr>
          <w:sz w:val="24"/>
          <w:szCs w:val="24"/>
        </w:rPr>
        <w:t>del nuevo usuario. Ejecutamos el comando “</w:t>
      </w:r>
      <w:r w:rsidR="00B55449" w:rsidRPr="00FB5F8D">
        <w:rPr>
          <w:b/>
          <w:bCs/>
          <w:sz w:val="24"/>
          <w:szCs w:val="24"/>
        </w:rPr>
        <w:t>exit</w:t>
      </w:r>
      <w:r w:rsidR="00B55449" w:rsidRPr="00FB5F8D">
        <w:rPr>
          <w:sz w:val="24"/>
          <w:szCs w:val="24"/>
        </w:rPr>
        <w:t>” para salir de la conexión con el servidor de base de datos.</w:t>
      </w:r>
    </w:p>
    <w:p w14:paraId="13FB64F1" w14:textId="77777777" w:rsidR="004F2FD4" w:rsidRPr="00FB5F8D" w:rsidRDefault="004F2FD4" w:rsidP="000E0092">
      <w:pPr>
        <w:jc w:val="both"/>
        <w:rPr>
          <w:sz w:val="24"/>
          <w:szCs w:val="24"/>
        </w:rPr>
      </w:pPr>
      <w:r w:rsidRPr="00FB5F8D">
        <w:rPr>
          <w:sz w:val="24"/>
          <w:szCs w:val="24"/>
        </w:rPr>
        <w:t>Volvemos a establecer conexión con él, pero esta vez haciendo uso del login con el nuevo usuario:</w:t>
      </w:r>
    </w:p>
    <w:p w14:paraId="1357E95C" w14:textId="08758C5F" w:rsidR="004F2FD4" w:rsidRPr="00FB5F8D" w:rsidRDefault="004F2FD4" w:rsidP="000E0092">
      <w:pPr>
        <w:jc w:val="both"/>
        <w:rPr>
          <w:b/>
          <w:bCs/>
          <w:sz w:val="24"/>
          <w:szCs w:val="24"/>
        </w:rPr>
      </w:pPr>
      <w:r w:rsidRPr="00FB5F8D">
        <w:rPr>
          <w:b/>
          <w:bCs/>
          <w:sz w:val="24"/>
          <w:szCs w:val="24"/>
        </w:rPr>
        <w:t xml:space="preserve"> </w:t>
      </w:r>
      <w:r w:rsidR="001D170B" w:rsidRPr="00FB5F8D">
        <w:rPr>
          <w:b/>
          <w:bCs/>
          <w:sz w:val="24"/>
          <w:szCs w:val="24"/>
        </w:rPr>
        <w:t>sudo mysql -h webserverdb.czf9igclxddl.us-east-1.rds.amazonaws.com -P 3306 -u webuser -p</w:t>
      </w:r>
    </w:p>
    <w:p w14:paraId="2096CA91" w14:textId="70D11CD8" w:rsidR="001D170B" w:rsidRPr="00FB5F8D" w:rsidRDefault="001D170B" w:rsidP="000E0092">
      <w:pPr>
        <w:jc w:val="both"/>
        <w:rPr>
          <w:b/>
          <w:bCs/>
          <w:sz w:val="24"/>
          <w:szCs w:val="24"/>
        </w:rPr>
      </w:pPr>
      <w:r w:rsidRPr="00FB5F8D">
        <w:rPr>
          <w:noProof/>
        </w:rPr>
        <w:lastRenderedPageBreak/>
        <w:drawing>
          <wp:inline distT="0" distB="0" distL="0" distR="0" wp14:anchorId="6E868CF3" wp14:editId="3366261E">
            <wp:extent cx="5400040" cy="1344295"/>
            <wp:effectExtent l="19050" t="19050" r="10160" b="273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344295"/>
                    </a:xfrm>
                    <a:prstGeom prst="rect">
                      <a:avLst/>
                    </a:prstGeom>
                    <a:ln>
                      <a:solidFill>
                        <a:schemeClr val="tx1"/>
                      </a:solidFill>
                    </a:ln>
                  </pic:spPr>
                </pic:pic>
              </a:graphicData>
            </a:graphic>
          </wp:inline>
        </w:drawing>
      </w:r>
    </w:p>
    <w:p w14:paraId="214C8368" w14:textId="17E5728F" w:rsidR="001D170B" w:rsidRPr="00FB5F8D" w:rsidRDefault="00425389" w:rsidP="000E0092">
      <w:pPr>
        <w:jc w:val="both"/>
        <w:rPr>
          <w:sz w:val="24"/>
          <w:szCs w:val="24"/>
        </w:rPr>
      </w:pPr>
      <w:r w:rsidRPr="00FB5F8D">
        <w:rPr>
          <w:sz w:val="24"/>
          <w:szCs w:val="24"/>
        </w:rPr>
        <w:t xml:space="preserve">Probamos a hacer un simple </w:t>
      </w:r>
      <w:r w:rsidRPr="00FB5F8D">
        <w:rPr>
          <w:b/>
          <w:bCs/>
          <w:sz w:val="24"/>
          <w:szCs w:val="24"/>
        </w:rPr>
        <w:t>SELECT</w:t>
      </w:r>
      <w:r w:rsidRPr="00FB5F8D">
        <w:rPr>
          <w:sz w:val="24"/>
          <w:szCs w:val="24"/>
        </w:rPr>
        <w:t>, que entra en la lista de permisos de la práctica.</w:t>
      </w:r>
    </w:p>
    <w:p w14:paraId="58689B75" w14:textId="002EC18A" w:rsidR="00425389" w:rsidRPr="00FB5F8D" w:rsidRDefault="00726C6C" w:rsidP="000E0092">
      <w:pPr>
        <w:jc w:val="both"/>
        <w:rPr>
          <w:sz w:val="24"/>
          <w:szCs w:val="24"/>
        </w:rPr>
      </w:pPr>
      <w:r w:rsidRPr="00FB5F8D">
        <w:rPr>
          <w:noProof/>
        </w:rPr>
        <w:drawing>
          <wp:inline distT="0" distB="0" distL="0" distR="0" wp14:anchorId="6D846E9D" wp14:editId="06A4ED42">
            <wp:extent cx="5181600" cy="2066925"/>
            <wp:effectExtent l="19050" t="19050" r="19050"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81600" cy="2066925"/>
                    </a:xfrm>
                    <a:prstGeom prst="rect">
                      <a:avLst/>
                    </a:prstGeom>
                    <a:ln>
                      <a:solidFill>
                        <a:schemeClr val="tx1"/>
                      </a:solidFill>
                    </a:ln>
                  </pic:spPr>
                </pic:pic>
              </a:graphicData>
            </a:graphic>
          </wp:inline>
        </w:drawing>
      </w:r>
    </w:p>
    <w:p w14:paraId="6D06E505" w14:textId="4C57B45A" w:rsidR="00726C6C" w:rsidRPr="00FB5F8D" w:rsidRDefault="00726C6C" w:rsidP="000E0092">
      <w:pPr>
        <w:jc w:val="both"/>
        <w:rPr>
          <w:sz w:val="24"/>
          <w:szCs w:val="24"/>
        </w:rPr>
      </w:pPr>
      <w:r w:rsidRPr="00FB5F8D">
        <w:rPr>
          <w:sz w:val="24"/>
          <w:szCs w:val="24"/>
        </w:rPr>
        <w:t>La petición se ejecuta sin problemas, pero, en cambio, si probamos, por ejemplo, a crear una nueva tabla con este usuario, se nos genera un error, ya que no cuenta con los permisos suficientes</w:t>
      </w:r>
      <w:r w:rsidR="00431B0E" w:rsidRPr="00FB5F8D">
        <w:rPr>
          <w:sz w:val="24"/>
          <w:szCs w:val="24"/>
        </w:rPr>
        <w:t>:</w:t>
      </w:r>
    </w:p>
    <w:p w14:paraId="5BAECA6B" w14:textId="29A80DEC" w:rsidR="00431B0E" w:rsidRPr="00FB5F8D" w:rsidRDefault="000B3C2B" w:rsidP="000E0092">
      <w:pPr>
        <w:jc w:val="both"/>
        <w:rPr>
          <w:sz w:val="24"/>
          <w:szCs w:val="24"/>
        </w:rPr>
      </w:pPr>
      <w:r w:rsidRPr="00FB5F8D">
        <w:rPr>
          <w:noProof/>
        </w:rPr>
        <w:drawing>
          <wp:inline distT="0" distB="0" distL="0" distR="0" wp14:anchorId="46047796" wp14:editId="211B26B1">
            <wp:extent cx="5400040" cy="228600"/>
            <wp:effectExtent l="19050" t="19050" r="1016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28600"/>
                    </a:xfrm>
                    <a:prstGeom prst="rect">
                      <a:avLst/>
                    </a:prstGeom>
                    <a:ln>
                      <a:solidFill>
                        <a:schemeClr val="tx1"/>
                      </a:solidFill>
                    </a:ln>
                  </pic:spPr>
                </pic:pic>
              </a:graphicData>
            </a:graphic>
          </wp:inline>
        </w:drawing>
      </w:r>
    </w:p>
    <w:p w14:paraId="2F2AE45D" w14:textId="4E4B48C2" w:rsidR="000B3C2B" w:rsidRPr="00FB5F8D" w:rsidRDefault="009C7220" w:rsidP="000E0092">
      <w:pPr>
        <w:jc w:val="both"/>
        <w:rPr>
          <w:sz w:val="24"/>
          <w:szCs w:val="24"/>
        </w:rPr>
      </w:pPr>
      <w:r w:rsidRPr="00FB5F8D">
        <w:rPr>
          <w:sz w:val="24"/>
          <w:szCs w:val="24"/>
        </w:rPr>
        <w:t>Esto ha dejado por comprobado que los permisos se han establecido correctamente y el nuevo usuario no puede realizar ninguna acción que no se le haya especificado previamente.</w:t>
      </w:r>
    </w:p>
    <w:p w14:paraId="39331B82" w14:textId="78B32CAE" w:rsidR="00E246A1" w:rsidRPr="00FB5F8D" w:rsidRDefault="00E246A1" w:rsidP="000E0092">
      <w:pPr>
        <w:jc w:val="both"/>
        <w:rPr>
          <w:sz w:val="24"/>
          <w:szCs w:val="24"/>
        </w:rPr>
      </w:pPr>
    </w:p>
    <w:p w14:paraId="0CC602FB" w14:textId="11C8EC27" w:rsidR="00E246A1" w:rsidRPr="00FB5F8D" w:rsidRDefault="00E246A1" w:rsidP="000E0092">
      <w:pPr>
        <w:jc w:val="both"/>
        <w:rPr>
          <w:b/>
          <w:bCs/>
          <w:sz w:val="32"/>
          <w:szCs w:val="32"/>
        </w:rPr>
      </w:pPr>
      <w:r w:rsidRPr="00FB5F8D">
        <w:rPr>
          <w:b/>
          <w:bCs/>
          <w:sz w:val="32"/>
          <w:szCs w:val="32"/>
        </w:rPr>
        <w:t>2.4. Conexión desde máquina local</w:t>
      </w:r>
      <w:r w:rsidR="00282317" w:rsidRPr="00FB5F8D">
        <w:rPr>
          <w:b/>
          <w:bCs/>
          <w:sz w:val="32"/>
          <w:szCs w:val="32"/>
        </w:rPr>
        <w:fldChar w:fldCharType="begin"/>
      </w:r>
      <w:r w:rsidR="00282317" w:rsidRPr="00FB5F8D">
        <w:instrText xml:space="preserve"> XE "</w:instrText>
      </w:r>
      <w:r w:rsidR="00282317" w:rsidRPr="00FB5F8D">
        <w:rPr>
          <w:b/>
          <w:bCs/>
          <w:sz w:val="32"/>
          <w:szCs w:val="32"/>
        </w:rPr>
        <w:instrText>2.4. Conexión desde máquina local</w:instrText>
      </w:r>
      <w:r w:rsidR="00282317" w:rsidRPr="00FB5F8D">
        <w:instrText xml:space="preserve">" </w:instrText>
      </w:r>
      <w:r w:rsidR="00282317" w:rsidRPr="00FB5F8D">
        <w:rPr>
          <w:b/>
          <w:bCs/>
          <w:sz w:val="32"/>
          <w:szCs w:val="32"/>
        </w:rPr>
        <w:fldChar w:fldCharType="end"/>
      </w:r>
    </w:p>
    <w:p w14:paraId="6538E3E5" w14:textId="4896DE47" w:rsidR="00E246A1" w:rsidRPr="00FB5F8D" w:rsidRDefault="00CB7285" w:rsidP="000E0092">
      <w:pPr>
        <w:jc w:val="both"/>
        <w:rPr>
          <w:sz w:val="24"/>
          <w:szCs w:val="24"/>
        </w:rPr>
      </w:pPr>
      <w:r w:rsidRPr="00FB5F8D">
        <w:rPr>
          <w:sz w:val="24"/>
          <w:szCs w:val="24"/>
        </w:rPr>
        <w:t>El último paso de la tarea consiste en realiza</w:t>
      </w:r>
      <w:r w:rsidR="00F54B4B">
        <w:rPr>
          <w:sz w:val="24"/>
          <w:szCs w:val="24"/>
        </w:rPr>
        <w:t>r</w:t>
      </w:r>
      <w:r w:rsidRPr="00FB5F8D">
        <w:rPr>
          <w:sz w:val="24"/>
          <w:szCs w:val="24"/>
        </w:rPr>
        <w:t xml:space="preserve"> una conexión similar a la anterior hecha desde EC2, pero esta vez desde la máquina local del alumno, mediante el uso de </w:t>
      </w:r>
      <w:hyperlink r:id="rId64" w:history="1">
        <w:r w:rsidRPr="00FB5F8D">
          <w:rPr>
            <w:rStyle w:val="Hyperlink"/>
            <w:color w:val="auto"/>
            <w:sz w:val="24"/>
            <w:szCs w:val="24"/>
            <w:u w:val="none"/>
          </w:rPr>
          <w:t>“</w:t>
        </w:r>
        <w:r w:rsidRPr="00FB5F8D">
          <w:rPr>
            <w:rStyle w:val="Hyperlink"/>
            <w:b/>
            <w:bCs/>
            <w:color w:val="auto"/>
            <w:sz w:val="24"/>
            <w:szCs w:val="24"/>
            <w:u w:val="none"/>
          </w:rPr>
          <w:t>MySQL Workbench</w:t>
        </w:r>
        <w:r w:rsidRPr="00FB5F8D">
          <w:rPr>
            <w:rStyle w:val="Hyperlink"/>
            <w:color w:val="auto"/>
            <w:sz w:val="24"/>
            <w:szCs w:val="24"/>
            <w:u w:val="none"/>
          </w:rPr>
          <w:t>”</w:t>
        </w:r>
        <w:r w:rsidRPr="00FB5F8D">
          <w:rPr>
            <w:rStyle w:val="Hyperlink"/>
            <mc:AlternateContent>
              <mc:Choice Requires="w16se"/>
              <mc:Fallback>
                <w:rFonts w:ascii="Segoe UI Emoji" w:eastAsia="Segoe UI Emoji" w:hAnsi="Segoe UI Emoji" w:cs="Segoe UI Emoji"/>
              </mc:Fallback>
            </mc:AlternateContent>
            <w:color w:val="auto"/>
            <w:sz w:val="24"/>
            <w:szCs w:val="24"/>
            <w:u w:val="none"/>
          </w:rPr>
          <mc:AlternateContent>
            <mc:Choice Requires="w16se">
              <w16se:symEx w16se:font="Segoe UI Emoji" w16se:char="1F517"/>
            </mc:Choice>
            <mc:Fallback>
              <w:t>🔗</w:t>
            </mc:Fallback>
          </mc:AlternateContent>
        </w:r>
      </w:hyperlink>
      <w:r w:rsidR="00DE3ECF" w:rsidRPr="00FB5F8D">
        <w:rPr>
          <w:sz w:val="24"/>
          <w:szCs w:val="24"/>
        </w:rPr>
        <w:t>.</w:t>
      </w:r>
    </w:p>
    <w:p w14:paraId="7FE3B6E7" w14:textId="46A8A37D" w:rsidR="00EB14C8" w:rsidRPr="00FB5F8D" w:rsidRDefault="00EB14C8" w:rsidP="000E0092">
      <w:pPr>
        <w:jc w:val="both"/>
        <w:rPr>
          <w:sz w:val="24"/>
          <w:szCs w:val="24"/>
        </w:rPr>
      </w:pPr>
      <w:r w:rsidRPr="00FB5F8D">
        <w:rPr>
          <w:sz w:val="24"/>
          <w:szCs w:val="24"/>
        </w:rPr>
        <w:t>* Se presupone que MySQL Workbench ya está instalado.</w:t>
      </w:r>
    </w:p>
    <w:p w14:paraId="4E94DE3B" w14:textId="5DAD5437" w:rsidR="00DD6FEA" w:rsidRPr="00FB5F8D" w:rsidRDefault="000D521E" w:rsidP="000E0092">
      <w:pPr>
        <w:jc w:val="both"/>
        <w:rPr>
          <w:sz w:val="24"/>
          <w:szCs w:val="24"/>
        </w:rPr>
      </w:pPr>
      <w:r w:rsidRPr="00FB5F8D">
        <w:rPr>
          <w:sz w:val="24"/>
          <w:szCs w:val="24"/>
        </w:rPr>
        <w:t>Una vez entramos al programa, se nos presenta un home como el siguiente:</w:t>
      </w:r>
    </w:p>
    <w:p w14:paraId="5D84A0EA" w14:textId="6EB78870" w:rsidR="000D521E" w:rsidRPr="00FB5F8D" w:rsidRDefault="00D80CDA" w:rsidP="000E0092">
      <w:pPr>
        <w:jc w:val="both"/>
        <w:rPr>
          <w:sz w:val="24"/>
          <w:szCs w:val="24"/>
        </w:rPr>
      </w:pPr>
      <w:r w:rsidRPr="00FB5F8D">
        <w:rPr>
          <w:noProof/>
        </w:rPr>
        <w:lastRenderedPageBreak/>
        <w:drawing>
          <wp:inline distT="0" distB="0" distL="0" distR="0" wp14:anchorId="22A45FEA" wp14:editId="3F10486E">
            <wp:extent cx="5400040" cy="2894330"/>
            <wp:effectExtent l="19050" t="19050" r="10160" b="203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894330"/>
                    </a:xfrm>
                    <a:prstGeom prst="rect">
                      <a:avLst/>
                    </a:prstGeom>
                    <a:ln>
                      <a:solidFill>
                        <a:schemeClr val="tx1"/>
                      </a:solidFill>
                    </a:ln>
                  </pic:spPr>
                </pic:pic>
              </a:graphicData>
            </a:graphic>
          </wp:inline>
        </w:drawing>
      </w:r>
    </w:p>
    <w:p w14:paraId="11FA20C9" w14:textId="0AFF8E8F" w:rsidR="00D80CDA" w:rsidRPr="00FB5F8D" w:rsidRDefault="00114BE7" w:rsidP="000E0092">
      <w:pPr>
        <w:jc w:val="both"/>
        <w:rPr>
          <w:sz w:val="24"/>
          <w:szCs w:val="24"/>
        </w:rPr>
      </w:pPr>
      <w:r w:rsidRPr="00FB5F8D">
        <w:rPr>
          <w:sz w:val="24"/>
          <w:szCs w:val="24"/>
        </w:rPr>
        <w:t>Haremos clic en el botón “</w:t>
      </w:r>
      <w:r w:rsidRPr="00FB5F8D">
        <w:rPr>
          <w:b/>
          <w:bCs/>
          <w:sz w:val="24"/>
          <w:szCs w:val="24"/>
        </w:rPr>
        <w:t>+</w:t>
      </w:r>
      <w:r w:rsidRPr="00FB5F8D">
        <w:rPr>
          <w:sz w:val="24"/>
          <w:szCs w:val="24"/>
        </w:rPr>
        <w:t>” al lado del título “</w:t>
      </w:r>
      <w:r w:rsidRPr="00FB5F8D">
        <w:rPr>
          <w:b/>
          <w:bCs/>
          <w:sz w:val="24"/>
          <w:szCs w:val="24"/>
        </w:rPr>
        <w:t>MySQL Connections</w:t>
      </w:r>
      <w:r w:rsidRPr="00FB5F8D">
        <w:rPr>
          <w:sz w:val="24"/>
          <w:szCs w:val="24"/>
        </w:rPr>
        <w:t>”.</w:t>
      </w:r>
    </w:p>
    <w:p w14:paraId="090CA7D8" w14:textId="7D4BF8D6" w:rsidR="00114BE7" w:rsidRPr="00FB5F8D" w:rsidRDefault="00E51A13" w:rsidP="000E0092">
      <w:pPr>
        <w:jc w:val="both"/>
        <w:rPr>
          <w:sz w:val="24"/>
          <w:szCs w:val="24"/>
        </w:rPr>
      </w:pPr>
      <w:r w:rsidRPr="00FB5F8D">
        <w:rPr>
          <w:noProof/>
        </w:rPr>
        <w:drawing>
          <wp:inline distT="0" distB="0" distL="0" distR="0" wp14:anchorId="619BCD0C" wp14:editId="0237DF66">
            <wp:extent cx="2505075" cy="419100"/>
            <wp:effectExtent l="19050" t="19050" r="28575"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05075" cy="419100"/>
                    </a:xfrm>
                    <a:prstGeom prst="rect">
                      <a:avLst/>
                    </a:prstGeom>
                    <a:ln>
                      <a:solidFill>
                        <a:schemeClr val="tx1"/>
                      </a:solidFill>
                    </a:ln>
                  </pic:spPr>
                </pic:pic>
              </a:graphicData>
            </a:graphic>
          </wp:inline>
        </w:drawing>
      </w:r>
    </w:p>
    <w:p w14:paraId="669635EE" w14:textId="5D0D72E3" w:rsidR="00C76FE9" w:rsidRPr="00FB5F8D" w:rsidRDefault="003A321B" w:rsidP="000E0092">
      <w:pPr>
        <w:jc w:val="both"/>
        <w:rPr>
          <w:sz w:val="24"/>
          <w:szCs w:val="24"/>
        </w:rPr>
      </w:pPr>
      <w:r w:rsidRPr="00FB5F8D">
        <w:rPr>
          <w:sz w:val="24"/>
          <w:szCs w:val="24"/>
        </w:rPr>
        <w:t xml:space="preserve">Se abre un cuadro para realizar la conexión, un proceso similar al de crear conexiones en programas como PuTTy o MobaXterm, visto en </w:t>
      </w:r>
      <w:hyperlink r:id="rId67" w:history="1">
        <w:r w:rsidRPr="00FB5F8D">
          <w:rPr>
            <w:rStyle w:val="Hyperlink"/>
            <w:b/>
            <w:bCs/>
            <w:color w:val="auto"/>
            <w:sz w:val="24"/>
            <w:szCs w:val="24"/>
            <w:u w:val="none"/>
          </w:rPr>
          <w:t>anteriores prácticas</w:t>
        </w:r>
        <w:r w:rsidRPr="00FB5F8D">
          <w:rPr>
            <w:rStyle w:val="Hyperlink"/>
            <mc:AlternateContent>
              <mc:Choice Requires="w16se"/>
              <mc:Fallback>
                <w:rFonts w:ascii="Segoe UI Emoji" w:eastAsia="Segoe UI Emoji" w:hAnsi="Segoe UI Emoji" w:cs="Segoe UI Emoji"/>
              </mc:Fallback>
            </mc:AlternateContent>
            <w:b/>
            <w:bCs/>
            <w:color w:val="auto"/>
            <w:sz w:val="24"/>
            <w:szCs w:val="24"/>
            <w:u w:val="none"/>
          </w:rPr>
          <mc:AlternateContent>
            <mc:Choice Requires="w16se">
              <w16se:symEx w16se:font="Segoe UI Emoji" w16se:char="1F517"/>
            </mc:Choice>
            <mc:Fallback>
              <w:t>🔗</w:t>
            </mc:Fallback>
          </mc:AlternateContent>
        </w:r>
      </w:hyperlink>
      <w:r w:rsidRPr="00FB5F8D">
        <w:rPr>
          <w:sz w:val="24"/>
          <w:szCs w:val="24"/>
        </w:rPr>
        <w:t>.</w:t>
      </w:r>
    </w:p>
    <w:p w14:paraId="67FD5D0F" w14:textId="511C7100" w:rsidR="003B1B7A" w:rsidRPr="00FB5F8D" w:rsidRDefault="003B1B7A" w:rsidP="000E0092">
      <w:pPr>
        <w:jc w:val="both"/>
        <w:rPr>
          <w:sz w:val="24"/>
          <w:szCs w:val="24"/>
        </w:rPr>
      </w:pPr>
      <w:r w:rsidRPr="00FB5F8D">
        <w:rPr>
          <w:sz w:val="24"/>
          <w:szCs w:val="24"/>
        </w:rPr>
        <w:t>Seguiremos los siguientes pasos para rellenar cada campo necesario.</w:t>
      </w:r>
    </w:p>
    <w:p w14:paraId="4B27EFD4" w14:textId="698EA1CC" w:rsidR="003B1B7A" w:rsidRPr="00FB5F8D" w:rsidRDefault="003B1B7A" w:rsidP="000E0092">
      <w:pPr>
        <w:jc w:val="both"/>
        <w:rPr>
          <w:sz w:val="24"/>
          <w:szCs w:val="24"/>
        </w:rPr>
      </w:pPr>
      <w:r w:rsidRPr="00FB5F8D">
        <w:rPr>
          <w:sz w:val="24"/>
          <w:szCs w:val="24"/>
        </w:rPr>
        <w:t>Esta conexión se va a realizar mediante el uso del protocolo SSH, ya que es la única forma que tenemos de acceder a nuestra instancia de AWS y, mediante ella, a la RDS nueva, ya que como vi</w:t>
      </w:r>
      <w:r w:rsidR="006537A0">
        <w:rPr>
          <w:sz w:val="24"/>
          <w:szCs w:val="24"/>
        </w:rPr>
        <w:t>mos</w:t>
      </w:r>
      <w:r w:rsidRPr="00FB5F8D">
        <w:rPr>
          <w:sz w:val="24"/>
          <w:szCs w:val="24"/>
        </w:rPr>
        <w:t xml:space="preserve"> anteriormente, la red de las RDS de AWS es privada, por lo que es inaccesible desde el exterior (por seguridad), aunque un método es el siguiente:</w:t>
      </w:r>
    </w:p>
    <w:p w14:paraId="1471D964" w14:textId="6EAD7C69" w:rsidR="003B1B7A" w:rsidRPr="00FB5F8D" w:rsidRDefault="003B1B7A" w:rsidP="000E0092">
      <w:pPr>
        <w:jc w:val="both"/>
        <w:rPr>
          <w:sz w:val="24"/>
          <w:szCs w:val="24"/>
        </w:rPr>
      </w:pPr>
    </w:p>
    <w:p w14:paraId="108AB2FF" w14:textId="0F4B6456" w:rsidR="003B1B7A" w:rsidRPr="00FB5F8D" w:rsidRDefault="005E6257" w:rsidP="000E0092">
      <w:pPr>
        <w:jc w:val="both"/>
        <w:rPr>
          <w:b/>
          <w:bCs/>
          <w:sz w:val="28"/>
          <w:szCs w:val="28"/>
        </w:rPr>
      </w:pPr>
      <w:r w:rsidRPr="00FB5F8D">
        <w:rPr>
          <w:b/>
          <w:bCs/>
          <w:sz w:val="28"/>
          <w:szCs w:val="28"/>
        </w:rPr>
        <w:t xml:space="preserve">2.4.1. Connection </w:t>
      </w:r>
      <w:r w:rsidR="00BB2525" w:rsidRPr="00FB5F8D">
        <w:rPr>
          <w:b/>
          <w:bCs/>
          <w:sz w:val="28"/>
          <w:szCs w:val="28"/>
        </w:rPr>
        <w:t>N</w:t>
      </w:r>
      <w:r w:rsidRPr="00FB5F8D">
        <w:rPr>
          <w:b/>
          <w:bCs/>
          <w:sz w:val="28"/>
          <w:szCs w:val="28"/>
        </w:rPr>
        <w:t>ame</w:t>
      </w:r>
      <w:r w:rsidR="009C1BA5" w:rsidRPr="00FB5F8D">
        <w:rPr>
          <w:b/>
          <w:bCs/>
          <w:sz w:val="28"/>
          <w:szCs w:val="28"/>
        </w:rPr>
        <w:fldChar w:fldCharType="begin"/>
      </w:r>
      <w:r w:rsidR="009C1BA5" w:rsidRPr="00FB5F8D">
        <w:instrText xml:space="preserve"> XE "</w:instrText>
      </w:r>
      <w:r w:rsidR="009C1BA5" w:rsidRPr="00FB5F8D">
        <w:rPr>
          <w:b/>
          <w:bCs/>
          <w:sz w:val="28"/>
          <w:szCs w:val="28"/>
        </w:rPr>
        <w:instrText>2.4.1. Connection Name</w:instrText>
      </w:r>
      <w:r w:rsidR="009C1BA5" w:rsidRPr="00FB5F8D">
        <w:instrText xml:space="preserve">" </w:instrText>
      </w:r>
      <w:r w:rsidR="009C1BA5" w:rsidRPr="00FB5F8D">
        <w:rPr>
          <w:b/>
          <w:bCs/>
          <w:sz w:val="28"/>
          <w:szCs w:val="28"/>
        </w:rPr>
        <w:fldChar w:fldCharType="end"/>
      </w:r>
    </w:p>
    <w:p w14:paraId="0A406F4D" w14:textId="6BF856BF" w:rsidR="005E6257" w:rsidRPr="00FB5F8D" w:rsidRDefault="00BA44D1" w:rsidP="000E0092">
      <w:pPr>
        <w:jc w:val="both"/>
        <w:rPr>
          <w:sz w:val="24"/>
          <w:szCs w:val="24"/>
        </w:rPr>
      </w:pPr>
      <w:r w:rsidRPr="00FB5F8D">
        <w:rPr>
          <w:sz w:val="24"/>
          <w:szCs w:val="24"/>
        </w:rPr>
        <w:t>Establecemos un nombre para la nueva conexión de MySQL Workbench que vamos a crear, así será accesible más adelante sin necesidad de repetir este método de nuevo.</w:t>
      </w:r>
    </w:p>
    <w:p w14:paraId="3124D652" w14:textId="754351C7" w:rsidR="005235F3" w:rsidRPr="00FB5F8D" w:rsidRDefault="005235F3" w:rsidP="000E0092">
      <w:pPr>
        <w:jc w:val="both"/>
        <w:rPr>
          <w:sz w:val="24"/>
          <w:szCs w:val="24"/>
        </w:rPr>
      </w:pPr>
      <w:r w:rsidRPr="00FB5F8D">
        <w:rPr>
          <w:noProof/>
        </w:rPr>
        <w:drawing>
          <wp:inline distT="0" distB="0" distL="0" distR="0" wp14:anchorId="3601F611" wp14:editId="40897B13">
            <wp:extent cx="1714500" cy="247650"/>
            <wp:effectExtent l="19050" t="19050" r="19050"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14500" cy="247650"/>
                    </a:xfrm>
                    <a:prstGeom prst="rect">
                      <a:avLst/>
                    </a:prstGeom>
                    <a:ln>
                      <a:solidFill>
                        <a:schemeClr val="tx1"/>
                      </a:solidFill>
                    </a:ln>
                  </pic:spPr>
                </pic:pic>
              </a:graphicData>
            </a:graphic>
          </wp:inline>
        </w:drawing>
      </w:r>
    </w:p>
    <w:p w14:paraId="32A5433E" w14:textId="324E1906" w:rsidR="005235F3" w:rsidRPr="00FB5F8D" w:rsidRDefault="005235F3" w:rsidP="000E0092">
      <w:pPr>
        <w:jc w:val="both"/>
        <w:rPr>
          <w:sz w:val="24"/>
          <w:szCs w:val="24"/>
        </w:rPr>
      </w:pPr>
    </w:p>
    <w:p w14:paraId="7922B65F" w14:textId="60272B51" w:rsidR="00BB2525" w:rsidRPr="00FB5F8D" w:rsidRDefault="00BB2525" w:rsidP="000E0092">
      <w:pPr>
        <w:jc w:val="both"/>
        <w:rPr>
          <w:b/>
          <w:bCs/>
          <w:sz w:val="28"/>
          <w:szCs w:val="28"/>
        </w:rPr>
      </w:pPr>
      <w:r w:rsidRPr="00FB5F8D">
        <w:rPr>
          <w:b/>
          <w:bCs/>
          <w:sz w:val="28"/>
          <w:szCs w:val="28"/>
        </w:rPr>
        <w:t>2.4.2. Connection Method</w:t>
      </w:r>
      <w:r w:rsidR="009C1BA5" w:rsidRPr="00FB5F8D">
        <w:rPr>
          <w:b/>
          <w:bCs/>
          <w:sz w:val="28"/>
          <w:szCs w:val="28"/>
        </w:rPr>
        <w:fldChar w:fldCharType="begin"/>
      </w:r>
      <w:r w:rsidR="009C1BA5" w:rsidRPr="00FB5F8D">
        <w:instrText xml:space="preserve"> XE "</w:instrText>
      </w:r>
      <w:r w:rsidR="009C1BA5" w:rsidRPr="00FB5F8D">
        <w:rPr>
          <w:b/>
          <w:bCs/>
          <w:sz w:val="28"/>
          <w:szCs w:val="28"/>
        </w:rPr>
        <w:instrText>2.4.2. Connection Method</w:instrText>
      </w:r>
      <w:r w:rsidR="009C1BA5" w:rsidRPr="00FB5F8D">
        <w:instrText xml:space="preserve">" </w:instrText>
      </w:r>
      <w:r w:rsidR="009C1BA5" w:rsidRPr="00FB5F8D">
        <w:rPr>
          <w:b/>
          <w:bCs/>
          <w:sz w:val="28"/>
          <w:szCs w:val="28"/>
        </w:rPr>
        <w:fldChar w:fldCharType="end"/>
      </w:r>
    </w:p>
    <w:p w14:paraId="1D3ABE4E" w14:textId="7698F9B4" w:rsidR="00BB2525" w:rsidRPr="00FB5F8D" w:rsidRDefault="00E711E6" w:rsidP="000E0092">
      <w:pPr>
        <w:jc w:val="both"/>
        <w:rPr>
          <w:sz w:val="24"/>
          <w:szCs w:val="24"/>
        </w:rPr>
      </w:pPr>
      <w:r w:rsidRPr="00FB5F8D">
        <w:rPr>
          <w:sz w:val="24"/>
          <w:szCs w:val="24"/>
        </w:rPr>
        <w:t xml:space="preserve">Es importante que escojamos la opción </w:t>
      </w:r>
      <w:hyperlink r:id="rId69" w:anchor=":~:text=The%20connection%20type%20allows%20MySQL,IP%20over%20an%20SSH%20tunnel.&amp;text=In%20addition%20to%20a%20number,a%20number%20of%20specialized%20parameters." w:history="1">
        <w:r w:rsidRPr="00FB5F8D">
          <w:rPr>
            <w:rStyle w:val="Hyperlink"/>
            <w:color w:val="auto"/>
            <w:sz w:val="24"/>
            <w:szCs w:val="24"/>
            <w:u w:val="none"/>
          </w:rPr>
          <w:t>“</w:t>
        </w:r>
        <w:r w:rsidRPr="00FB5F8D">
          <w:rPr>
            <w:rStyle w:val="Hyperlink"/>
            <w:b/>
            <w:bCs/>
            <w:color w:val="auto"/>
            <w:sz w:val="24"/>
            <w:szCs w:val="24"/>
            <w:u w:val="none"/>
          </w:rPr>
          <w:t>Standard TCP/IP over SSH</w:t>
        </w:r>
        <w:r w:rsidRPr="00FB5F8D">
          <w:rPr>
            <w:rStyle w:val="Hyperlink"/>
            <w:color w:val="auto"/>
            <w:sz w:val="24"/>
            <w:szCs w:val="24"/>
            <w:u w:val="none"/>
          </w:rPr>
          <w:t>”</w:t>
        </w:r>
        <w:r w:rsidRPr="00FB5F8D">
          <w:rPr>
            <w:rStyle w:val="Hyperlink"/>
            <mc:AlternateContent>
              <mc:Choice Requires="w16se"/>
              <mc:Fallback>
                <w:rFonts w:ascii="Segoe UI Emoji" w:eastAsia="Segoe UI Emoji" w:hAnsi="Segoe UI Emoji" w:cs="Segoe UI Emoji"/>
              </mc:Fallback>
            </mc:AlternateContent>
            <w:color w:val="auto"/>
            <w:sz w:val="24"/>
            <w:szCs w:val="24"/>
            <w:u w:val="none"/>
          </w:rPr>
          <mc:AlternateContent>
            <mc:Choice Requires="w16se">
              <w16se:symEx w16se:font="Segoe UI Emoji" w16se:char="1F517"/>
            </mc:Choice>
            <mc:Fallback>
              <w:t>🔗</w:t>
            </mc:Fallback>
          </mc:AlternateContent>
        </w:r>
      </w:hyperlink>
      <w:r w:rsidRPr="00FB5F8D">
        <w:rPr>
          <w:sz w:val="24"/>
          <w:szCs w:val="24"/>
        </w:rPr>
        <w:t xml:space="preserve"> en el desplegable que se nos presenta para este campo, ya que así utilizaremos de “</w:t>
      </w:r>
      <w:r w:rsidRPr="00FB5F8D">
        <w:rPr>
          <w:b/>
          <w:bCs/>
          <w:sz w:val="24"/>
          <w:szCs w:val="24"/>
        </w:rPr>
        <w:t>puente</w:t>
      </w:r>
      <w:r w:rsidRPr="00FB5F8D">
        <w:rPr>
          <w:sz w:val="24"/>
          <w:szCs w:val="24"/>
        </w:rPr>
        <w:t xml:space="preserve">” </w:t>
      </w:r>
      <w:r w:rsidRPr="00FB5F8D">
        <w:rPr>
          <w:sz w:val="24"/>
          <w:szCs w:val="24"/>
        </w:rPr>
        <w:lastRenderedPageBreak/>
        <w:t>el protocolo SSH para realizar la conexión con el servidor de bases de datos estando en un equipo externo a la red privada de la misma.</w:t>
      </w:r>
    </w:p>
    <w:p w14:paraId="6A22D436" w14:textId="266AA188" w:rsidR="00E711E6" w:rsidRPr="00FB5F8D" w:rsidRDefault="00DA3A73" w:rsidP="000E0092">
      <w:pPr>
        <w:jc w:val="both"/>
        <w:rPr>
          <w:sz w:val="24"/>
          <w:szCs w:val="24"/>
        </w:rPr>
      </w:pPr>
      <w:r w:rsidRPr="00FB5F8D">
        <w:rPr>
          <w:noProof/>
        </w:rPr>
        <w:drawing>
          <wp:inline distT="0" distB="0" distL="0" distR="0" wp14:anchorId="004DA9C9" wp14:editId="5D6CE0D2">
            <wp:extent cx="2400300" cy="238125"/>
            <wp:effectExtent l="19050" t="19050" r="19050" b="285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00300" cy="238125"/>
                    </a:xfrm>
                    <a:prstGeom prst="rect">
                      <a:avLst/>
                    </a:prstGeom>
                    <a:ln>
                      <a:solidFill>
                        <a:schemeClr val="tx1"/>
                      </a:solidFill>
                    </a:ln>
                  </pic:spPr>
                </pic:pic>
              </a:graphicData>
            </a:graphic>
          </wp:inline>
        </w:drawing>
      </w:r>
    </w:p>
    <w:p w14:paraId="63C398EC" w14:textId="1203F518" w:rsidR="00C44A14" w:rsidRPr="00FB5F8D" w:rsidRDefault="00C44A14" w:rsidP="000E0092">
      <w:pPr>
        <w:jc w:val="both"/>
        <w:rPr>
          <w:sz w:val="24"/>
          <w:szCs w:val="24"/>
        </w:rPr>
      </w:pPr>
    </w:p>
    <w:p w14:paraId="3CDE5ECE" w14:textId="3FA0AA81" w:rsidR="00BA209E" w:rsidRPr="00FB5F8D" w:rsidRDefault="00BA209E" w:rsidP="000E0092">
      <w:pPr>
        <w:jc w:val="both"/>
        <w:rPr>
          <w:b/>
          <w:bCs/>
          <w:sz w:val="28"/>
          <w:szCs w:val="28"/>
        </w:rPr>
      </w:pPr>
      <w:r w:rsidRPr="00FB5F8D">
        <w:rPr>
          <w:b/>
          <w:bCs/>
          <w:sz w:val="28"/>
          <w:szCs w:val="28"/>
        </w:rPr>
        <w:t>2.4.3. SSH Hostname</w:t>
      </w:r>
      <w:r w:rsidR="004B4048" w:rsidRPr="00FB5F8D">
        <w:rPr>
          <w:b/>
          <w:bCs/>
          <w:sz w:val="28"/>
          <w:szCs w:val="28"/>
        </w:rPr>
        <w:fldChar w:fldCharType="begin"/>
      </w:r>
      <w:r w:rsidR="004B4048" w:rsidRPr="00FB5F8D">
        <w:instrText xml:space="preserve"> XE "</w:instrText>
      </w:r>
      <w:r w:rsidR="004B4048" w:rsidRPr="00FB5F8D">
        <w:rPr>
          <w:b/>
          <w:bCs/>
          <w:sz w:val="28"/>
          <w:szCs w:val="28"/>
        </w:rPr>
        <w:instrText>2.4.3. SSH Hostname</w:instrText>
      </w:r>
      <w:r w:rsidR="004B4048" w:rsidRPr="00FB5F8D">
        <w:instrText xml:space="preserve">" </w:instrText>
      </w:r>
      <w:r w:rsidR="004B4048" w:rsidRPr="00FB5F8D">
        <w:rPr>
          <w:b/>
          <w:bCs/>
          <w:sz w:val="28"/>
          <w:szCs w:val="28"/>
        </w:rPr>
        <w:fldChar w:fldCharType="end"/>
      </w:r>
    </w:p>
    <w:p w14:paraId="1474068B" w14:textId="61818F98" w:rsidR="00BA209E" w:rsidRPr="00FB5F8D" w:rsidRDefault="00BA209E" w:rsidP="000E0092">
      <w:pPr>
        <w:jc w:val="both"/>
        <w:rPr>
          <w:sz w:val="24"/>
          <w:szCs w:val="24"/>
        </w:rPr>
      </w:pPr>
      <w:r w:rsidRPr="00FB5F8D">
        <w:rPr>
          <w:sz w:val="24"/>
          <w:szCs w:val="24"/>
        </w:rPr>
        <w:t>Ingresamos la dirección IP pública de nuestra instancia en EC2/AWS.</w:t>
      </w:r>
    </w:p>
    <w:p w14:paraId="426EA12C" w14:textId="430494B1" w:rsidR="00BA209E" w:rsidRPr="00FB5F8D" w:rsidRDefault="00BA209E" w:rsidP="000E0092">
      <w:pPr>
        <w:jc w:val="both"/>
        <w:rPr>
          <w:sz w:val="24"/>
          <w:szCs w:val="24"/>
        </w:rPr>
      </w:pPr>
      <w:r w:rsidRPr="00FB5F8D">
        <w:rPr>
          <w:noProof/>
        </w:rPr>
        <w:drawing>
          <wp:inline distT="0" distB="0" distL="0" distR="0" wp14:anchorId="2DD94D06" wp14:editId="0B52BF04">
            <wp:extent cx="1628775" cy="276225"/>
            <wp:effectExtent l="19050" t="19050" r="28575" b="285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28775" cy="276225"/>
                    </a:xfrm>
                    <a:prstGeom prst="rect">
                      <a:avLst/>
                    </a:prstGeom>
                    <a:ln>
                      <a:solidFill>
                        <a:schemeClr val="tx1"/>
                      </a:solidFill>
                    </a:ln>
                  </pic:spPr>
                </pic:pic>
              </a:graphicData>
            </a:graphic>
          </wp:inline>
        </w:drawing>
      </w:r>
    </w:p>
    <w:p w14:paraId="21C92A49" w14:textId="3D680025" w:rsidR="004B4048" w:rsidRPr="00FB5F8D" w:rsidRDefault="004B4048" w:rsidP="000E0092">
      <w:pPr>
        <w:jc w:val="both"/>
        <w:rPr>
          <w:sz w:val="24"/>
          <w:szCs w:val="24"/>
        </w:rPr>
      </w:pPr>
    </w:p>
    <w:p w14:paraId="59DA6C2C" w14:textId="20758BB2" w:rsidR="004B4048" w:rsidRPr="00FB5F8D" w:rsidRDefault="004B4048" w:rsidP="000E0092">
      <w:pPr>
        <w:jc w:val="both"/>
        <w:rPr>
          <w:b/>
          <w:bCs/>
          <w:sz w:val="28"/>
          <w:szCs w:val="28"/>
        </w:rPr>
      </w:pPr>
      <w:r w:rsidRPr="00FB5F8D">
        <w:rPr>
          <w:b/>
          <w:bCs/>
          <w:sz w:val="28"/>
          <w:szCs w:val="28"/>
        </w:rPr>
        <w:t>2.4.4. SSH Username</w:t>
      </w:r>
      <w:r w:rsidR="00642FB7" w:rsidRPr="00FB5F8D">
        <w:rPr>
          <w:b/>
          <w:bCs/>
          <w:sz w:val="28"/>
          <w:szCs w:val="28"/>
        </w:rPr>
        <w:fldChar w:fldCharType="begin"/>
      </w:r>
      <w:r w:rsidR="00642FB7" w:rsidRPr="00FB5F8D">
        <w:instrText xml:space="preserve"> XE "</w:instrText>
      </w:r>
      <w:r w:rsidR="00642FB7" w:rsidRPr="00FB5F8D">
        <w:rPr>
          <w:b/>
          <w:bCs/>
          <w:sz w:val="28"/>
          <w:szCs w:val="28"/>
        </w:rPr>
        <w:instrText>2.4.4. SSH Username</w:instrText>
      </w:r>
      <w:r w:rsidR="00642FB7" w:rsidRPr="00FB5F8D">
        <w:instrText xml:space="preserve">" </w:instrText>
      </w:r>
      <w:r w:rsidR="00642FB7" w:rsidRPr="00FB5F8D">
        <w:rPr>
          <w:b/>
          <w:bCs/>
          <w:sz w:val="28"/>
          <w:szCs w:val="28"/>
        </w:rPr>
        <w:fldChar w:fldCharType="end"/>
      </w:r>
    </w:p>
    <w:p w14:paraId="12371085" w14:textId="03162FE5" w:rsidR="004B4048" w:rsidRPr="00FB5F8D" w:rsidRDefault="001224AE" w:rsidP="000E0092">
      <w:pPr>
        <w:jc w:val="both"/>
        <w:rPr>
          <w:sz w:val="24"/>
          <w:szCs w:val="24"/>
        </w:rPr>
      </w:pPr>
      <w:r w:rsidRPr="00FB5F8D">
        <w:rPr>
          <w:sz w:val="24"/>
          <w:szCs w:val="24"/>
        </w:rPr>
        <w:t>Utilizaremos el usuario “</w:t>
      </w:r>
      <w:r w:rsidRPr="00FB5F8D">
        <w:rPr>
          <w:b/>
          <w:bCs/>
          <w:sz w:val="24"/>
          <w:szCs w:val="24"/>
        </w:rPr>
        <w:t>ubuntu</w:t>
      </w:r>
      <w:r w:rsidRPr="00FB5F8D">
        <w:rPr>
          <w:sz w:val="24"/>
          <w:szCs w:val="24"/>
        </w:rPr>
        <w:t>”, el mismo que utilizamos para las conexiones por SSH normales.</w:t>
      </w:r>
    </w:p>
    <w:p w14:paraId="0538181F" w14:textId="79C12128" w:rsidR="001224AE" w:rsidRPr="00FB5F8D" w:rsidRDefault="00C75A44" w:rsidP="000E0092">
      <w:pPr>
        <w:jc w:val="both"/>
        <w:rPr>
          <w:sz w:val="24"/>
          <w:szCs w:val="24"/>
        </w:rPr>
      </w:pPr>
      <w:r w:rsidRPr="00FB5F8D">
        <w:rPr>
          <w:noProof/>
        </w:rPr>
        <w:drawing>
          <wp:inline distT="0" distB="0" distL="0" distR="0" wp14:anchorId="639739F0" wp14:editId="7DDF4759">
            <wp:extent cx="1352550" cy="323850"/>
            <wp:effectExtent l="19050" t="19050" r="19050"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352550" cy="323850"/>
                    </a:xfrm>
                    <a:prstGeom prst="rect">
                      <a:avLst/>
                    </a:prstGeom>
                    <a:ln>
                      <a:solidFill>
                        <a:schemeClr val="tx1"/>
                      </a:solidFill>
                    </a:ln>
                  </pic:spPr>
                </pic:pic>
              </a:graphicData>
            </a:graphic>
          </wp:inline>
        </w:drawing>
      </w:r>
    </w:p>
    <w:p w14:paraId="75230DEA" w14:textId="3FA1CB17" w:rsidR="00C75A44" w:rsidRPr="00FB5F8D" w:rsidRDefault="00C75A44" w:rsidP="000E0092">
      <w:pPr>
        <w:jc w:val="both"/>
        <w:rPr>
          <w:sz w:val="24"/>
          <w:szCs w:val="24"/>
        </w:rPr>
      </w:pPr>
    </w:p>
    <w:p w14:paraId="3CF916A9" w14:textId="5969C080" w:rsidR="008E5CFA" w:rsidRPr="00FB5F8D" w:rsidRDefault="008E5CFA" w:rsidP="000E0092">
      <w:pPr>
        <w:jc w:val="both"/>
        <w:rPr>
          <w:b/>
          <w:bCs/>
          <w:sz w:val="28"/>
          <w:szCs w:val="28"/>
        </w:rPr>
      </w:pPr>
      <w:r w:rsidRPr="00FB5F8D">
        <w:rPr>
          <w:b/>
          <w:bCs/>
          <w:sz w:val="28"/>
          <w:szCs w:val="28"/>
        </w:rPr>
        <w:t>2.4.5. SSH Key File</w:t>
      </w:r>
      <w:r w:rsidR="00C86DC4" w:rsidRPr="00FB5F8D">
        <w:rPr>
          <w:b/>
          <w:bCs/>
          <w:sz w:val="28"/>
          <w:szCs w:val="28"/>
        </w:rPr>
        <w:fldChar w:fldCharType="begin"/>
      </w:r>
      <w:r w:rsidR="00C86DC4" w:rsidRPr="00FB5F8D">
        <w:instrText xml:space="preserve"> XE "</w:instrText>
      </w:r>
      <w:r w:rsidR="00C86DC4" w:rsidRPr="00FB5F8D">
        <w:rPr>
          <w:b/>
          <w:bCs/>
          <w:sz w:val="28"/>
          <w:szCs w:val="28"/>
        </w:rPr>
        <w:instrText>2.4.5. SSH Key File</w:instrText>
      </w:r>
      <w:r w:rsidR="00C86DC4" w:rsidRPr="00FB5F8D">
        <w:instrText xml:space="preserve">" </w:instrText>
      </w:r>
      <w:r w:rsidR="00C86DC4" w:rsidRPr="00FB5F8D">
        <w:rPr>
          <w:b/>
          <w:bCs/>
          <w:sz w:val="28"/>
          <w:szCs w:val="28"/>
        </w:rPr>
        <w:fldChar w:fldCharType="end"/>
      </w:r>
    </w:p>
    <w:p w14:paraId="3DC2B9B8" w14:textId="1C4B8074" w:rsidR="008E5CFA" w:rsidRPr="00FB5F8D" w:rsidRDefault="00C86DC4" w:rsidP="000E0092">
      <w:pPr>
        <w:jc w:val="both"/>
        <w:rPr>
          <w:sz w:val="24"/>
          <w:szCs w:val="24"/>
        </w:rPr>
      </w:pPr>
      <w:r w:rsidRPr="00FB5F8D">
        <w:rPr>
          <w:sz w:val="24"/>
          <w:szCs w:val="24"/>
        </w:rPr>
        <w:t xml:space="preserve">Seleccionamos el archivo de </w:t>
      </w:r>
      <w:r w:rsidRPr="00FB5F8D">
        <w:rPr>
          <w:b/>
          <w:bCs/>
          <w:sz w:val="24"/>
          <w:szCs w:val="24"/>
        </w:rPr>
        <w:t>vockey</w:t>
      </w:r>
      <w:r w:rsidRPr="00FB5F8D">
        <w:rPr>
          <w:sz w:val="24"/>
          <w:szCs w:val="24"/>
        </w:rPr>
        <w:t xml:space="preserve"> de nuestra cuenta de AWS que hemos descargado en anteriores prácticas. Necesitamos el archivo con extensión “</w:t>
      </w:r>
      <w:r w:rsidRPr="00FB5F8D">
        <w:rPr>
          <w:b/>
          <w:bCs/>
          <w:sz w:val="24"/>
          <w:szCs w:val="24"/>
        </w:rPr>
        <w:t>.pem</w:t>
      </w:r>
      <w:r w:rsidRPr="00FB5F8D">
        <w:rPr>
          <w:sz w:val="24"/>
          <w:szCs w:val="24"/>
        </w:rPr>
        <w:t>”.</w:t>
      </w:r>
    </w:p>
    <w:p w14:paraId="178BB085" w14:textId="1924C2C5" w:rsidR="00931292" w:rsidRPr="00FB5F8D" w:rsidRDefault="00E70CD6" w:rsidP="000E0092">
      <w:pPr>
        <w:jc w:val="both"/>
        <w:rPr>
          <w:sz w:val="24"/>
          <w:szCs w:val="24"/>
        </w:rPr>
      </w:pPr>
      <w:r w:rsidRPr="00FB5F8D">
        <w:rPr>
          <w:noProof/>
        </w:rPr>
        <w:drawing>
          <wp:inline distT="0" distB="0" distL="0" distR="0" wp14:anchorId="1B78C5E9" wp14:editId="3482CDFA">
            <wp:extent cx="4238625" cy="323850"/>
            <wp:effectExtent l="19050" t="19050" r="28575"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38625" cy="323850"/>
                    </a:xfrm>
                    <a:prstGeom prst="rect">
                      <a:avLst/>
                    </a:prstGeom>
                    <a:ln>
                      <a:solidFill>
                        <a:schemeClr val="tx1"/>
                      </a:solidFill>
                    </a:ln>
                  </pic:spPr>
                </pic:pic>
              </a:graphicData>
            </a:graphic>
          </wp:inline>
        </w:drawing>
      </w:r>
    </w:p>
    <w:p w14:paraId="3250B5F7" w14:textId="5D61999F" w:rsidR="00E70CD6" w:rsidRPr="00FB5F8D" w:rsidRDefault="00E70CD6" w:rsidP="000E0092">
      <w:pPr>
        <w:jc w:val="both"/>
        <w:rPr>
          <w:sz w:val="24"/>
          <w:szCs w:val="24"/>
        </w:rPr>
      </w:pPr>
    </w:p>
    <w:p w14:paraId="044F6140" w14:textId="6FB60A5B" w:rsidR="00E70CD6" w:rsidRPr="00FB5F8D" w:rsidRDefault="00E70CD6" w:rsidP="000E0092">
      <w:pPr>
        <w:jc w:val="both"/>
        <w:rPr>
          <w:b/>
          <w:bCs/>
          <w:sz w:val="28"/>
          <w:szCs w:val="28"/>
        </w:rPr>
      </w:pPr>
      <w:r w:rsidRPr="00FB5F8D">
        <w:rPr>
          <w:b/>
          <w:bCs/>
          <w:sz w:val="28"/>
          <w:szCs w:val="28"/>
        </w:rPr>
        <w:t>2.4.6. MySQL Hostname</w:t>
      </w:r>
      <w:r w:rsidR="00642FB7" w:rsidRPr="00FB5F8D">
        <w:rPr>
          <w:b/>
          <w:bCs/>
          <w:sz w:val="28"/>
          <w:szCs w:val="28"/>
        </w:rPr>
        <w:fldChar w:fldCharType="begin"/>
      </w:r>
      <w:r w:rsidR="00642FB7" w:rsidRPr="00FB5F8D">
        <w:instrText xml:space="preserve"> XE "</w:instrText>
      </w:r>
      <w:r w:rsidR="00642FB7" w:rsidRPr="00FB5F8D">
        <w:rPr>
          <w:b/>
          <w:bCs/>
          <w:sz w:val="28"/>
          <w:szCs w:val="28"/>
        </w:rPr>
        <w:instrText>2.4.6. MySQL Hostname</w:instrText>
      </w:r>
      <w:r w:rsidR="00642FB7" w:rsidRPr="00FB5F8D">
        <w:instrText xml:space="preserve">" </w:instrText>
      </w:r>
      <w:r w:rsidR="00642FB7" w:rsidRPr="00FB5F8D">
        <w:rPr>
          <w:b/>
          <w:bCs/>
          <w:sz w:val="28"/>
          <w:szCs w:val="28"/>
        </w:rPr>
        <w:fldChar w:fldCharType="end"/>
      </w:r>
    </w:p>
    <w:p w14:paraId="0751546D" w14:textId="77D5E542" w:rsidR="00E70CD6" w:rsidRPr="00FB5F8D" w:rsidRDefault="00E70CD6" w:rsidP="000E0092">
      <w:pPr>
        <w:jc w:val="both"/>
        <w:rPr>
          <w:sz w:val="24"/>
          <w:szCs w:val="24"/>
        </w:rPr>
      </w:pPr>
      <w:r w:rsidRPr="00FB5F8D">
        <w:rPr>
          <w:sz w:val="24"/>
          <w:szCs w:val="24"/>
        </w:rPr>
        <w:t>En este campo debemos introducir el punto de enlace que obtuvimos anteriormente desde el resumen de la nueva RDS creada (hace las veces de hostname de una instancia, pero para un servidor de bases de datos).</w:t>
      </w:r>
    </w:p>
    <w:p w14:paraId="63C91CAB" w14:textId="37DCB720" w:rsidR="00551E6D" w:rsidRPr="00FB5F8D" w:rsidRDefault="003C4379" w:rsidP="000E0092">
      <w:pPr>
        <w:jc w:val="both"/>
        <w:rPr>
          <w:sz w:val="24"/>
          <w:szCs w:val="24"/>
        </w:rPr>
      </w:pPr>
      <w:r w:rsidRPr="00FB5F8D">
        <w:rPr>
          <w:noProof/>
        </w:rPr>
        <w:drawing>
          <wp:inline distT="0" distB="0" distL="0" distR="0" wp14:anchorId="5C0DCC87" wp14:editId="33FE24F6">
            <wp:extent cx="3724275" cy="304800"/>
            <wp:effectExtent l="19050" t="19050" r="28575"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24275" cy="304800"/>
                    </a:xfrm>
                    <a:prstGeom prst="rect">
                      <a:avLst/>
                    </a:prstGeom>
                    <a:ln>
                      <a:solidFill>
                        <a:schemeClr val="tx1"/>
                      </a:solidFill>
                    </a:ln>
                  </pic:spPr>
                </pic:pic>
              </a:graphicData>
            </a:graphic>
          </wp:inline>
        </w:drawing>
      </w:r>
    </w:p>
    <w:p w14:paraId="296A2496" w14:textId="4F3F0A25" w:rsidR="003C4379" w:rsidRPr="00FB5F8D" w:rsidRDefault="003C4379" w:rsidP="000E0092">
      <w:pPr>
        <w:jc w:val="both"/>
        <w:rPr>
          <w:sz w:val="24"/>
          <w:szCs w:val="24"/>
        </w:rPr>
      </w:pPr>
    </w:p>
    <w:p w14:paraId="4074FEF7" w14:textId="7111CFE2" w:rsidR="00EE3FF5" w:rsidRPr="00FB5F8D" w:rsidRDefault="00EE3FF5" w:rsidP="000E0092">
      <w:pPr>
        <w:jc w:val="both"/>
        <w:rPr>
          <w:b/>
          <w:bCs/>
          <w:sz w:val="28"/>
          <w:szCs w:val="28"/>
        </w:rPr>
      </w:pPr>
      <w:r w:rsidRPr="00FB5F8D">
        <w:rPr>
          <w:b/>
          <w:bCs/>
          <w:sz w:val="28"/>
          <w:szCs w:val="28"/>
        </w:rPr>
        <w:t>2.4.7. MySQL Server Port</w:t>
      </w:r>
      <w:r w:rsidR="00642FB7" w:rsidRPr="00FB5F8D">
        <w:rPr>
          <w:b/>
          <w:bCs/>
          <w:sz w:val="28"/>
          <w:szCs w:val="28"/>
        </w:rPr>
        <w:fldChar w:fldCharType="begin"/>
      </w:r>
      <w:r w:rsidR="00642FB7" w:rsidRPr="00FB5F8D">
        <w:instrText xml:space="preserve"> XE "</w:instrText>
      </w:r>
      <w:r w:rsidR="00642FB7" w:rsidRPr="00FB5F8D">
        <w:rPr>
          <w:b/>
          <w:bCs/>
          <w:sz w:val="28"/>
          <w:szCs w:val="28"/>
        </w:rPr>
        <w:instrText>2.4.7. MySQL Server Port</w:instrText>
      </w:r>
      <w:r w:rsidR="00642FB7" w:rsidRPr="00FB5F8D">
        <w:instrText xml:space="preserve">" </w:instrText>
      </w:r>
      <w:r w:rsidR="00642FB7" w:rsidRPr="00FB5F8D">
        <w:rPr>
          <w:b/>
          <w:bCs/>
          <w:sz w:val="28"/>
          <w:szCs w:val="28"/>
        </w:rPr>
        <w:fldChar w:fldCharType="end"/>
      </w:r>
    </w:p>
    <w:p w14:paraId="2165AE24" w14:textId="030149EE" w:rsidR="00EE3FF5" w:rsidRPr="00FB5F8D" w:rsidRDefault="00EE3FF5" w:rsidP="000E0092">
      <w:pPr>
        <w:jc w:val="both"/>
        <w:rPr>
          <w:sz w:val="24"/>
          <w:szCs w:val="24"/>
        </w:rPr>
      </w:pPr>
      <w:r w:rsidRPr="00FB5F8D">
        <w:rPr>
          <w:sz w:val="24"/>
          <w:szCs w:val="24"/>
        </w:rPr>
        <w:t xml:space="preserve">Lo dejaremos en el predeterminado: </w:t>
      </w:r>
      <w:r w:rsidRPr="00FB5F8D">
        <w:rPr>
          <w:b/>
          <w:bCs/>
          <w:sz w:val="24"/>
          <w:szCs w:val="24"/>
        </w:rPr>
        <w:t>3306</w:t>
      </w:r>
      <w:r w:rsidRPr="00FB5F8D">
        <w:rPr>
          <w:sz w:val="24"/>
          <w:szCs w:val="24"/>
        </w:rPr>
        <w:t>, ya que es el que está utilizando nuestro servidor RDS.</w:t>
      </w:r>
    </w:p>
    <w:p w14:paraId="637DD18D" w14:textId="1497F385" w:rsidR="00EE3FF5" w:rsidRPr="00FB5F8D" w:rsidRDefault="00687E06" w:rsidP="000E0092">
      <w:pPr>
        <w:jc w:val="both"/>
        <w:rPr>
          <w:b/>
          <w:bCs/>
          <w:sz w:val="28"/>
          <w:szCs w:val="28"/>
        </w:rPr>
      </w:pPr>
      <w:r w:rsidRPr="00FB5F8D">
        <w:rPr>
          <w:b/>
          <w:bCs/>
          <w:sz w:val="28"/>
          <w:szCs w:val="28"/>
        </w:rPr>
        <w:lastRenderedPageBreak/>
        <w:t>2.4.8. Username</w:t>
      </w:r>
      <w:r w:rsidR="00642FB7" w:rsidRPr="00FB5F8D">
        <w:rPr>
          <w:b/>
          <w:bCs/>
          <w:sz w:val="28"/>
          <w:szCs w:val="28"/>
        </w:rPr>
        <w:fldChar w:fldCharType="begin"/>
      </w:r>
      <w:r w:rsidR="00642FB7" w:rsidRPr="00FB5F8D">
        <w:instrText xml:space="preserve"> XE "</w:instrText>
      </w:r>
      <w:r w:rsidR="00642FB7" w:rsidRPr="00FB5F8D">
        <w:rPr>
          <w:b/>
          <w:bCs/>
          <w:sz w:val="28"/>
          <w:szCs w:val="28"/>
        </w:rPr>
        <w:instrText>2.4.8. Username</w:instrText>
      </w:r>
      <w:r w:rsidR="00642FB7" w:rsidRPr="00FB5F8D">
        <w:instrText xml:space="preserve">" </w:instrText>
      </w:r>
      <w:r w:rsidR="00642FB7" w:rsidRPr="00FB5F8D">
        <w:rPr>
          <w:b/>
          <w:bCs/>
          <w:sz w:val="28"/>
          <w:szCs w:val="28"/>
        </w:rPr>
        <w:fldChar w:fldCharType="end"/>
      </w:r>
    </w:p>
    <w:p w14:paraId="1FC37B22" w14:textId="6BCEFF8B" w:rsidR="00687E06" w:rsidRPr="00FB5F8D" w:rsidRDefault="00687E06" w:rsidP="000E0092">
      <w:pPr>
        <w:jc w:val="both"/>
        <w:rPr>
          <w:sz w:val="24"/>
          <w:szCs w:val="24"/>
        </w:rPr>
      </w:pPr>
      <w:r w:rsidRPr="00FB5F8D">
        <w:rPr>
          <w:sz w:val="24"/>
          <w:szCs w:val="24"/>
        </w:rPr>
        <w:t>Escogemos el usuario “</w:t>
      </w:r>
      <w:r w:rsidRPr="00FB5F8D">
        <w:rPr>
          <w:b/>
          <w:bCs/>
          <w:sz w:val="24"/>
          <w:szCs w:val="24"/>
        </w:rPr>
        <w:t>admin</w:t>
      </w:r>
      <w:r w:rsidRPr="00FB5F8D">
        <w:rPr>
          <w:sz w:val="24"/>
          <w:szCs w:val="24"/>
        </w:rPr>
        <w:t>”, que es el usuario administrador de nuestro servidor, ya que lo necesitaremos para crear una tabla más adelante.</w:t>
      </w:r>
    </w:p>
    <w:p w14:paraId="7F2E6D0E" w14:textId="4C28E9B3" w:rsidR="00687E06" w:rsidRPr="00FB5F8D" w:rsidRDefault="000F291D" w:rsidP="000E0092">
      <w:pPr>
        <w:jc w:val="both"/>
        <w:rPr>
          <w:sz w:val="24"/>
          <w:szCs w:val="24"/>
        </w:rPr>
      </w:pPr>
      <w:r w:rsidRPr="00FB5F8D">
        <w:rPr>
          <w:noProof/>
        </w:rPr>
        <w:drawing>
          <wp:inline distT="0" distB="0" distL="0" distR="0" wp14:anchorId="3F5A392D" wp14:editId="246E13B3">
            <wp:extent cx="1095375" cy="266700"/>
            <wp:effectExtent l="19050" t="19050" r="2857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095375" cy="266700"/>
                    </a:xfrm>
                    <a:prstGeom prst="rect">
                      <a:avLst/>
                    </a:prstGeom>
                    <a:ln>
                      <a:solidFill>
                        <a:schemeClr val="tx1"/>
                      </a:solidFill>
                    </a:ln>
                  </pic:spPr>
                </pic:pic>
              </a:graphicData>
            </a:graphic>
          </wp:inline>
        </w:drawing>
      </w:r>
    </w:p>
    <w:p w14:paraId="589A65A5" w14:textId="17AF385D" w:rsidR="000973AF" w:rsidRPr="00FB5F8D" w:rsidRDefault="000973AF" w:rsidP="000E0092">
      <w:pPr>
        <w:jc w:val="both"/>
        <w:rPr>
          <w:sz w:val="24"/>
          <w:szCs w:val="24"/>
        </w:rPr>
      </w:pPr>
    </w:p>
    <w:p w14:paraId="3811F69E" w14:textId="36A57909" w:rsidR="00CF766A" w:rsidRPr="00FB5F8D" w:rsidRDefault="00CF766A" w:rsidP="000E0092">
      <w:pPr>
        <w:jc w:val="both"/>
        <w:rPr>
          <w:b/>
          <w:bCs/>
          <w:sz w:val="28"/>
          <w:szCs w:val="28"/>
        </w:rPr>
      </w:pPr>
      <w:r w:rsidRPr="00FB5F8D">
        <w:rPr>
          <w:b/>
          <w:bCs/>
          <w:sz w:val="28"/>
          <w:szCs w:val="28"/>
        </w:rPr>
        <w:t>2.4.9. Password</w:t>
      </w:r>
      <w:r w:rsidRPr="00FB5F8D">
        <w:rPr>
          <w:b/>
          <w:bCs/>
          <w:sz w:val="28"/>
          <w:szCs w:val="28"/>
        </w:rPr>
        <w:fldChar w:fldCharType="begin"/>
      </w:r>
      <w:r w:rsidRPr="00FB5F8D">
        <w:instrText xml:space="preserve"> XE "</w:instrText>
      </w:r>
      <w:r w:rsidRPr="00FB5F8D">
        <w:rPr>
          <w:b/>
          <w:bCs/>
          <w:sz w:val="28"/>
          <w:szCs w:val="28"/>
        </w:rPr>
        <w:instrText>2.4.9. Password</w:instrText>
      </w:r>
      <w:r w:rsidRPr="00FB5F8D">
        <w:instrText xml:space="preserve">" </w:instrText>
      </w:r>
      <w:r w:rsidRPr="00FB5F8D">
        <w:rPr>
          <w:b/>
          <w:bCs/>
          <w:sz w:val="28"/>
          <w:szCs w:val="28"/>
        </w:rPr>
        <w:fldChar w:fldCharType="end"/>
      </w:r>
    </w:p>
    <w:p w14:paraId="659BC4FE" w14:textId="10DB0BEF" w:rsidR="00CF766A" w:rsidRPr="00FB5F8D" w:rsidRDefault="00230163" w:rsidP="000E0092">
      <w:pPr>
        <w:jc w:val="both"/>
        <w:rPr>
          <w:sz w:val="24"/>
          <w:szCs w:val="24"/>
        </w:rPr>
      </w:pPr>
      <w:r w:rsidRPr="00FB5F8D">
        <w:rPr>
          <w:sz w:val="24"/>
          <w:szCs w:val="24"/>
        </w:rPr>
        <w:t>Clicamos en el botón “</w:t>
      </w:r>
      <w:r w:rsidRPr="00FB5F8D">
        <w:rPr>
          <w:b/>
          <w:bCs/>
          <w:sz w:val="24"/>
          <w:szCs w:val="24"/>
        </w:rPr>
        <w:t>Store in Vault…</w:t>
      </w:r>
      <w:r w:rsidRPr="00FB5F8D">
        <w:rPr>
          <w:sz w:val="24"/>
          <w:szCs w:val="24"/>
        </w:rPr>
        <w:t>” para escribir la contraseña que configuramos para el usuario administrador del RDS en el proceso de creación de la misma.</w:t>
      </w:r>
    </w:p>
    <w:p w14:paraId="3E65901D" w14:textId="13B4927B" w:rsidR="001030A9" w:rsidRPr="00FB5F8D" w:rsidRDefault="002429D9" w:rsidP="000E0092">
      <w:pPr>
        <w:jc w:val="both"/>
        <w:rPr>
          <w:sz w:val="24"/>
          <w:szCs w:val="24"/>
        </w:rPr>
      </w:pPr>
      <w:r w:rsidRPr="00FB5F8D">
        <w:rPr>
          <w:noProof/>
        </w:rPr>
        <w:drawing>
          <wp:inline distT="0" distB="0" distL="0" distR="0" wp14:anchorId="68B86756" wp14:editId="26A28049">
            <wp:extent cx="5400040" cy="1662430"/>
            <wp:effectExtent l="19050" t="19050" r="10160" b="139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1662430"/>
                    </a:xfrm>
                    <a:prstGeom prst="rect">
                      <a:avLst/>
                    </a:prstGeom>
                    <a:ln>
                      <a:solidFill>
                        <a:schemeClr val="tx1"/>
                      </a:solidFill>
                    </a:ln>
                  </pic:spPr>
                </pic:pic>
              </a:graphicData>
            </a:graphic>
          </wp:inline>
        </w:drawing>
      </w:r>
    </w:p>
    <w:p w14:paraId="11643ED2" w14:textId="00CE9E27" w:rsidR="00CB0FD2" w:rsidRPr="00FB5F8D" w:rsidRDefault="00CB0FD2" w:rsidP="000E0092">
      <w:pPr>
        <w:jc w:val="both"/>
        <w:rPr>
          <w:sz w:val="24"/>
          <w:szCs w:val="24"/>
        </w:rPr>
      </w:pPr>
    </w:p>
    <w:p w14:paraId="1195FCBC" w14:textId="6B82BCC3" w:rsidR="00AB7948" w:rsidRPr="00FB5F8D" w:rsidRDefault="00AB7948" w:rsidP="000E0092">
      <w:pPr>
        <w:jc w:val="both"/>
        <w:rPr>
          <w:sz w:val="24"/>
          <w:szCs w:val="24"/>
        </w:rPr>
      </w:pPr>
      <w:r w:rsidRPr="00FB5F8D">
        <w:rPr>
          <w:sz w:val="24"/>
          <w:szCs w:val="24"/>
        </w:rPr>
        <w:t>Hacemos clic en “</w:t>
      </w:r>
      <w:r w:rsidRPr="00FB5F8D">
        <w:rPr>
          <w:b/>
          <w:bCs/>
          <w:sz w:val="24"/>
          <w:szCs w:val="24"/>
        </w:rPr>
        <w:t>OK</w:t>
      </w:r>
      <w:r w:rsidRPr="00FB5F8D">
        <w:rPr>
          <w:sz w:val="24"/>
          <w:szCs w:val="24"/>
        </w:rPr>
        <w:t>” y se nos muestra el nuevo perfil de conexión en el panel de control de MySQL Workbench.</w:t>
      </w:r>
    </w:p>
    <w:p w14:paraId="11907D41" w14:textId="0BEC93C2" w:rsidR="00773ED6" w:rsidRPr="00FB5F8D" w:rsidRDefault="00773ED6" w:rsidP="000E0092">
      <w:pPr>
        <w:jc w:val="both"/>
        <w:rPr>
          <w:sz w:val="24"/>
          <w:szCs w:val="24"/>
        </w:rPr>
      </w:pPr>
      <w:r w:rsidRPr="00FB5F8D">
        <w:rPr>
          <w:noProof/>
        </w:rPr>
        <w:drawing>
          <wp:inline distT="0" distB="0" distL="0" distR="0" wp14:anchorId="7943C5A2" wp14:editId="1F43ED1F">
            <wp:extent cx="2428875" cy="1019175"/>
            <wp:effectExtent l="19050" t="19050" r="28575" b="285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28875" cy="1019175"/>
                    </a:xfrm>
                    <a:prstGeom prst="rect">
                      <a:avLst/>
                    </a:prstGeom>
                    <a:ln>
                      <a:solidFill>
                        <a:schemeClr val="tx1"/>
                      </a:solidFill>
                    </a:ln>
                  </pic:spPr>
                </pic:pic>
              </a:graphicData>
            </a:graphic>
          </wp:inline>
        </w:drawing>
      </w:r>
    </w:p>
    <w:p w14:paraId="675F228E" w14:textId="5C65FBF1" w:rsidR="00EE4136" w:rsidRPr="00FB5F8D" w:rsidRDefault="00EE4136" w:rsidP="000E0092">
      <w:pPr>
        <w:jc w:val="both"/>
        <w:rPr>
          <w:sz w:val="24"/>
          <w:szCs w:val="24"/>
        </w:rPr>
      </w:pPr>
      <w:r w:rsidRPr="00FB5F8D">
        <w:rPr>
          <w:sz w:val="24"/>
          <w:szCs w:val="24"/>
        </w:rPr>
        <w:t xml:space="preserve">Hacemos clic en él (puede que se muestre un error de </w:t>
      </w:r>
      <w:r w:rsidRPr="00FB5F8D">
        <w:rPr>
          <w:b/>
          <w:bCs/>
          <w:sz w:val="24"/>
          <w:szCs w:val="24"/>
        </w:rPr>
        <w:t>fingerprint</w:t>
      </w:r>
      <w:r w:rsidRPr="00FB5F8D">
        <w:rPr>
          <w:sz w:val="24"/>
          <w:szCs w:val="24"/>
        </w:rPr>
        <w:t>, pero enseguida se realiza la conexión sin problema) y entramos al editor una vez la conexión se completa.</w:t>
      </w:r>
    </w:p>
    <w:p w14:paraId="4F7F3C31" w14:textId="39695681" w:rsidR="00EE4136" w:rsidRPr="00FB5F8D" w:rsidRDefault="001269EF" w:rsidP="000E0092">
      <w:pPr>
        <w:jc w:val="both"/>
        <w:rPr>
          <w:sz w:val="24"/>
          <w:szCs w:val="24"/>
        </w:rPr>
      </w:pPr>
      <w:r w:rsidRPr="00FB5F8D">
        <w:rPr>
          <w:noProof/>
        </w:rPr>
        <w:lastRenderedPageBreak/>
        <w:drawing>
          <wp:inline distT="0" distB="0" distL="0" distR="0" wp14:anchorId="797C3632" wp14:editId="155D5A99">
            <wp:extent cx="5400040" cy="2902585"/>
            <wp:effectExtent l="19050" t="19050" r="10160" b="1206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2902585"/>
                    </a:xfrm>
                    <a:prstGeom prst="rect">
                      <a:avLst/>
                    </a:prstGeom>
                    <a:ln>
                      <a:solidFill>
                        <a:schemeClr val="tx1"/>
                      </a:solidFill>
                    </a:ln>
                  </pic:spPr>
                </pic:pic>
              </a:graphicData>
            </a:graphic>
          </wp:inline>
        </w:drawing>
      </w:r>
    </w:p>
    <w:p w14:paraId="1928722D" w14:textId="32EC5F71" w:rsidR="001269EF" w:rsidRPr="00FB5F8D" w:rsidRDefault="001269EF" w:rsidP="000E0092">
      <w:pPr>
        <w:jc w:val="both"/>
        <w:rPr>
          <w:sz w:val="24"/>
          <w:szCs w:val="24"/>
        </w:rPr>
      </w:pPr>
    </w:p>
    <w:p w14:paraId="311648D2" w14:textId="27C1BE7B" w:rsidR="006E00BE" w:rsidRPr="00FB5F8D" w:rsidRDefault="006E00BE" w:rsidP="000E0092">
      <w:pPr>
        <w:jc w:val="both"/>
        <w:rPr>
          <w:b/>
          <w:bCs/>
          <w:sz w:val="32"/>
          <w:szCs w:val="32"/>
        </w:rPr>
      </w:pPr>
      <w:r w:rsidRPr="00FB5F8D">
        <w:rPr>
          <w:b/>
          <w:bCs/>
          <w:sz w:val="32"/>
          <w:szCs w:val="32"/>
        </w:rPr>
        <w:t>2.5. Creación de la tabla “users”</w:t>
      </w:r>
      <w:r w:rsidR="004C1C51" w:rsidRPr="00FB5F8D">
        <w:rPr>
          <w:b/>
          <w:bCs/>
          <w:sz w:val="32"/>
          <w:szCs w:val="32"/>
        </w:rPr>
        <w:fldChar w:fldCharType="begin"/>
      </w:r>
      <w:r w:rsidR="004C1C51" w:rsidRPr="00FB5F8D">
        <w:instrText xml:space="preserve"> XE "</w:instrText>
      </w:r>
      <w:r w:rsidR="004C1C51" w:rsidRPr="00FB5F8D">
        <w:rPr>
          <w:b/>
          <w:bCs/>
          <w:sz w:val="32"/>
          <w:szCs w:val="32"/>
        </w:rPr>
        <w:instrText xml:space="preserve">2.5. Creación de la tabla </w:instrText>
      </w:r>
      <w:r w:rsidR="004C1C51" w:rsidRPr="00FB5F8D">
        <w:rPr>
          <w:sz w:val="20"/>
          <w:szCs w:val="20"/>
        </w:rPr>
        <w:instrText>\</w:instrText>
      </w:r>
      <w:r w:rsidR="004C1C51" w:rsidRPr="00FB5F8D">
        <w:rPr>
          <w:b/>
          <w:bCs/>
          <w:sz w:val="32"/>
          <w:szCs w:val="32"/>
        </w:rPr>
        <w:instrText>“users</w:instrText>
      </w:r>
      <w:r w:rsidR="004C1C51" w:rsidRPr="00FB5F8D">
        <w:rPr>
          <w:sz w:val="20"/>
          <w:szCs w:val="20"/>
        </w:rPr>
        <w:instrText>\</w:instrText>
      </w:r>
      <w:r w:rsidR="004C1C51" w:rsidRPr="00FB5F8D">
        <w:rPr>
          <w:b/>
          <w:bCs/>
          <w:sz w:val="32"/>
          <w:szCs w:val="32"/>
        </w:rPr>
        <w:instrText>”</w:instrText>
      </w:r>
      <w:r w:rsidR="004C1C51" w:rsidRPr="00FB5F8D">
        <w:instrText xml:space="preserve">" </w:instrText>
      </w:r>
      <w:r w:rsidR="004C1C51" w:rsidRPr="00FB5F8D">
        <w:rPr>
          <w:b/>
          <w:bCs/>
          <w:sz w:val="32"/>
          <w:szCs w:val="32"/>
        </w:rPr>
        <w:fldChar w:fldCharType="end"/>
      </w:r>
    </w:p>
    <w:p w14:paraId="2E0850E6" w14:textId="295260E3" w:rsidR="006E00BE" w:rsidRPr="00FB5F8D" w:rsidRDefault="002C7AFA" w:rsidP="000E0092">
      <w:pPr>
        <w:jc w:val="both"/>
        <w:rPr>
          <w:sz w:val="24"/>
          <w:szCs w:val="24"/>
        </w:rPr>
      </w:pPr>
      <w:r w:rsidRPr="00FB5F8D">
        <w:rPr>
          <w:sz w:val="24"/>
          <w:szCs w:val="24"/>
        </w:rPr>
        <w:t>Para terminar, crearemos la tabla “</w:t>
      </w:r>
      <w:r w:rsidRPr="00FB5F8D">
        <w:rPr>
          <w:b/>
          <w:bCs/>
          <w:sz w:val="24"/>
          <w:szCs w:val="24"/>
        </w:rPr>
        <w:t>users</w:t>
      </w:r>
      <w:r w:rsidRPr="00FB5F8D">
        <w:rPr>
          <w:sz w:val="24"/>
          <w:szCs w:val="24"/>
        </w:rPr>
        <w:t>” desde el editor de MySQL Workbench con los campos apropiados.</w:t>
      </w:r>
    </w:p>
    <w:p w14:paraId="585BBF94" w14:textId="11FB348A" w:rsidR="002C7AFA" w:rsidRPr="00FB5F8D" w:rsidRDefault="00863291" w:rsidP="000E0092">
      <w:pPr>
        <w:jc w:val="both"/>
        <w:rPr>
          <w:sz w:val="24"/>
          <w:szCs w:val="24"/>
        </w:rPr>
      </w:pPr>
      <w:r w:rsidRPr="00FB5F8D">
        <w:rPr>
          <w:sz w:val="24"/>
          <w:szCs w:val="24"/>
        </w:rPr>
        <w:t>Utilizaremos el siguiente comando:</w:t>
      </w:r>
    </w:p>
    <w:p w14:paraId="2FA77B0D" w14:textId="760A2183" w:rsidR="00AB1614" w:rsidRPr="00FB5F8D" w:rsidRDefault="00AB1614" w:rsidP="00AB1614">
      <w:pPr>
        <w:jc w:val="both"/>
        <w:rPr>
          <w:b/>
          <w:bCs/>
          <w:sz w:val="24"/>
          <w:szCs w:val="24"/>
        </w:rPr>
      </w:pPr>
      <w:r w:rsidRPr="00FB5F8D">
        <w:rPr>
          <w:b/>
          <w:bCs/>
          <w:sz w:val="24"/>
          <w:szCs w:val="24"/>
        </w:rPr>
        <w:t>CREATE TABLE users (</w:t>
      </w:r>
    </w:p>
    <w:p w14:paraId="47286FF3" w14:textId="6A3668FB" w:rsidR="00AB1614" w:rsidRPr="00FB5F8D" w:rsidRDefault="00AB1614" w:rsidP="00AB1614">
      <w:pPr>
        <w:jc w:val="both"/>
        <w:rPr>
          <w:b/>
          <w:bCs/>
          <w:sz w:val="24"/>
          <w:szCs w:val="24"/>
        </w:rPr>
      </w:pPr>
      <w:r w:rsidRPr="00FB5F8D">
        <w:rPr>
          <w:b/>
          <w:bCs/>
          <w:sz w:val="24"/>
          <w:szCs w:val="24"/>
        </w:rPr>
        <w:t xml:space="preserve">    user_id NVARCHAR(255),</w:t>
      </w:r>
    </w:p>
    <w:p w14:paraId="755B8907" w14:textId="2799F526" w:rsidR="00AB1614" w:rsidRPr="00FB5F8D" w:rsidRDefault="00AB1614" w:rsidP="00AB1614">
      <w:pPr>
        <w:jc w:val="both"/>
        <w:rPr>
          <w:b/>
          <w:bCs/>
          <w:sz w:val="24"/>
          <w:szCs w:val="24"/>
        </w:rPr>
      </w:pPr>
      <w:r w:rsidRPr="00FB5F8D">
        <w:rPr>
          <w:b/>
          <w:bCs/>
          <w:sz w:val="24"/>
          <w:szCs w:val="24"/>
        </w:rPr>
        <w:t xml:space="preserve">    password NVARCHAR(255)</w:t>
      </w:r>
    </w:p>
    <w:p w14:paraId="6D1B5C02" w14:textId="72FB9622" w:rsidR="00863291" w:rsidRPr="00FB5F8D" w:rsidRDefault="00AB1614" w:rsidP="00AB1614">
      <w:pPr>
        <w:jc w:val="both"/>
        <w:rPr>
          <w:b/>
          <w:bCs/>
          <w:sz w:val="24"/>
          <w:szCs w:val="24"/>
        </w:rPr>
      </w:pPr>
      <w:r w:rsidRPr="00FB5F8D">
        <w:rPr>
          <w:b/>
          <w:bCs/>
          <w:sz w:val="24"/>
          <w:szCs w:val="24"/>
        </w:rPr>
        <w:t>);</w:t>
      </w:r>
    </w:p>
    <w:p w14:paraId="38BB78CF" w14:textId="65099EAD" w:rsidR="00AB1614" w:rsidRPr="00FB5F8D" w:rsidRDefault="00AB1614" w:rsidP="00AB1614">
      <w:pPr>
        <w:jc w:val="both"/>
        <w:rPr>
          <w:sz w:val="24"/>
          <w:szCs w:val="24"/>
        </w:rPr>
      </w:pPr>
      <w:r w:rsidRPr="00FB5F8D">
        <w:rPr>
          <w:sz w:val="24"/>
          <w:szCs w:val="24"/>
        </w:rPr>
        <w:t>El tipo de dato de cada campo es el especificado en la documentación de la práctica.</w:t>
      </w:r>
    </w:p>
    <w:p w14:paraId="3BF9D4A0" w14:textId="77777777" w:rsidR="004C3DD5" w:rsidRPr="00FB5F8D" w:rsidRDefault="008D13C3" w:rsidP="00AB1614">
      <w:pPr>
        <w:jc w:val="both"/>
        <w:rPr>
          <w:sz w:val="24"/>
          <w:szCs w:val="24"/>
        </w:rPr>
      </w:pPr>
      <w:r w:rsidRPr="00FB5F8D">
        <w:rPr>
          <w:noProof/>
        </w:rPr>
        <w:drawing>
          <wp:inline distT="0" distB="0" distL="0" distR="0" wp14:anchorId="45981F28" wp14:editId="1D1ED4F1">
            <wp:extent cx="2333625" cy="1266825"/>
            <wp:effectExtent l="19050" t="19050" r="28575" b="285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33625" cy="1266825"/>
                    </a:xfrm>
                    <a:prstGeom prst="rect">
                      <a:avLst/>
                    </a:prstGeom>
                    <a:ln>
                      <a:solidFill>
                        <a:schemeClr val="tx1"/>
                      </a:solidFill>
                    </a:ln>
                  </pic:spPr>
                </pic:pic>
              </a:graphicData>
            </a:graphic>
          </wp:inline>
        </w:drawing>
      </w:r>
    </w:p>
    <w:p w14:paraId="242289CF" w14:textId="77777777" w:rsidR="004C3DD5" w:rsidRPr="00FB5F8D" w:rsidRDefault="004C3DD5">
      <w:pPr>
        <w:rPr>
          <w:sz w:val="24"/>
          <w:szCs w:val="24"/>
        </w:rPr>
      </w:pPr>
      <w:r w:rsidRPr="00FB5F8D">
        <w:rPr>
          <w:sz w:val="24"/>
          <w:szCs w:val="24"/>
        </w:rPr>
        <w:br w:type="page"/>
      </w:r>
    </w:p>
    <w:p w14:paraId="1C866A4E" w14:textId="44A51054" w:rsidR="00E00B18" w:rsidRPr="00FB5F8D" w:rsidRDefault="00E00B18" w:rsidP="00AB1614">
      <w:pPr>
        <w:jc w:val="both"/>
        <w:rPr>
          <w:sz w:val="24"/>
          <w:szCs w:val="24"/>
        </w:rPr>
      </w:pPr>
      <w:r w:rsidRPr="00FB5F8D">
        <w:rPr>
          <w:sz w:val="24"/>
          <w:szCs w:val="24"/>
        </w:rPr>
        <w:lastRenderedPageBreak/>
        <w:t>Si hacemos un “</w:t>
      </w:r>
      <w:r w:rsidRPr="00FB5F8D">
        <w:rPr>
          <w:b/>
          <w:bCs/>
          <w:sz w:val="24"/>
          <w:szCs w:val="24"/>
        </w:rPr>
        <w:t>SELECT * FROM users;</w:t>
      </w:r>
      <w:r w:rsidRPr="00FB5F8D">
        <w:rPr>
          <w:sz w:val="24"/>
          <w:szCs w:val="24"/>
        </w:rPr>
        <w:t>” podemos ver cómo se ha creado la tabla con los dos ca</w:t>
      </w:r>
      <w:r w:rsidR="00E46DC4">
        <w:rPr>
          <w:sz w:val="24"/>
          <w:szCs w:val="24"/>
        </w:rPr>
        <w:t>m</w:t>
      </w:r>
      <w:r w:rsidRPr="00FB5F8D">
        <w:rPr>
          <w:sz w:val="24"/>
          <w:szCs w:val="24"/>
        </w:rPr>
        <w:t>pos necesarios:</w:t>
      </w:r>
    </w:p>
    <w:p w14:paraId="3F3F991F" w14:textId="6EE3107B" w:rsidR="00E00B18" w:rsidRPr="00FB5F8D" w:rsidRDefault="009423CF" w:rsidP="00AB1614">
      <w:pPr>
        <w:jc w:val="both"/>
        <w:rPr>
          <w:sz w:val="24"/>
          <w:szCs w:val="24"/>
        </w:rPr>
      </w:pPr>
      <w:r w:rsidRPr="00FB5F8D">
        <w:rPr>
          <w:noProof/>
        </w:rPr>
        <w:drawing>
          <wp:inline distT="0" distB="0" distL="0" distR="0" wp14:anchorId="17FC4110" wp14:editId="64F07571">
            <wp:extent cx="2857500" cy="2238375"/>
            <wp:effectExtent l="19050" t="19050" r="19050"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57500" cy="2238375"/>
                    </a:xfrm>
                    <a:prstGeom prst="rect">
                      <a:avLst/>
                    </a:prstGeom>
                    <a:ln>
                      <a:solidFill>
                        <a:schemeClr val="tx1"/>
                      </a:solidFill>
                    </a:ln>
                  </pic:spPr>
                </pic:pic>
              </a:graphicData>
            </a:graphic>
          </wp:inline>
        </w:drawing>
      </w:r>
    </w:p>
    <w:sectPr w:rsidR="00E00B18" w:rsidRPr="00FB5F8D" w:rsidSect="005205DA">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2A899" w14:textId="77777777" w:rsidR="003011D8" w:rsidRDefault="003011D8" w:rsidP="003C5D56">
      <w:pPr>
        <w:spacing w:after="0" w:line="240" w:lineRule="auto"/>
      </w:pPr>
      <w:r>
        <w:separator/>
      </w:r>
    </w:p>
  </w:endnote>
  <w:endnote w:type="continuationSeparator" w:id="0">
    <w:p w14:paraId="4036C90F" w14:textId="77777777" w:rsidR="003011D8" w:rsidRDefault="003011D8" w:rsidP="003C5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 Code Pro">
    <w:altName w:val="Source Code Pro"/>
    <w:charset w:val="00"/>
    <w:family w:val="modern"/>
    <w:pitch w:val="fixed"/>
    <w:sig w:usb0="200002F7" w:usb1="020038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9568612"/>
      <w:docPartObj>
        <w:docPartGallery w:val="Page Numbers (Bottom of Page)"/>
        <w:docPartUnique/>
      </w:docPartObj>
    </w:sdtPr>
    <w:sdtEndPr/>
    <w:sdtContent>
      <w:p w14:paraId="49CCF1FC" w14:textId="77777777" w:rsidR="00BD0845" w:rsidRDefault="00BD0845">
        <w:pPr>
          <w:pStyle w:val="Footer"/>
        </w:pPr>
        <w:r>
          <w:rPr>
            <w:noProof/>
          </w:rPr>
          <mc:AlternateContent>
            <mc:Choice Requires="wpg">
              <w:drawing>
                <wp:anchor distT="0" distB="0" distL="114300" distR="114300" simplePos="0" relativeHeight="251659264" behindDoc="0" locked="0" layoutInCell="1" allowOverlap="1" wp14:anchorId="51BF57C8" wp14:editId="34977896">
                  <wp:simplePos x="0" y="0"/>
                  <wp:positionH relativeFrom="page">
                    <wp:align>center</wp:align>
                  </wp:positionH>
                  <wp:positionV relativeFrom="bottomMargin">
                    <wp:align>center</wp:align>
                  </wp:positionV>
                  <wp:extent cx="7753350" cy="190500"/>
                  <wp:effectExtent l="0" t="0" r="2159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40C05" w14:textId="77777777" w:rsidR="00BD0845" w:rsidRPr="007C53B8" w:rsidRDefault="00BD0845">
                                <w:pPr>
                                  <w:jc w:val="center"/>
                                  <w:rPr>
                                    <w:rFonts w:ascii="Source Code Pro" w:hAnsi="Source Code Pro"/>
                                    <w:b/>
                                    <w:bCs/>
                                    <w:color w:val="323E4F" w:themeColor="text2" w:themeShade="BF"/>
                                  </w:rPr>
                                </w:pPr>
                                <w:r w:rsidRPr="007C53B8">
                                  <w:rPr>
                                    <w:rFonts w:ascii="Source Code Pro" w:hAnsi="Source Code Pro"/>
                                    <w:b/>
                                    <w:bCs/>
                                    <w:color w:val="323E4F" w:themeColor="text2" w:themeShade="BF"/>
                                  </w:rPr>
                                  <w:fldChar w:fldCharType="begin"/>
                                </w:r>
                                <w:r w:rsidRPr="007C53B8">
                                  <w:rPr>
                                    <w:rFonts w:ascii="Source Code Pro" w:hAnsi="Source Code Pro"/>
                                    <w:b/>
                                    <w:bCs/>
                                    <w:color w:val="323E4F" w:themeColor="text2" w:themeShade="BF"/>
                                  </w:rPr>
                                  <w:instrText xml:space="preserve"> PAGE    \* MERGEFORMAT </w:instrText>
                                </w:r>
                                <w:r w:rsidRPr="007C53B8">
                                  <w:rPr>
                                    <w:rFonts w:ascii="Source Code Pro" w:hAnsi="Source Code Pro"/>
                                    <w:b/>
                                    <w:bCs/>
                                    <w:color w:val="323E4F" w:themeColor="text2" w:themeShade="BF"/>
                                  </w:rPr>
                                  <w:fldChar w:fldCharType="separate"/>
                                </w:r>
                                <w:r w:rsidRPr="007C53B8">
                                  <w:rPr>
                                    <w:rFonts w:ascii="Source Code Pro" w:hAnsi="Source Code Pro"/>
                                    <w:b/>
                                    <w:bCs/>
                                    <w:noProof/>
                                    <w:color w:val="323E4F" w:themeColor="text2" w:themeShade="BF"/>
                                  </w:rPr>
                                  <w:t>2</w:t>
                                </w:r>
                                <w:r w:rsidRPr="007C53B8">
                                  <w:rPr>
                                    <w:rFonts w:ascii="Source Code Pro" w:hAnsi="Source Code Pro"/>
                                    <w:b/>
                                    <w:bCs/>
                                    <w:noProof/>
                                    <w:color w:val="323E4F" w:themeColor="text2" w:themeShade="BF"/>
                                  </w:rPr>
                                  <w:fldChar w:fldCharType="end"/>
                                </w:r>
                              </w:p>
                            </w:txbxContent>
                          </wps:txbx>
                          <wps:bodyPr rot="0" vert="horz" wrap="square" lIns="0" tIns="0" rIns="0" bIns="0" anchor="t" anchorCtr="0" upright="1">
                            <a:noAutofit/>
                          </wps:bodyPr>
                        </wps:wsp>
                        <wpg:grpSp>
                          <wpg:cNvPr id="8" name="Group 31"/>
                          <wpg:cNvGrpSpPr>
                            <a:grpSpLocks/>
                          </wpg:cNvGrpSpPr>
                          <wpg:grpSpPr bwMode="auto">
                            <a:xfrm flipH="1">
                              <a:off x="0" y="14970"/>
                              <a:ext cx="12255" cy="230"/>
                              <a:chOff x="-8" y="14978"/>
                              <a:chExt cx="12255" cy="230"/>
                            </a:xfrm>
                          </wpg:grpSpPr>
                          <wps:wsp>
                            <wps:cNvPr id="9" name="AutoShape 27"/>
                            <wps:cNvCnPr>
                              <a:cxnSpLocks noChangeShapeType="1"/>
                            </wps:cNvCnPr>
                            <wps:spPr bwMode="auto">
                              <a:xfrm flipV="1">
                                <a:off x="-8" y="14978"/>
                                <a:ext cx="1260" cy="230"/>
                              </a:xfrm>
                              <a:prstGeom prst="bentConnector3">
                                <a:avLst>
                                  <a:gd name="adj1" fmla="val 50000"/>
                                </a:avLst>
                              </a:prstGeom>
                              <a:noFill/>
                              <a:ln w="9525">
                                <a:solidFill>
                                  <a:schemeClr val="tx2">
                                    <a:lumMod val="75000"/>
                                  </a:schemeClr>
                                </a:solidFill>
                                <a:miter lim="800000"/>
                                <a:headEnd/>
                                <a:tailEnd/>
                              </a:ln>
                              <a:extLst>
                                <a:ext uri="{909E8E84-426E-40DD-AFC4-6F175D3DCCD1}">
                                  <a14:hiddenFill xmlns:a14="http://schemas.microsoft.com/office/drawing/2010/main">
                                    <a:noFill/>
                                  </a14:hiddenFill>
                                </a:ext>
                              </a:extLst>
                            </wps:spPr>
                            <wps:bodyPr/>
                          </wps:wsp>
                          <wps:wsp>
                            <wps:cNvPr id="10" name="AutoShape 28"/>
                            <wps:cNvCnPr>
                              <a:cxnSpLocks noChangeShapeType="1"/>
                            </wps:cNvCnPr>
                            <wps:spPr bwMode="auto">
                              <a:xfrm rot="10800000">
                                <a:off x="1252" y="14978"/>
                                <a:ext cx="10995" cy="230"/>
                              </a:xfrm>
                              <a:prstGeom prst="bentConnector3">
                                <a:avLst>
                                  <a:gd name="adj1" fmla="val 96778"/>
                                </a:avLst>
                              </a:prstGeom>
                              <a:noFill/>
                              <a:ln w="9525">
                                <a:solidFill>
                                  <a:schemeClr val="tx2">
                                    <a:lumMod val="7500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BF57C8" id="Group 5" o:spid="_x0000_s1029"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">
                  <v:shapetype id="_x0000_t202" coordsize="21600,21600" o:spt="202" path="m,l,21600r21600,l21600,xe">
                    <v:stroke joinstyle="miter"/>
                    <v:path gradientshapeok="t" o:connecttype="rect"/>
                  </v:shapetype>
                  <v:shape id="Text Box 25" o:spid="_x0000_s1030"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09340C05" w14:textId="77777777" w:rsidR="00BD0845" w:rsidRPr="007C53B8" w:rsidRDefault="00BD0845">
                          <w:pPr>
                            <w:jc w:val="center"/>
                            <w:rPr>
                              <w:rFonts w:ascii="Source Code Pro" w:hAnsi="Source Code Pro"/>
                              <w:b/>
                              <w:bCs/>
                              <w:color w:val="323E4F" w:themeColor="text2" w:themeShade="BF"/>
                            </w:rPr>
                          </w:pPr>
                          <w:r w:rsidRPr="007C53B8">
                            <w:rPr>
                              <w:rFonts w:ascii="Source Code Pro" w:hAnsi="Source Code Pro"/>
                              <w:b/>
                              <w:bCs/>
                              <w:color w:val="323E4F" w:themeColor="text2" w:themeShade="BF"/>
                            </w:rPr>
                            <w:fldChar w:fldCharType="begin"/>
                          </w:r>
                          <w:r w:rsidRPr="007C53B8">
                            <w:rPr>
                              <w:rFonts w:ascii="Source Code Pro" w:hAnsi="Source Code Pro"/>
                              <w:b/>
                              <w:bCs/>
                              <w:color w:val="323E4F" w:themeColor="text2" w:themeShade="BF"/>
                            </w:rPr>
                            <w:instrText xml:space="preserve"> PAGE    \* MERGEFORMAT </w:instrText>
                          </w:r>
                          <w:r w:rsidRPr="007C53B8">
                            <w:rPr>
                              <w:rFonts w:ascii="Source Code Pro" w:hAnsi="Source Code Pro"/>
                              <w:b/>
                              <w:bCs/>
                              <w:color w:val="323E4F" w:themeColor="text2" w:themeShade="BF"/>
                            </w:rPr>
                            <w:fldChar w:fldCharType="separate"/>
                          </w:r>
                          <w:r w:rsidRPr="007C53B8">
                            <w:rPr>
                              <w:rFonts w:ascii="Source Code Pro" w:hAnsi="Source Code Pro"/>
                              <w:b/>
                              <w:bCs/>
                              <w:noProof/>
                              <w:color w:val="323E4F" w:themeColor="text2" w:themeShade="BF"/>
                            </w:rPr>
                            <w:t>2</w:t>
                          </w:r>
                          <w:r w:rsidRPr="007C53B8">
                            <w:rPr>
                              <w:rFonts w:ascii="Source Code Pro" w:hAnsi="Source Code Pro"/>
                              <w:b/>
                              <w:bCs/>
                              <w:noProof/>
                              <w:color w:val="323E4F" w:themeColor="text2" w:themeShade="BF"/>
                            </w:rPr>
                            <w:fldChar w:fldCharType="end"/>
                          </w:r>
                        </w:p>
                      </w:txbxContent>
                    </v:textbox>
                  </v:shape>
                  <v:group id="Group 31" o:spid="_x0000_s1031"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2"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" strokecolor="#323e4f [2415]"/>
                    <v:shape id="AutoShape 28" o:spid="_x0000_s1033"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" adj="20904" strokecolor="#323e4f [241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0842F" w14:textId="77777777" w:rsidR="003011D8" w:rsidRDefault="003011D8" w:rsidP="003C5D56">
      <w:pPr>
        <w:spacing w:after="0" w:line="240" w:lineRule="auto"/>
      </w:pPr>
      <w:r>
        <w:separator/>
      </w:r>
    </w:p>
  </w:footnote>
  <w:footnote w:type="continuationSeparator" w:id="0">
    <w:p w14:paraId="0EA63035" w14:textId="77777777" w:rsidR="003011D8" w:rsidRDefault="003011D8" w:rsidP="003C5D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Source Code Pro" w:hAnsi="Source Code Pro"/>
        <w:color w:val="323E4F" w:themeColor="text2" w:themeShade="BF"/>
        <w:sz w:val="24"/>
        <w:szCs w:val="24"/>
      </w:rPr>
      <w:alias w:val="Author"/>
      <w:tag w:val=""/>
      <w:id w:val="-952397527"/>
      <w:dataBinding w:prefixMappings="xmlns:ns0='http://purl.org/dc/elements/1.1/' xmlns:ns1='http://schemas.openxmlformats.org/package/2006/metadata/core-properties' " w:xpath="/ns1:coreProperties[1]/ns0:creator[1]" w:storeItemID="{6C3C8BC8-F283-45AE-878A-BAB7291924A1}"/>
      <w:text/>
    </w:sdtPr>
    <w:sdtEndPr/>
    <w:sdtContent>
      <w:p w14:paraId="4D4C9B28" w14:textId="77777777" w:rsidR="00ED32C7" w:rsidRPr="00615846" w:rsidRDefault="00ED32C7" w:rsidP="00BC2227">
        <w:pPr>
          <w:tabs>
            <w:tab w:val="center" w:pos="4550"/>
            <w:tab w:val="left" w:pos="5818"/>
          </w:tabs>
          <w:ind w:right="260"/>
          <w:jc w:val="center"/>
          <w:rPr>
            <w:rFonts w:ascii="Source Code Pro" w:hAnsi="Source Code Pro"/>
            <w:color w:val="323E4F" w:themeColor="text2" w:themeShade="BF"/>
            <w:sz w:val="24"/>
            <w:szCs w:val="24"/>
          </w:rPr>
        </w:pPr>
        <w:r w:rsidRPr="00615846">
          <w:rPr>
            <w:rFonts w:ascii="Source Code Pro" w:hAnsi="Source Code Pro"/>
            <w:color w:val="323E4F" w:themeColor="text2" w:themeShade="BF"/>
            <w:sz w:val="24"/>
            <w:szCs w:val="24"/>
          </w:rPr>
          <w:t>Christian Millán Soria</w:t>
        </w:r>
      </w:p>
    </w:sdtContent>
  </w:sdt>
  <w:p w14:paraId="0EE92AE5" w14:textId="1F935565" w:rsidR="00ED32C7" w:rsidRPr="00615846" w:rsidRDefault="003011D8" w:rsidP="00BC2227">
    <w:pPr>
      <w:tabs>
        <w:tab w:val="center" w:pos="4550"/>
        <w:tab w:val="left" w:pos="5818"/>
      </w:tabs>
      <w:ind w:right="260"/>
      <w:jc w:val="center"/>
      <w:rPr>
        <w:rFonts w:ascii="Source Code Pro" w:hAnsi="Source Code Pro"/>
        <w:color w:val="323E4F" w:themeColor="text2" w:themeShade="BF"/>
        <w:sz w:val="24"/>
        <w:szCs w:val="24"/>
      </w:rPr>
    </w:pPr>
    <w:sdt>
      <w:sdtPr>
        <w:rPr>
          <w:rFonts w:ascii="Source Code Pro" w:hAnsi="Source Code Pro"/>
          <w:color w:val="323E4F" w:themeColor="text2" w:themeShade="BF"/>
          <w:sz w:val="24"/>
          <w:szCs w:val="24"/>
        </w:rPr>
        <w:alias w:val="Title"/>
        <w:tag w:val=""/>
        <w:id w:val="-1954942076"/>
        <w:dataBinding w:prefixMappings="xmlns:ns0='http://purl.org/dc/elements/1.1/' xmlns:ns1='http://schemas.openxmlformats.org/package/2006/metadata/core-properties' " w:xpath="/ns1:coreProperties[1]/ns0:title[1]" w:storeItemID="{6C3C8BC8-F283-45AE-878A-BAB7291924A1}"/>
        <w:text/>
      </w:sdtPr>
      <w:sdtEndPr/>
      <w:sdtContent>
        <w:r w:rsidR="00E35DF4">
          <w:rPr>
            <w:rFonts w:ascii="Source Code Pro" w:hAnsi="Source Code Pro"/>
            <w:color w:val="323E4F" w:themeColor="text2" w:themeShade="BF"/>
            <w:sz w:val="24"/>
            <w:szCs w:val="24"/>
          </w:rPr>
          <w:t>Finalizar instalación - Pila LAMP</w:t>
        </w:r>
      </w:sdtContent>
    </w:sdt>
  </w:p>
  <w:p w14:paraId="221F531B" w14:textId="77777777" w:rsidR="00ED32C7" w:rsidRDefault="00ED32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37261F"/>
    <w:multiLevelType w:val="hybridMultilevel"/>
    <w:tmpl w:val="0CC8D688"/>
    <w:lvl w:ilvl="0" w:tplc="1070F9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425"/>
  <w:characterSpacingControl w:val="doNotCompress"/>
  <w:hdrShapeDefaults>
    <o:shapedefaults v:ext="edit" spidmax="2049">
      <o:colormru v:ext="edit" colors="#cd4379,#18a8c0,#ffc000,#679bf1,#f8de7e,#c5513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DF4"/>
    <w:rsid w:val="00000A08"/>
    <w:rsid w:val="000023F1"/>
    <w:rsid w:val="00016D36"/>
    <w:rsid w:val="00017531"/>
    <w:rsid w:val="000375BB"/>
    <w:rsid w:val="00047130"/>
    <w:rsid w:val="00075017"/>
    <w:rsid w:val="0007726F"/>
    <w:rsid w:val="00084B6A"/>
    <w:rsid w:val="000973AF"/>
    <w:rsid w:val="000A4CF2"/>
    <w:rsid w:val="000B07F9"/>
    <w:rsid w:val="000B3C2B"/>
    <w:rsid w:val="000C7FE7"/>
    <w:rsid w:val="000D521E"/>
    <w:rsid w:val="000D5E36"/>
    <w:rsid w:val="000E0092"/>
    <w:rsid w:val="000F291D"/>
    <w:rsid w:val="001030A9"/>
    <w:rsid w:val="00107A30"/>
    <w:rsid w:val="001100D4"/>
    <w:rsid w:val="0011227F"/>
    <w:rsid w:val="00114BE7"/>
    <w:rsid w:val="001224AE"/>
    <w:rsid w:val="001269EF"/>
    <w:rsid w:val="00137812"/>
    <w:rsid w:val="00141288"/>
    <w:rsid w:val="00144EA8"/>
    <w:rsid w:val="00150041"/>
    <w:rsid w:val="00150C46"/>
    <w:rsid w:val="001544C1"/>
    <w:rsid w:val="00164502"/>
    <w:rsid w:val="00171155"/>
    <w:rsid w:val="0017225F"/>
    <w:rsid w:val="0017292A"/>
    <w:rsid w:val="00186C89"/>
    <w:rsid w:val="00191C00"/>
    <w:rsid w:val="001A1AF9"/>
    <w:rsid w:val="001A527C"/>
    <w:rsid w:val="001B24CC"/>
    <w:rsid w:val="001B6E6A"/>
    <w:rsid w:val="001D170B"/>
    <w:rsid w:val="001F6196"/>
    <w:rsid w:val="002064C0"/>
    <w:rsid w:val="00212395"/>
    <w:rsid w:val="002163E5"/>
    <w:rsid w:val="00221318"/>
    <w:rsid w:val="00227FAE"/>
    <w:rsid w:val="00230163"/>
    <w:rsid w:val="00233D38"/>
    <w:rsid w:val="002420C9"/>
    <w:rsid w:val="002429D9"/>
    <w:rsid w:val="00243EDE"/>
    <w:rsid w:val="00243F22"/>
    <w:rsid w:val="002464CB"/>
    <w:rsid w:val="00251859"/>
    <w:rsid w:val="00257B4F"/>
    <w:rsid w:val="00257EDF"/>
    <w:rsid w:val="002603AD"/>
    <w:rsid w:val="002629C5"/>
    <w:rsid w:val="00263FA5"/>
    <w:rsid w:val="00282317"/>
    <w:rsid w:val="00286CCA"/>
    <w:rsid w:val="00290099"/>
    <w:rsid w:val="002934FD"/>
    <w:rsid w:val="002A532E"/>
    <w:rsid w:val="002B0ADB"/>
    <w:rsid w:val="002B278B"/>
    <w:rsid w:val="002C7AFA"/>
    <w:rsid w:val="002D1E9C"/>
    <w:rsid w:val="002D4CB6"/>
    <w:rsid w:val="002D6193"/>
    <w:rsid w:val="002F0625"/>
    <w:rsid w:val="002F1C28"/>
    <w:rsid w:val="003011D8"/>
    <w:rsid w:val="00305414"/>
    <w:rsid w:val="00311A36"/>
    <w:rsid w:val="00313ABD"/>
    <w:rsid w:val="00325B4B"/>
    <w:rsid w:val="00331C7C"/>
    <w:rsid w:val="00334B60"/>
    <w:rsid w:val="00345329"/>
    <w:rsid w:val="0035030C"/>
    <w:rsid w:val="0036588B"/>
    <w:rsid w:val="003764D1"/>
    <w:rsid w:val="0038189A"/>
    <w:rsid w:val="003825EB"/>
    <w:rsid w:val="003A0E83"/>
    <w:rsid w:val="003A321B"/>
    <w:rsid w:val="003A32AE"/>
    <w:rsid w:val="003B1B7A"/>
    <w:rsid w:val="003B33AA"/>
    <w:rsid w:val="003B57AD"/>
    <w:rsid w:val="003B57C1"/>
    <w:rsid w:val="003C00DD"/>
    <w:rsid w:val="003C315F"/>
    <w:rsid w:val="003C4379"/>
    <w:rsid w:val="003C5D56"/>
    <w:rsid w:val="003D6CF7"/>
    <w:rsid w:val="003F3090"/>
    <w:rsid w:val="00406191"/>
    <w:rsid w:val="00410524"/>
    <w:rsid w:val="00413918"/>
    <w:rsid w:val="00414C3B"/>
    <w:rsid w:val="0041558D"/>
    <w:rsid w:val="00420CEE"/>
    <w:rsid w:val="00425389"/>
    <w:rsid w:val="00431B0E"/>
    <w:rsid w:val="004326A2"/>
    <w:rsid w:val="004363EE"/>
    <w:rsid w:val="00445E64"/>
    <w:rsid w:val="00446ABC"/>
    <w:rsid w:val="00447EED"/>
    <w:rsid w:val="00451769"/>
    <w:rsid w:val="0045465D"/>
    <w:rsid w:val="0045513D"/>
    <w:rsid w:val="0045671B"/>
    <w:rsid w:val="0046009F"/>
    <w:rsid w:val="00486752"/>
    <w:rsid w:val="004A2FDB"/>
    <w:rsid w:val="004A3EDC"/>
    <w:rsid w:val="004B3BAF"/>
    <w:rsid w:val="004B4048"/>
    <w:rsid w:val="004C1C51"/>
    <w:rsid w:val="004C3DD5"/>
    <w:rsid w:val="004C6F33"/>
    <w:rsid w:val="004D090B"/>
    <w:rsid w:val="004D3F59"/>
    <w:rsid w:val="004D5D0A"/>
    <w:rsid w:val="004E5999"/>
    <w:rsid w:val="004F2FD4"/>
    <w:rsid w:val="004F3F6E"/>
    <w:rsid w:val="004F6799"/>
    <w:rsid w:val="00501A5B"/>
    <w:rsid w:val="00516D1E"/>
    <w:rsid w:val="005205DA"/>
    <w:rsid w:val="005235F3"/>
    <w:rsid w:val="00535BFB"/>
    <w:rsid w:val="00544808"/>
    <w:rsid w:val="00551E6D"/>
    <w:rsid w:val="0055719A"/>
    <w:rsid w:val="00575EA7"/>
    <w:rsid w:val="0058659F"/>
    <w:rsid w:val="0059087C"/>
    <w:rsid w:val="005B594C"/>
    <w:rsid w:val="005D1D73"/>
    <w:rsid w:val="005D5329"/>
    <w:rsid w:val="005E6257"/>
    <w:rsid w:val="005F526A"/>
    <w:rsid w:val="00600C50"/>
    <w:rsid w:val="0060499F"/>
    <w:rsid w:val="00615846"/>
    <w:rsid w:val="00631E4A"/>
    <w:rsid w:val="0063317E"/>
    <w:rsid w:val="0063469A"/>
    <w:rsid w:val="00642FB7"/>
    <w:rsid w:val="006531A8"/>
    <w:rsid w:val="006537A0"/>
    <w:rsid w:val="00661771"/>
    <w:rsid w:val="00663A46"/>
    <w:rsid w:val="006676C6"/>
    <w:rsid w:val="0067122C"/>
    <w:rsid w:val="00674E75"/>
    <w:rsid w:val="006877A8"/>
    <w:rsid w:val="00687E06"/>
    <w:rsid w:val="006904C7"/>
    <w:rsid w:val="00695DE1"/>
    <w:rsid w:val="00695DEB"/>
    <w:rsid w:val="006C5726"/>
    <w:rsid w:val="006D0193"/>
    <w:rsid w:val="006E00BE"/>
    <w:rsid w:val="006E53FB"/>
    <w:rsid w:val="006E6102"/>
    <w:rsid w:val="006F2A7F"/>
    <w:rsid w:val="00711C65"/>
    <w:rsid w:val="00726C6C"/>
    <w:rsid w:val="00732081"/>
    <w:rsid w:val="00750C29"/>
    <w:rsid w:val="0076138A"/>
    <w:rsid w:val="007645A4"/>
    <w:rsid w:val="00772F73"/>
    <w:rsid w:val="00773ED6"/>
    <w:rsid w:val="00787A0A"/>
    <w:rsid w:val="007C53B8"/>
    <w:rsid w:val="007E40DF"/>
    <w:rsid w:val="007E4EE6"/>
    <w:rsid w:val="007E5215"/>
    <w:rsid w:val="007E73F5"/>
    <w:rsid w:val="00802D00"/>
    <w:rsid w:val="00806DEF"/>
    <w:rsid w:val="00824DA7"/>
    <w:rsid w:val="008354BE"/>
    <w:rsid w:val="00837598"/>
    <w:rsid w:val="00841775"/>
    <w:rsid w:val="008438D5"/>
    <w:rsid w:val="00861973"/>
    <w:rsid w:val="00863291"/>
    <w:rsid w:val="00866DAA"/>
    <w:rsid w:val="00872108"/>
    <w:rsid w:val="008823DF"/>
    <w:rsid w:val="00882DF3"/>
    <w:rsid w:val="00882F25"/>
    <w:rsid w:val="008952B8"/>
    <w:rsid w:val="0089675C"/>
    <w:rsid w:val="00896D65"/>
    <w:rsid w:val="008977CB"/>
    <w:rsid w:val="008A33F7"/>
    <w:rsid w:val="008B07F0"/>
    <w:rsid w:val="008B165B"/>
    <w:rsid w:val="008B55C9"/>
    <w:rsid w:val="008C47E3"/>
    <w:rsid w:val="008D13C3"/>
    <w:rsid w:val="008D7F01"/>
    <w:rsid w:val="008E0B0B"/>
    <w:rsid w:val="008E2649"/>
    <w:rsid w:val="008E4FA5"/>
    <w:rsid w:val="008E5CFA"/>
    <w:rsid w:val="008F7FBB"/>
    <w:rsid w:val="00931292"/>
    <w:rsid w:val="00931CB2"/>
    <w:rsid w:val="00936213"/>
    <w:rsid w:val="00941242"/>
    <w:rsid w:val="009423CF"/>
    <w:rsid w:val="0094771D"/>
    <w:rsid w:val="0095207B"/>
    <w:rsid w:val="00956B57"/>
    <w:rsid w:val="009616A3"/>
    <w:rsid w:val="009654D3"/>
    <w:rsid w:val="0096614E"/>
    <w:rsid w:val="00987025"/>
    <w:rsid w:val="00991F92"/>
    <w:rsid w:val="0099393F"/>
    <w:rsid w:val="009A0A35"/>
    <w:rsid w:val="009B0F67"/>
    <w:rsid w:val="009B2FE5"/>
    <w:rsid w:val="009B3400"/>
    <w:rsid w:val="009C1BA5"/>
    <w:rsid w:val="009C7220"/>
    <w:rsid w:val="009D2F6E"/>
    <w:rsid w:val="009D37B3"/>
    <w:rsid w:val="00A01516"/>
    <w:rsid w:val="00A06511"/>
    <w:rsid w:val="00A13B49"/>
    <w:rsid w:val="00A15054"/>
    <w:rsid w:val="00A2438C"/>
    <w:rsid w:val="00A43ACF"/>
    <w:rsid w:val="00A46E7B"/>
    <w:rsid w:val="00A54134"/>
    <w:rsid w:val="00A5641F"/>
    <w:rsid w:val="00A572A1"/>
    <w:rsid w:val="00A828E4"/>
    <w:rsid w:val="00A839AF"/>
    <w:rsid w:val="00A9122A"/>
    <w:rsid w:val="00A92930"/>
    <w:rsid w:val="00AA4B9B"/>
    <w:rsid w:val="00AA5730"/>
    <w:rsid w:val="00AA77FC"/>
    <w:rsid w:val="00AB1614"/>
    <w:rsid w:val="00AB2F61"/>
    <w:rsid w:val="00AB3C67"/>
    <w:rsid w:val="00AB7948"/>
    <w:rsid w:val="00AF7FDA"/>
    <w:rsid w:val="00B07F1A"/>
    <w:rsid w:val="00B27D8C"/>
    <w:rsid w:val="00B355D8"/>
    <w:rsid w:val="00B43572"/>
    <w:rsid w:val="00B55449"/>
    <w:rsid w:val="00B61365"/>
    <w:rsid w:val="00B62FF7"/>
    <w:rsid w:val="00B670D5"/>
    <w:rsid w:val="00B6771E"/>
    <w:rsid w:val="00B87512"/>
    <w:rsid w:val="00BA1CFC"/>
    <w:rsid w:val="00BA209E"/>
    <w:rsid w:val="00BA44D1"/>
    <w:rsid w:val="00BA6B9B"/>
    <w:rsid w:val="00BA6DCF"/>
    <w:rsid w:val="00BA7A96"/>
    <w:rsid w:val="00BB1BE3"/>
    <w:rsid w:val="00BB229F"/>
    <w:rsid w:val="00BB2525"/>
    <w:rsid w:val="00BC2227"/>
    <w:rsid w:val="00BD0802"/>
    <w:rsid w:val="00BD0845"/>
    <w:rsid w:val="00BD3A3D"/>
    <w:rsid w:val="00BD440E"/>
    <w:rsid w:val="00BE3177"/>
    <w:rsid w:val="00BE459B"/>
    <w:rsid w:val="00BF1117"/>
    <w:rsid w:val="00C20913"/>
    <w:rsid w:val="00C2349B"/>
    <w:rsid w:val="00C44A14"/>
    <w:rsid w:val="00C64F81"/>
    <w:rsid w:val="00C75A44"/>
    <w:rsid w:val="00C76FE9"/>
    <w:rsid w:val="00C80F3F"/>
    <w:rsid w:val="00C86DC4"/>
    <w:rsid w:val="00C917CE"/>
    <w:rsid w:val="00C93DBE"/>
    <w:rsid w:val="00C97FDE"/>
    <w:rsid w:val="00CA279A"/>
    <w:rsid w:val="00CA42F4"/>
    <w:rsid w:val="00CB0FD2"/>
    <w:rsid w:val="00CB7285"/>
    <w:rsid w:val="00CC25B6"/>
    <w:rsid w:val="00CD278E"/>
    <w:rsid w:val="00CD3873"/>
    <w:rsid w:val="00CD6A53"/>
    <w:rsid w:val="00CE27D6"/>
    <w:rsid w:val="00CE2E1B"/>
    <w:rsid w:val="00CE43D8"/>
    <w:rsid w:val="00CF766A"/>
    <w:rsid w:val="00D01CCD"/>
    <w:rsid w:val="00D07B3C"/>
    <w:rsid w:val="00D126AE"/>
    <w:rsid w:val="00D15C16"/>
    <w:rsid w:val="00D1777E"/>
    <w:rsid w:val="00D20C9D"/>
    <w:rsid w:val="00D26B06"/>
    <w:rsid w:val="00D425B2"/>
    <w:rsid w:val="00D542C7"/>
    <w:rsid w:val="00D733C9"/>
    <w:rsid w:val="00D80CDA"/>
    <w:rsid w:val="00D90DC8"/>
    <w:rsid w:val="00D9464C"/>
    <w:rsid w:val="00D972FB"/>
    <w:rsid w:val="00DA192B"/>
    <w:rsid w:val="00DA2573"/>
    <w:rsid w:val="00DA3A73"/>
    <w:rsid w:val="00DB40D0"/>
    <w:rsid w:val="00DD60C4"/>
    <w:rsid w:val="00DD6FEA"/>
    <w:rsid w:val="00DE3ECF"/>
    <w:rsid w:val="00DF0C73"/>
    <w:rsid w:val="00DF22E9"/>
    <w:rsid w:val="00DF23F2"/>
    <w:rsid w:val="00E00B18"/>
    <w:rsid w:val="00E01DE0"/>
    <w:rsid w:val="00E06553"/>
    <w:rsid w:val="00E10B89"/>
    <w:rsid w:val="00E142F0"/>
    <w:rsid w:val="00E246A1"/>
    <w:rsid w:val="00E27312"/>
    <w:rsid w:val="00E35DF4"/>
    <w:rsid w:val="00E416F8"/>
    <w:rsid w:val="00E44190"/>
    <w:rsid w:val="00E46DC4"/>
    <w:rsid w:val="00E511A2"/>
    <w:rsid w:val="00E51A13"/>
    <w:rsid w:val="00E53F3B"/>
    <w:rsid w:val="00E5479F"/>
    <w:rsid w:val="00E70CD6"/>
    <w:rsid w:val="00E711E6"/>
    <w:rsid w:val="00E722C2"/>
    <w:rsid w:val="00E74AB4"/>
    <w:rsid w:val="00E76700"/>
    <w:rsid w:val="00E76FD4"/>
    <w:rsid w:val="00E81D2A"/>
    <w:rsid w:val="00E839BA"/>
    <w:rsid w:val="00E94644"/>
    <w:rsid w:val="00EA09E0"/>
    <w:rsid w:val="00EA50E1"/>
    <w:rsid w:val="00EA6EE2"/>
    <w:rsid w:val="00EB14C8"/>
    <w:rsid w:val="00EB7D3D"/>
    <w:rsid w:val="00EC1300"/>
    <w:rsid w:val="00ED32C7"/>
    <w:rsid w:val="00EE3FF5"/>
    <w:rsid w:val="00EE4136"/>
    <w:rsid w:val="00EF1D52"/>
    <w:rsid w:val="00EF6F0F"/>
    <w:rsid w:val="00F02133"/>
    <w:rsid w:val="00F02EC1"/>
    <w:rsid w:val="00F14405"/>
    <w:rsid w:val="00F24DA4"/>
    <w:rsid w:val="00F379E2"/>
    <w:rsid w:val="00F42237"/>
    <w:rsid w:val="00F43497"/>
    <w:rsid w:val="00F459C3"/>
    <w:rsid w:val="00F52145"/>
    <w:rsid w:val="00F527DA"/>
    <w:rsid w:val="00F53AD1"/>
    <w:rsid w:val="00F54B4B"/>
    <w:rsid w:val="00F60A7F"/>
    <w:rsid w:val="00F7381E"/>
    <w:rsid w:val="00F7590E"/>
    <w:rsid w:val="00F80F00"/>
    <w:rsid w:val="00F867D0"/>
    <w:rsid w:val="00F94B49"/>
    <w:rsid w:val="00F965B3"/>
    <w:rsid w:val="00FA3144"/>
    <w:rsid w:val="00FA7059"/>
    <w:rsid w:val="00FB5F8D"/>
    <w:rsid w:val="00FB6B5E"/>
    <w:rsid w:val="00FC016C"/>
    <w:rsid w:val="00FD49C3"/>
    <w:rsid w:val="00FE0A52"/>
    <w:rsid w:val="00FE5A33"/>
    <w:rsid w:val="00FF4C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cd4379,#18a8c0,#ffc000,#679bf1,#f8de7e,#c5513a"/>
    </o:shapedefaults>
    <o:shapelayout v:ext="edit">
      <o:idmap v:ext="edit" data="1"/>
    </o:shapelayout>
  </w:shapeDefaults>
  <w:decimalSymbol w:val="."/>
  <w:listSeparator w:val=","/>
  <w14:docId w14:val="00160157"/>
  <w15:chartTrackingRefBased/>
  <w15:docId w15:val="{A8175C58-8088-48E2-B26F-5B30F231D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5D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5D56"/>
  </w:style>
  <w:style w:type="paragraph" w:styleId="Footer">
    <w:name w:val="footer"/>
    <w:basedOn w:val="Normal"/>
    <w:link w:val="FooterChar"/>
    <w:uiPriority w:val="99"/>
    <w:unhideWhenUsed/>
    <w:rsid w:val="003C5D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5D56"/>
  </w:style>
  <w:style w:type="paragraph" w:styleId="ListParagraph">
    <w:name w:val="List Paragraph"/>
    <w:basedOn w:val="Normal"/>
    <w:uiPriority w:val="34"/>
    <w:qFormat/>
    <w:rsid w:val="00144EA8"/>
    <w:pPr>
      <w:ind w:left="720"/>
      <w:contextualSpacing/>
    </w:pPr>
  </w:style>
  <w:style w:type="character" w:styleId="Hyperlink">
    <w:name w:val="Hyperlink"/>
    <w:basedOn w:val="DefaultParagraphFont"/>
    <w:uiPriority w:val="99"/>
    <w:unhideWhenUsed/>
    <w:rsid w:val="0045513D"/>
    <w:rPr>
      <w:color w:val="0563C1" w:themeColor="hyperlink"/>
      <w:u w:val="single"/>
    </w:rPr>
  </w:style>
  <w:style w:type="paragraph" w:styleId="Index1">
    <w:name w:val="index 1"/>
    <w:basedOn w:val="Normal"/>
    <w:next w:val="Normal"/>
    <w:autoRedefine/>
    <w:uiPriority w:val="99"/>
    <w:semiHidden/>
    <w:unhideWhenUsed/>
    <w:rsid w:val="00AA77FC"/>
    <w:pPr>
      <w:spacing w:after="0" w:line="240" w:lineRule="auto"/>
      <w:ind w:left="220" w:hanging="220"/>
    </w:pPr>
  </w:style>
  <w:style w:type="character" w:styleId="UnresolvedMention">
    <w:name w:val="Unresolved Mention"/>
    <w:basedOn w:val="DefaultParagraphFont"/>
    <w:uiPriority w:val="99"/>
    <w:semiHidden/>
    <w:unhideWhenUsed/>
    <w:rsid w:val="0045513D"/>
    <w:rPr>
      <w:color w:val="605E5C"/>
      <w:shd w:val="clear" w:color="auto" w:fill="E1DFDD"/>
    </w:rPr>
  </w:style>
  <w:style w:type="character" w:customStyle="1" w:styleId="hljs-keyword">
    <w:name w:val="hljs-keyword"/>
    <w:basedOn w:val="DefaultParagraphFont"/>
    <w:rsid w:val="00B6771E"/>
  </w:style>
  <w:style w:type="character" w:customStyle="1" w:styleId="hljs-string">
    <w:name w:val="hljs-string"/>
    <w:basedOn w:val="DefaultParagraphFont"/>
    <w:rsid w:val="00B6771E"/>
  </w:style>
  <w:style w:type="character" w:customStyle="1" w:styleId="hljs-operator">
    <w:name w:val="hljs-operator"/>
    <w:basedOn w:val="DefaultParagraphFont"/>
    <w:rsid w:val="001F61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148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2.png"/><Relationship Id="rId68" Type="http://schemas.openxmlformats.org/officeDocument/2006/relationships/image" Target="media/image45.png"/><Relationship Id="rId16" Type="http://schemas.openxmlformats.org/officeDocument/2006/relationships/hyperlink" Target="https://ubuntu.com/server/docs/programming-php" TargetMode="External"/><Relationship Id="rId11" Type="http://schemas.openxmlformats.org/officeDocument/2006/relationships/footer" Target="footer1.xml"/><Relationship Id="rId32" Type="http://schemas.openxmlformats.org/officeDocument/2006/relationships/image" Target="media/image17.png"/><Relationship Id="rId37" Type="http://schemas.openxmlformats.org/officeDocument/2006/relationships/image" Target="media/image19.png"/><Relationship Id="rId53" Type="http://schemas.openxmlformats.org/officeDocument/2006/relationships/hyperlink" Target="https://www.hostinger.com/tutorials/mysql/how-create-mysql-user-and-grant-permissions-command-line" TargetMode="External"/><Relationship Id="rId58" Type="http://schemas.openxmlformats.org/officeDocument/2006/relationships/image" Target="media/image37.png"/><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https://dev.mysql.com/doc/relnotes/mysql/8.0/en/news-8-0-33.html" TargetMode="Externa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5.png"/><Relationship Id="rId64" Type="http://schemas.openxmlformats.org/officeDocument/2006/relationships/hyperlink" Target="https://www.mysql.com/products/workbench/" TargetMode="External"/><Relationship Id="rId69" Type="http://schemas.openxmlformats.org/officeDocument/2006/relationships/hyperlink" Target="http://download.nust.na/pub6/mysql/doc/workbench/en/wb-manage-db-connections-ssh.html" TargetMode="External"/><Relationship Id="rId77"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hyperlink" Target="https://explainshell.com/explain?cmd=sudo+mysql+-h+-P+3306+-u+admin+-p" TargetMode="External"/><Relationship Id="rId72" Type="http://schemas.openxmlformats.org/officeDocument/2006/relationships/image" Target="media/image48.png"/><Relationship Id="rId80"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hyperlink" Target="https://aws.amazon.com/what-is/lamp-stack/"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www.mysql.com/" TargetMode="Externa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8.png"/><Relationship Id="rId67" Type="http://schemas.openxmlformats.org/officeDocument/2006/relationships/hyperlink" Target="https://github.com/cmilsor245/daweb/blob/main/01-servidor_ubuntu_aws/Instalaci%C3%B3n%20de%20un%20servidor%20Ubuntu%20en%20AWS.pdf" TargetMode="External"/><Relationship Id="rId20" Type="http://schemas.openxmlformats.org/officeDocument/2006/relationships/hyperlink" Target="https://github.com/cmilsor245/daweb/blob/main/03-configuracion_hosts_virtuales/Configuraci%C3%B3n%20de%20Hosts%20Virtuales.pdf" TargetMode="External"/><Relationship Id="rId41" Type="http://schemas.openxmlformats.org/officeDocument/2006/relationships/image" Target="media/image23.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6.png"/><Relationship Id="rId75"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www.php.net/manual/en/function.phpinfo.php" TargetMode="External"/><Relationship Id="rId28" Type="http://schemas.openxmlformats.org/officeDocument/2006/relationships/image" Target="media/image14.png"/><Relationship Id="rId36" Type="http://schemas.openxmlformats.org/officeDocument/2006/relationships/hyperlink" Target="https://github.com/cmilsor245/daweb/blob/main/01-servidor_ubuntu_aws/Instalaci%C3%B3n%20de%20un%20servidor%20Ubuntu%20en%20AWS.pdf" TargetMode="External"/><Relationship Id="rId49" Type="http://schemas.openxmlformats.org/officeDocument/2006/relationships/image" Target="media/image31.png"/><Relationship Id="rId57" Type="http://schemas.openxmlformats.org/officeDocument/2006/relationships/image" Target="media/image36.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3.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php.net/" TargetMode="External"/><Relationship Id="rId18" Type="http://schemas.openxmlformats.org/officeDocument/2006/relationships/image" Target="media/image6.png"/><Relationship Id="rId39" Type="http://schemas.openxmlformats.org/officeDocument/2006/relationships/image" Target="media/image21.png"/><Relationship Id="rId34" Type="http://schemas.openxmlformats.org/officeDocument/2006/relationships/image" Target="media/image18.png"/><Relationship Id="rId50" Type="http://schemas.openxmlformats.org/officeDocument/2006/relationships/hyperlink" Target="https://www.techtarget.com/searchnetworking/definition/client-server" TargetMode="External"/><Relationship Id="rId55" Type="http://schemas.openxmlformats.org/officeDocument/2006/relationships/image" Target="media/image34.png"/><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hyperlink" Target="https://aws.amazon.com/rds/?p=ft&amp;c=db&amp;z=3" TargetMode="External"/><Relationship Id="rId24" Type="http://schemas.openxmlformats.org/officeDocument/2006/relationships/image" Target="media/image10.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Documents\daw\extra\word_templat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25010A-9153-445E-894A-CA475BF60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450</TotalTime>
  <Pages>24</Pages>
  <Words>3005</Words>
  <Characters>17130</Characters>
  <Application>Microsoft Office Word</Application>
  <DocSecurity>0</DocSecurity>
  <Lines>142</Lines>
  <Paragraphs>40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20095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Finalizar instalación - Pila LAMP</dc:title>
  <dc:subject/>
  <dc:creator>Christian Millán Soria</dc:creator>
  <cp:keywords/>
  <dc:description/>
  <cp:lastModifiedBy>Christian Millán Soria</cp:lastModifiedBy>
  <cp:revision>1001</cp:revision>
  <cp:lastPrinted>2023-10-24T23:12:00Z</cp:lastPrinted>
  <dcterms:created xsi:type="dcterms:W3CDTF">2023-10-24T17:46:00Z</dcterms:created>
  <dcterms:modified xsi:type="dcterms:W3CDTF">2023-10-27T10:26:00Z</dcterms:modified>
</cp:coreProperties>
</file>